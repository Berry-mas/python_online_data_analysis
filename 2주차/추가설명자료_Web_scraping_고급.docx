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DDDB6" w14:textId="43341939" w:rsidR="00EC54BE" w:rsidRPr="00EC54BE" w:rsidRDefault="00E00DE9" w:rsidP="00733AF7">
      <w:pPr>
        <w:pStyle w:val="Heading1"/>
      </w:pPr>
      <w:r>
        <w:rPr>
          <w:rFonts w:hint="eastAsia"/>
        </w:rPr>
        <w:t>Web Scraping</w:t>
      </w:r>
      <w:r w:rsidR="004E7033">
        <w:t xml:space="preserve"> – </w:t>
      </w:r>
      <w:r w:rsidR="004E7033">
        <w:rPr>
          <w:rFonts w:hint="eastAsia"/>
        </w:rPr>
        <w:t>고급</w:t>
      </w:r>
    </w:p>
    <w:p w14:paraId="6C63CEBD" w14:textId="6530106A" w:rsidR="00A14509" w:rsidRPr="00DB3BD8" w:rsidRDefault="00A14509" w:rsidP="00EC54BE">
      <w:pPr>
        <w:pStyle w:val="Heading2"/>
      </w:pPr>
      <w:r w:rsidRPr="00DB3BD8">
        <w:rPr>
          <w:rFonts w:cstheme="minorHAnsi" w:hint="eastAsia"/>
        </w:rPr>
        <w:t xml:space="preserve">우리가 추출하고자 하는 정보가 </w:t>
      </w:r>
      <w:r w:rsidRPr="00DB3BD8">
        <w:rPr>
          <w:rFonts w:hint="eastAsia"/>
        </w:rPr>
        <w:t xml:space="preserve">원본 </w:t>
      </w:r>
      <w:r>
        <w:rPr>
          <w:rFonts w:hint="eastAsia"/>
        </w:rPr>
        <w:t>소스 코드</w:t>
      </w:r>
      <w:r w:rsidRPr="00DB3BD8">
        <w:rPr>
          <w:rFonts w:hint="eastAsia"/>
        </w:rPr>
        <w:t>에 들어있지 않는 경우</w:t>
      </w:r>
    </w:p>
    <w:p w14:paraId="4BFF1CF3" w14:textId="69A73E04" w:rsidR="00A14509" w:rsidRDefault="004E7033" w:rsidP="00733AF7">
      <w:r>
        <w:rPr>
          <w:rFonts w:hint="eastAsia"/>
        </w:rPr>
        <w:t xml:space="preserve">기본편에서 설명한 것 </w:t>
      </w:r>
      <w:r w:rsidR="00EC54BE">
        <w:rPr>
          <w:rFonts w:hint="eastAsia"/>
        </w:rPr>
        <w:t xml:space="preserve">처럼 </w:t>
      </w:r>
      <w:r w:rsidR="00A14509">
        <w:rPr>
          <w:rFonts w:hint="eastAsia"/>
        </w:rPr>
        <w:t xml:space="preserve">특정 웹페이지에서 </w:t>
      </w:r>
      <w:r w:rsidR="00EC54BE">
        <w:rPr>
          <w:rFonts w:hint="eastAsia"/>
        </w:rPr>
        <w:t xml:space="preserve">우리가 원하는 정보를 </w:t>
      </w:r>
      <w:r w:rsidR="00A14509">
        <w:rPr>
          <w:rFonts w:hint="eastAsia"/>
        </w:rPr>
        <w:t xml:space="preserve">파이썬을 이용해서 수집하는 경우에는 일반적으로 다음과 같은 과정을 거칩니다. </w:t>
      </w:r>
    </w:p>
    <w:p w14:paraId="6EBDE9CA" w14:textId="745B3F1E" w:rsidR="00C52FA8" w:rsidRDefault="00A14509" w:rsidP="00C52FA8">
      <w:pPr>
        <w:pStyle w:val="ListParagraph"/>
        <w:numPr>
          <w:ilvl w:val="0"/>
          <w:numId w:val="14"/>
        </w:numPr>
        <w:ind w:leftChars="0"/>
      </w:pPr>
      <w:r>
        <w:rPr>
          <w:rFonts w:hint="eastAsia"/>
        </w:rPr>
        <w:t>원하는 정보를 담고 있는 웹 페이지의 소스 코드 다운로드 하기</w:t>
      </w:r>
    </w:p>
    <w:p w14:paraId="3A90260B" w14:textId="71E4EF14" w:rsidR="00C52FA8" w:rsidRDefault="00A14509" w:rsidP="00C52FA8">
      <w:pPr>
        <w:pStyle w:val="ListParagraph"/>
        <w:numPr>
          <w:ilvl w:val="0"/>
          <w:numId w:val="14"/>
        </w:numPr>
        <w:ind w:leftChars="0"/>
      </w:pPr>
      <w:r>
        <w:rPr>
          <w:rFonts w:hint="eastAsia"/>
        </w:rPr>
        <w:t>다운로드 받은 소스 코드에서 우리가 원하는 정보를 담고 있는 태그 찾기</w:t>
      </w:r>
    </w:p>
    <w:p w14:paraId="15066C86" w14:textId="03E4B792" w:rsidR="00A14509" w:rsidRDefault="00A14509" w:rsidP="00C52FA8">
      <w:pPr>
        <w:pStyle w:val="ListParagraph"/>
        <w:numPr>
          <w:ilvl w:val="0"/>
          <w:numId w:val="14"/>
        </w:numPr>
        <w:ind w:leftChars="0"/>
      </w:pPr>
      <w:r>
        <w:rPr>
          <w:rFonts w:hint="eastAsia"/>
        </w:rPr>
        <w:t>해당 태그에서 우리가 원하는 정보 추출하기</w:t>
      </w:r>
    </w:p>
    <w:p w14:paraId="406C8F74" w14:textId="67D16785" w:rsidR="00EC54BE" w:rsidRDefault="00A14509" w:rsidP="00C52FA8">
      <w:r>
        <w:rPr>
          <w:rFonts w:hint="eastAsia"/>
        </w:rPr>
        <w:t>보통의 경우에는</w:t>
      </w:r>
      <w:r>
        <w:rPr>
          <w:rFonts w:cstheme="minorHAnsi"/>
        </w:rPr>
        <w:t>①</w:t>
      </w:r>
      <w:r>
        <w:rPr>
          <w:rFonts w:cstheme="minorHAnsi" w:hint="eastAsia"/>
        </w:rPr>
        <w:t>의 목적으로는 requests라는 모듈을 그리고</w:t>
      </w:r>
      <w:r>
        <w:rPr>
          <w:rFonts w:cstheme="minorHAnsi"/>
        </w:rPr>
        <w:t>②</w:t>
      </w:r>
      <w:r>
        <w:rPr>
          <w:rFonts w:cstheme="minorHAnsi" w:hint="eastAsia"/>
        </w:rPr>
        <w:t xml:space="preserve">, </w:t>
      </w:r>
      <w:r w:rsidRPr="00C52FA8">
        <w:t>③</w:t>
      </w:r>
      <w:r>
        <w:rPr>
          <w:rFonts w:hint="eastAsia"/>
        </w:rPr>
        <w:t xml:space="preserve">을 위해서는 </w:t>
      </w:r>
      <w:proofErr w:type="spellStart"/>
      <w:r>
        <w:rPr>
          <w:rFonts w:hint="eastAsia"/>
        </w:rPr>
        <w:t>BeatifulSoup</w:t>
      </w:r>
      <w:proofErr w:type="spellEnd"/>
      <w:r>
        <w:rPr>
          <w:rFonts w:hint="eastAsia"/>
        </w:rPr>
        <w:t xml:space="preserve">을 사용합니다. 하지만, 이러한 방법으로 웹에 있는 모든 데이터를 다운로드 받을 수 있는 것은 아닙니다. 우리는 원하는 정보가 브라우저 상에서는 보이더라도 requests를 통해서 다운로드 받는 소스 코드에는 그러한 내용이 저장되어 있지 않는 경우가 있습니다. 이러한 경우에는 requests만을 사용해서는 우리가 원하는 정보를 Python을 이용해서 추출할 수가 없습니다. </w:t>
      </w:r>
      <w:proofErr w:type="spellStart"/>
      <w:r>
        <w:t>requests</w:t>
      </w:r>
      <w:r>
        <w:rPr>
          <w:rFonts w:hint="eastAsia"/>
        </w:rPr>
        <w:t>.get</w:t>
      </w:r>
      <w:proofErr w:type="spellEnd"/>
      <w:r>
        <w:rPr>
          <w:rFonts w:hint="eastAsia"/>
        </w:rPr>
        <w:t xml:space="preserve">()을 통해서 얻는 소스 코드에는 그러한 정보가 들어있지 않기 때문입니다. </w:t>
      </w:r>
    </w:p>
    <w:p w14:paraId="0301CFEB" w14:textId="50B10BD4" w:rsidR="00EC54BE" w:rsidRPr="006F172D" w:rsidRDefault="00EC54BE" w:rsidP="00C52FA8">
      <w:pPr>
        <w:rPr>
          <w:highlight w:val="lightGray"/>
        </w:rPr>
      </w:pPr>
      <w:r w:rsidRPr="006F172D">
        <w:rPr>
          <w:highlight w:val="lightGray"/>
        </w:rPr>
        <w:t>Tips!</w:t>
      </w:r>
    </w:p>
    <w:p w14:paraId="44C54A25" w14:textId="18FD6B55" w:rsidR="00EC54BE" w:rsidRDefault="00EC54BE" w:rsidP="00EC54BE">
      <w:pPr>
        <w:pStyle w:val="CommentText"/>
      </w:pPr>
      <w:r w:rsidRPr="006F172D">
        <w:rPr>
          <w:rFonts w:hint="eastAsia"/>
          <w:highlight w:val="lightGray"/>
        </w:rPr>
        <w:t>r</w:t>
      </w:r>
      <w:r w:rsidRPr="006F172D">
        <w:rPr>
          <w:highlight w:val="lightGray"/>
        </w:rPr>
        <w:t>equests</w:t>
      </w:r>
      <w:r w:rsidRPr="006F172D">
        <w:rPr>
          <w:rFonts w:hint="eastAsia"/>
          <w:highlight w:val="lightGray"/>
        </w:rPr>
        <w:t>를 통해서 다운로드 받아지는 소스 코드를</w:t>
      </w:r>
      <w:r w:rsidR="006F172D" w:rsidRPr="006F172D">
        <w:rPr>
          <w:highlight w:val="lightGray"/>
        </w:rPr>
        <w:t xml:space="preserve"> </w:t>
      </w:r>
      <w:r w:rsidR="006F172D" w:rsidRPr="006F172D">
        <w:rPr>
          <w:rFonts w:hint="eastAsia"/>
          <w:highlight w:val="lightGray"/>
        </w:rPr>
        <w:t xml:space="preserve">보통 </w:t>
      </w:r>
      <w:r w:rsidRPr="006F172D">
        <w:rPr>
          <w:rFonts w:hint="eastAsia"/>
          <w:highlight w:val="lightGray"/>
        </w:rPr>
        <w:t>원본 소스 코드라고</w:t>
      </w:r>
      <w:r w:rsidR="006F172D" w:rsidRPr="006F172D">
        <w:rPr>
          <w:rFonts w:hint="eastAsia"/>
          <w:highlight w:val="lightGray"/>
        </w:rPr>
        <w:t xml:space="preserve"> 표현하는데,</w:t>
      </w:r>
      <w:r w:rsidR="006F172D" w:rsidRPr="006F172D">
        <w:rPr>
          <w:highlight w:val="lightGray"/>
        </w:rPr>
        <w:t xml:space="preserve"> </w:t>
      </w:r>
      <w:r w:rsidR="006F172D" w:rsidRPr="006F172D">
        <w:rPr>
          <w:rFonts w:hint="eastAsia"/>
          <w:highlight w:val="lightGray"/>
        </w:rPr>
        <w:t>그</w:t>
      </w:r>
      <w:r w:rsidRPr="006F172D">
        <w:rPr>
          <w:rFonts w:hint="eastAsia"/>
          <w:highlight w:val="lightGray"/>
        </w:rPr>
        <w:t xml:space="preserve"> 이유는 requests를 통해서 다운로드 받는 소스 코드는 브라우저가 해당 페이지를 화면에 표시하기 위해서 서버로부터 받는 최초의 소스 코드라고 생가할 수 있기 때문입니다. 브라우저는 웹페이지를 </w:t>
      </w:r>
      <w:r w:rsidR="006F172D" w:rsidRPr="006F172D">
        <w:rPr>
          <w:rFonts w:hint="eastAsia"/>
          <w:highlight w:val="lightGray"/>
        </w:rPr>
        <w:t>사용자에게 보여주기</w:t>
      </w:r>
      <w:r w:rsidRPr="006F172D">
        <w:rPr>
          <w:rFonts w:hint="eastAsia"/>
          <w:highlight w:val="lightGray"/>
        </w:rPr>
        <w:t xml:space="preserve"> 위해서 </w:t>
      </w:r>
      <w:r w:rsidR="006F172D" w:rsidRPr="006F172D">
        <w:rPr>
          <w:rFonts w:hint="eastAsia"/>
          <w:highlight w:val="lightGray"/>
        </w:rPr>
        <w:t>서버와</w:t>
      </w:r>
      <w:r w:rsidRPr="006F172D">
        <w:rPr>
          <w:rFonts w:hint="eastAsia"/>
          <w:highlight w:val="lightGray"/>
        </w:rPr>
        <w:t xml:space="preserve"> 통신을 한번만 하는 것이 아니라, 원본 소스 코드를 다운로드 받은 이후에도 지속적으로 통신을</w:t>
      </w:r>
      <w:r w:rsidR="006F172D" w:rsidRPr="006F172D">
        <w:rPr>
          <w:rFonts w:hint="eastAsia"/>
          <w:highlight w:val="lightGray"/>
        </w:rPr>
        <w:t xml:space="preserve"> 하게 되고,</w:t>
      </w:r>
      <w:r w:rsidR="006F172D" w:rsidRPr="006F172D">
        <w:rPr>
          <w:highlight w:val="lightGray"/>
        </w:rPr>
        <w:t xml:space="preserve"> </w:t>
      </w:r>
      <w:r w:rsidR="006F172D" w:rsidRPr="006F172D">
        <w:rPr>
          <w:rFonts w:hint="eastAsia"/>
          <w:highlight w:val="lightGray"/>
        </w:rPr>
        <w:t xml:space="preserve">그러한 통신을 통해 </w:t>
      </w:r>
      <w:r w:rsidRPr="006F172D">
        <w:rPr>
          <w:rFonts w:hint="eastAsia"/>
          <w:highlight w:val="lightGray"/>
        </w:rPr>
        <w:t>추가적인 소스 코드 또는 데이터를 다운로드 받습니다..</w:t>
      </w:r>
      <w:r>
        <w:rPr>
          <w:rFonts w:hint="eastAsia"/>
        </w:rPr>
        <w:t xml:space="preserve"> </w:t>
      </w:r>
    </w:p>
    <w:p w14:paraId="3B33E3A5" w14:textId="3A43594A" w:rsidR="00EC54BE" w:rsidRPr="00EC54BE" w:rsidRDefault="00EC54BE" w:rsidP="00C52FA8"/>
    <w:p w14:paraId="27D6DFAE" w14:textId="53DC49B1" w:rsidR="00A14509" w:rsidRDefault="00EC54BE" w:rsidP="00C52FA8">
      <w:r>
        <w:rPr>
          <w:rFonts w:hint="eastAsia"/>
        </w:rPr>
        <w:t xml:space="preserve">어떠한 웹페이지에 대해서 </w:t>
      </w:r>
      <w:r w:rsidR="00A14509">
        <w:rPr>
          <w:rFonts w:hint="eastAsia"/>
        </w:rPr>
        <w:t xml:space="preserve">requests를 </w:t>
      </w:r>
      <w:r w:rsidR="00456E58">
        <w:rPr>
          <w:rFonts w:hint="eastAsia"/>
        </w:rPr>
        <w:t>이용해서</w:t>
      </w:r>
      <w:r w:rsidR="00A14509">
        <w:rPr>
          <w:rFonts w:hint="eastAsia"/>
        </w:rPr>
        <w:t xml:space="preserve"> 다운로드 받는 </w:t>
      </w:r>
      <w:r w:rsidR="006F172D">
        <w:t>(</w:t>
      </w:r>
      <w:r w:rsidR="006F172D">
        <w:rPr>
          <w:rFonts w:hint="eastAsia"/>
        </w:rPr>
        <w:t>원본)</w:t>
      </w:r>
      <w:r w:rsidR="006F172D">
        <w:t xml:space="preserve"> </w:t>
      </w:r>
      <w:r w:rsidR="00A14509">
        <w:rPr>
          <w:rFonts w:hint="eastAsia"/>
        </w:rPr>
        <w:t xml:space="preserve">소스 코드는 </w:t>
      </w:r>
      <w:r>
        <w:rPr>
          <w:rFonts w:hint="eastAsia"/>
        </w:rPr>
        <w:t xml:space="preserve">해당 </w:t>
      </w:r>
      <w:r w:rsidR="00A14509">
        <w:rPr>
          <w:rFonts w:hint="eastAsia"/>
        </w:rPr>
        <w:t xml:space="preserve">웹페이지의 소스 코드를 웹 브라우저상에서 보는 것과 동일합니다. 즉, 웹 브라우저 상에서 해당 페이지의 소스 코드를 확인했는데 그 안에 우리가 원하는 정보가 저장되어 있지 않다면 이는 requests만을 사용해서는 해당 정보를 파이썬에서 추출할 수 없다는 것을 의미합니다. </w:t>
      </w:r>
    </w:p>
    <w:p w14:paraId="794FD273" w14:textId="11FC39D3" w:rsidR="00A14509" w:rsidRDefault="00EC54BE" w:rsidP="00733AF7">
      <w:pPr>
        <w:rPr>
          <w:rFonts w:ascii="Calibri" w:hAnsi="Calibri" w:cs="Calibri"/>
        </w:rPr>
      </w:pPr>
      <w:r>
        <w:rPr>
          <w:rFonts w:ascii="Calibri" w:hAnsi="Calibri" w:cs="Calibri" w:hint="eastAsia"/>
        </w:rPr>
        <w:t>이러한</w:t>
      </w:r>
      <w:r w:rsidR="006F172D">
        <w:rPr>
          <w:rFonts w:ascii="Calibri" w:hAnsi="Calibri" w:cs="Calibri" w:hint="eastAsia"/>
        </w:rPr>
        <w:t xml:space="preserve"> </w:t>
      </w:r>
      <w:r w:rsidR="006F172D">
        <w:rPr>
          <w:rFonts w:ascii="Calibri" w:hAnsi="Calibri" w:cs="Calibri" w:hint="eastAsia"/>
        </w:rPr>
        <w:t>원본</w:t>
      </w:r>
      <w:r w:rsidR="00A14509">
        <w:rPr>
          <w:rFonts w:ascii="Calibri" w:hAnsi="Calibri" w:cs="Calibri" w:hint="eastAsia"/>
        </w:rPr>
        <w:t xml:space="preserve"> </w:t>
      </w:r>
      <w:r w:rsidR="00A14509">
        <w:rPr>
          <w:rFonts w:ascii="Calibri" w:hAnsi="Calibri" w:cs="Calibri" w:hint="eastAsia"/>
        </w:rPr>
        <w:t>소스</w:t>
      </w:r>
      <w:r w:rsidR="00A14509">
        <w:rPr>
          <w:rFonts w:ascii="Calibri" w:hAnsi="Calibri" w:cs="Calibri" w:hint="eastAsia"/>
        </w:rPr>
        <w:t xml:space="preserve"> </w:t>
      </w:r>
      <w:r w:rsidR="00A14509">
        <w:rPr>
          <w:rFonts w:ascii="Calibri" w:hAnsi="Calibri" w:cs="Calibri" w:hint="eastAsia"/>
        </w:rPr>
        <w:t>코드에</w:t>
      </w:r>
      <w:r w:rsidR="00A14509">
        <w:rPr>
          <w:rFonts w:ascii="Calibri" w:hAnsi="Calibri" w:cs="Calibri" w:hint="eastAsia"/>
        </w:rPr>
        <w:t xml:space="preserve"> </w:t>
      </w:r>
      <w:r w:rsidR="00A14509">
        <w:rPr>
          <w:rFonts w:ascii="Calibri" w:hAnsi="Calibri" w:cs="Calibri" w:hint="eastAsia"/>
        </w:rPr>
        <w:t>우리가</w:t>
      </w:r>
      <w:r w:rsidR="00A14509">
        <w:rPr>
          <w:rFonts w:ascii="Calibri" w:hAnsi="Calibri" w:cs="Calibri" w:hint="eastAsia"/>
        </w:rPr>
        <w:t xml:space="preserve"> </w:t>
      </w:r>
      <w:r>
        <w:rPr>
          <w:rFonts w:ascii="Calibri" w:hAnsi="Calibri" w:cs="Calibri" w:hint="eastAsia"/>
        </w:rPr>
        <w:t>원</w:t>
      </w:r>
      <w:r w:rsidR="00A14509">
        <w:rPr>
          <w:rFonts w:ascii="Calibri" w:hAnsi="Calibri" w:cs="Calibri" w:hint="eastAsia"/>
        </w:rPr>
        <w:t>하는</w:t>
      </w:r>
      <w:r w:rsidR="00A14509">
        <w:rPr>
          <w:rFonts w:ascii="Calibri" w:hAnsi="Calibri" w:cs="Calibri" w:hint="eastAsia"/>
        </w:rPr>
        <w:t xml:space="preserve"> </w:t>
      </w:r>
      <w:r w:rsidR="00A14509">
        <w:rPr>
          <w:rFonts w:ascii="Calibri" w:hAnsi="Calibri" w:cs="Calibri" w:hint="eastAsia"/>
        </w:rPr>
        <w:t>정보가</w:t>
      </w:r>
      <w:r w:rsidR="00A14509">
        <w:rPr>
          <w:rFonts w:ascii="Calibri" w:hAnsi="Calibri" w:cs="Calibri" w:hint="eastAsia"/>
        </w:rPr>
        <w:t xml:space="preserve"> </w:t>
      </w:r>
      <w:r w:rsidR="00A14509">
        <w:rPr>
          <w:rFonts w:ascii="Calibri" w:hAnsi="Calibri" w:cs="Calibri" w:hint="eastAsia"/>
        </w:rPr>
        <w:t>들어있지</w:t>
      </w:r>
      <w:r w:rsidR="00A14509">
        <w:rPr>
          <w:rFonts w:ascii="Calibri" w:hAnsi="Calibri" w:cs="Calibri" w:hint="eastAsia"/>
        </w:rPr>
        <w:t xml:space="preserve"> </w:t>
      </w:r>
      <w:r w:rsidR="00A14509">
        <w:rPr>
          <w:rFonts w:ascii="Calibri" w:hAnsi="Calibri" w:cs="Calibri" w:hint="eastAsia"/>
        </w:rPr>
        <w:t>않는</w:t>
      </w:r>
      <w:r w:rsidR="00A14509">
        <w:rPr>
          <w:rFonts w:ascii="Calibri" w:hAnsi="Calibri" w:cs="Calibri" w:hint="eastAsia"/>
        </w:rPr>
        <w:t xml:space="preserve"> </w:t>
      </w:r>
      <w:r w:rsidR="00A14509">
        <w:rPr>
          <w:rFonts w:ascii="Calibri" w:hAnsi="Calibri" w:cs="Calibri" w:hint="eastAsia"/>
        </w:rPr>
        <w:t>경우에는</w:t>
      </w:r>
      <w:r w:rsidR="00A14509">
        <w:rPr>
          <w:rFonts w:ascii="Calibri" w:hAnsi="Calibri" w:cs="Calibri" w:hint="eastAsia"/>
        </w:rPr>
        <w:t xml:space="preserve"> </w:t>
      </w:r>
      <w:r w:rsidR="00A14509">
        <w:rPr>
          <w:rFonts w:ascii="Calibri" w:hAnsi="Calibri" w:cs="Calibri" w:hint="eastAsia"/>
        </w:rPr>
        <w:t>크게</w:t>
      </w:r>
      <w:r w:rsidR="00A14509">
        <w:rPr>
          <w:rFonts w:ascii="Calibri" w:hAnsi="Calibri" w:cs="Calibri" w:hint="eastAsia"/>
        </w:rPr>
        <w:t xml:space="preserve"> </w:t>
      </w:r>
      <w:r w:rsidR="00A14509">
        <w:rPr>
          <w:rFonts w:ascii="Calibri" w:hAnsi="Calibri" w:cs="Calibri" w:hint="eastAsia"/>
        </w:rPr>
        <w:t>아래</w:t>
      </w:r>
      <w:r w:rsidR="00A14509">
        <w:rPr>
          <w:rFonts w:ascii="Calibri" w:hAnsi="Calibri" w:cs="Calibri" w:hint="eastAsia"/>
        </w:rPr>
        <w:t xml:space="preserve"> </w:t>
      </w:r>
      <w:r w:rsidR="00A14509">
        <w:rPr>
          <w:rFonts w:ascii="Calibri" w:hAnsi="Calibri" w:cs="Calibri" w:hint="eastAsia"/>
        </w:rPr>
        <w:t>두</w:t>
      </w:r>
      <w:r w:rsidR="00A14509">
        <w:rPr>
          <w:rFonts w:ascii="Calibri" w:hAnsi="Calibri" w:cs="Calibri" w:hint="eastAsia"/>
        </w:rPr>
        <w:t xml:space="preserve"> </w:t>
      </w:r>
      <w:r w:rsidR="00A14509">
        <w:rPr>
          <w:rFonts w:ascii="Calibri" w:hAnsi="Calibri" w:cs="Calibri" w:hint="eastAsia"/>
        </w:rPr>
        <w:t>가지</w:t>
      </w:r>
      <w:r w:rsidR="00A14509">
        <w:rPr>
          <w:rFonts w:ascii="Calibri" w:hAnsi="Calibri" w:cs="Calibri" w:hint="eastAsia"/>
        </w:rPr>
        <w:t xml:space="preserve"> </w:t>
      </w:r>
      <w:r w:rsidR="00A14509">
        <w:rPr>
          <w:rFonts w:ascii="Calibri" w:hAnsi="Calibri" w:cs="Calibri" w:hint="eastAsia"/>
        </w:rPr>
        <w:t>경우가</w:t>
      </w:r>
      <w:r w:rsidR="00A14509">
        <w:rPr>
          <w:rFonts w:ascii="Calibri" w:hAnsi="Calibri" w:cs="Calibri" w:hint="eastAsia"/>
        </w:rPr>
        <w:t xml:space="preserve"> </w:t>
      </w:r>
      <w:r w:rsidR="00A14509">
        <w:rPr>
          <w:rFonts w:ascii="Calibri" w:hAnsi="Calibri" w:cs="Calibri" w:hint="eastAsia"/>
        </w:rPr>
        <w:t>해당합니다</w:t>
      </w:r>
      <w:r w:rsidR="00A14509">
        <w:rPr>
          <w:rFonts w:ascii="Calibri" w:hAnsi="Calibri" w:cs="Calibri" w:hint="eastAsia"/>
        </w:rPr>
        <w:t>.</w:t>
      </w:r>
    </w:p>
    <w:p w14:paraId="0649877B" w14:textId="5D3C45DA" w:rsidR="00A14509" w:rsidRPr="00C52FA8" w:rsidRDefault="00EC54BE" w:rsidP="00C52FA8">
      <w:pPr>
        <w:pStyle w:val="ListParagraph"/>
        <w:numPr>
          <w:ilvl w:val="0"/>
          <w:numId w:val="17"/>
        </w:numPr>
        <w:ind w:leftChars="0"/>
      </w:pPr>
      <w:r>
        <w:rPr>
          <w:rFonts w:hint="eastAsia"/>
        </w:rPr>
        <w:t>우리가 원하는</w:t>
      </w:r>
      <w:r w:rsidR="00A14509" w:rsidRPr="00C52FA8">
        <w:rPr>
          <w:rFonts w:hint="eastAsia"/>
        </w:rPr>
        <w:t xml:space="preserve"> 정보가 원본 소스 코드안에 </w:t>
      </w:r>
      <w:r w:rsidR="00456E58">
        <w:rPr>
          <w:rFonts w:hint="eastAsia"/>
        </w:rPr>
        <w:t xml:space="preserve">포함 </w:t>
      </w:r>
      <w:r w:rsidR="00A14509" w:rsidRPr="00C52FA8">
        <w:rPr>
          <w:rFonts w:hint="eastAsia"/>
        </w:rPr>
        <w:t>되어서 서버에서 저장되는 것이 아니라, 별도의 파일을 통해서 전달되는 경우</w:t>
      </w:r>
      <w:r>
        <w:rPr>
          <w:rFonts w:hint="eastAsia"/>
        </w:rPr>
        <w:t xml:space="preserve"> (별도의 파일은 고유의 </w:t>
      </w:r>
      <w:proofErr w:type="spellStart"/>
      <w:r>
        <w:rPr>
          <w:rFonts w:hint="eastAsia"/>
        </w:rPr>
        <w:t>url</w:t>
      </w:r>
      <w:proofErr w:type="spellEnd"/>
      <w:r>
        <w:rPr>
          <w:rFonts w:hint="eastAsia"/>
        </w:rPr>
        <w:t xml:space="preserve"> 주소를 갖고, 이러한 </w:t>
      </w:r>
      <w:proofErr w:type="spellStart"/>
      <w:r>
        <w:rPr>
          <w:rFonts w:hint="eastAsia"/>
        </w:rPr>
        <w:t>url</w:t>
      </w:r>
      <w:proofErr w:type="spellEnd"/>
      <w:r>
        <w:rPr>
          <w:rFonts w:hint="eastAsia"/>
        </w:rPr>
        <w:t xml:space="preserve"> 주소는 보통 원본 소스 코드 안에 저장되어 있습니다.</w:t>
      </w:r>
      <w:r>
        <w:t>)</w:t>
      </w:r>
    </w:p>
    <w:p w14:paraId="4DDF3D58" w14:textId="30ADC806" w:rsidR="00A14509" w:rsidRPr="00C52FA8" w:rsidRDefault="006F172D" w:rsidP="00C52FA8">
      <w:pPr>
        <w:pStyle w:val="ListParagraph"/>
        <w:numPr>
          <w:ilvl w:val="0"/>
          <w:numId w:val="17"/>
        </w:numPr>
        <w:ind w:leftChars="0"/>
      </w:pPr>
      <w:r>
        <w:rPr>
          <w:rFonts w:hint="eastAsia"/>
        </w:rPr>
        <w:t>우리가 원하는</w:t>
      </w:r>
      <w:r w:rsidR="00A14509" w:rsidRPr="00C52FA8">
        <w:rPr>
          <w:rFonts w:hint="eastAsia"/>
        </w:rPr>
        <w:t xml:space="preserve"> 정보가 원본 소스 코드가 서버로부터 다운로드 받아진 이후 추가적인 서</w:t>
      </w:r>
      <w:r w:rsidR="00A14509" w:rsidRPr="00C52FA8">
        <w:rPr>
          <w:rFonts w:hint="eastAsia"/>
        </w:rPr>
        <w:lastRenderedPageBreak/>
        <w:t>버와의 통신을 통해서 받아지는 경우</w:t>
      </w:r>
    </w:p>
    <w:p w14:paraId="48669F73" w14:textId="4866332F" w:rsidR="00A14509" w:rsidRDefault="00A14509" w:rsidP="00C52FA8">
      <w:r>
        <w:rPr>
          <w:rFonts w:hint="eastAsia"/>
        </w:rPr>
        <w:t>위와 같은 경우에는 requests만을 통해서는 우리가 원하는 정보를 추출할 수 없는 것입니다.</w:t>
      </w:r>
      <w:r w:rsidR="006F172D">
        <w:t xml:space="preserve"> </w:t>
      </w:r>
      <w:r>
        <w:rPr>
          <w:rFonts w:hint="eastAsia"/>
        </w:rPr>
        <w:t xml:space="preserve">이를 위해서 사용하는 추가적인 방법이 브라우저에서 제공되는 </w:t>
      </w:r>
      <w:r w:rsidR="006F172D">
        <w:rPr>
          <w:rFonts w:hint="eastAsia"/>
        </w:rPr>
        <w:t xml:space="preserve">네트워크 검사 </w:t>
      </w:r>
      <w:r w:rsidR="006F172D">
        <w:t>(</w:t>
      </w:r>
      <w:r>
        <w:rPr>
          <w:rFonts w:hint="eastAsia"/>
        </w:rPr>
        <w:t>network inspection</w:t>
      </w:r>
      <w:r w:rsidR="006F172D">
        <w:t>)</w:t>
      </w:r>
      <w:r>
        <w:rPr>
          <w:rFonts w:hint="eastAsia"/>
        </w:rPr>
        <w:t xml:space="preserve"> 기능을 사용하거나 아니면 selenium 을 사용하는 것입니다. </w:t>
      </w:r>
      <w:r w:rsidR="006F172D">
        <w:rPr>
          <w:rFonts w:hint="eastAsia"/>
        </w:rPr>
        <w:t xml:space="preserve">네트워크 검사 </w:t>
      </w:r>
      <w:r>
        <w:rPr>
          <w:rFonts w:hint="eastAsia"/>
        </w:rPr>
        <w:t xml:space="preserve">기능은 보통 </w:t>
      </w:r>
      <w:r w:rsidR="00C52FA8">
        <w:t>1</w:t>
      </w:r>
      <w:r>
        <w:rPr>
          <w:rFonts w:hint="eastAsia"/>
        </w:rPr>
        <w:t xml:space="preserve">의 경우에 사용되고 selenium은 </w:t>
      </w:r>
      <w:r w:rsidR="00C52FA8">
        <w:t xml:space="preserve">2 </w:t>
      </w:r>
      <w:r>
        <w:rPr>
          <w:rFonts w:hint="eastAsia"/>
        </w:rPr>
        <w:t xml:space="preserve">경우에 사용됩니다. </w:t>
      </w:r>
      <w:r w:rsidR="00456E58">
        <w:rPr>
          <w:rFonts w:hint="eastAsia"/>
        </w:rPr>
        <w:t>네트워크 검사 방법은 우리가 원하는 정보를 저장하고 있는 파일을 찾는 것이 쉽지 않고,</w:t>
      </w:r>
      <w:r w:rsidR="00456E58">
        <w:t xml:space="preserve"> </w:t>
      </w:r>
      <w:r w:rsidR="00456E58">
        <w:rPr>
          <w:rFonts w:hint="eastAsia"/>
        </w:rPr>
        <w:t xml:space="preserve">해당 방법을 사용해서도 수집이 안되는 정보가 있기 때문에 여기서는 더 다양한 경우에 사용될 수 있는 </w:t>
      </w:r>
      <w:r w:rsidR="00456E58">
        <w:t>selenium</w:t>
      </w:r>
      <w:r w:rsidR="00456E58">
        <w:rPr>
          <w:rFonts w:hint="eastAsia"/>
        </w:rPr>
        <w:t>을 이용하는 방법에 대해서만 설명하도록 하겠습니다.</w:t>
      </w:r>
      <w:r w:rsidR="00456E58">
        <w:t xml:space="preserve"> </w:t>
      </w:r>
    </w:p>
    <w:p w14:paraId="677BE8D1" w14:textId="1838AEC7" w:rsidR="00A14509" w:rsidRPr="003A78B3" w:rsidRDefault="00A14509" w:rsidP="00773B9E">
      <w:pPr>
        <w:pStyle w:val="Heading3"/>
      </w:pPr>
      <w:r w:rsidRPr="003A78B3">
        <w:rPr>
          <w:rFonts w:hint="eastAsia"/>
        </w:rPr>
        <w:t>Selenium 사용하기</w:t>
      </w:r>
      <w:r>
        <w:rPr>
          <w:rStyle w:val="FootnoteReference"/>
        </w:rPr>
        <w:footnoteReference w:id="1"/>
      </w:r>
    </w:p>
    <w:p w14:paraId="179F78F0" w14:textId="0D22BDA5" w:rsidR="00A14509" w:rsidRDefault="00A14509" w:rsidP="00733AF7">
      <w:r>
        <w:rPr>
          <w:rFonts w:hint="eastAsia"/>
        </w:rPr>
        <w:t xml:space="preserve">우리가 추출하고자 하는 정보가 </w:t>
      </w:r>
      <w:proofErr w:type="spellStart"/>
      <w:r>
        <w:rPr>
          <w:rFonts w:hint="eastAsia"/>
        </w:rPr>
        <w:t>requests.get</w:t>
      </w:r>
      <w:proofErr w:type="spellEnd"/>
      <w:r>
        <w:rPr>
          <w:rFonts w:hint="eastAsia"/>
        </w:rPr>
        <w:t xml:space="preserve">()을 통해서 다운로드 받는 원본 소스 코드에 포함되어 있지 않을 때 사용할 수 있는 방법이 selenium을 사용하는 것입니다. </w:t>
      </w:r>
      <w:proofErr w:type="spellStart"/>
      <w:r>
        <w:rPr>
          <w:rFonts w:hint="eastAsia"/>
        </w:rPr>
        <w:t>requests.get</w:t>
      </w:r>
      <w:proofErr w:type="spellEnd"/>
      <w:r>
        <w:rPr>
          <w:rFonts w:hint="eastAsia"/>
        </w:rPr>
        <w:t>()을 통해서 다운로드 받는 원본 소스 코드에 우리가 원하는 정보가 들어있지 않은 가장 큰 이유 중 하나는 해당 정보가 브라우저가 해당 웹페이지를</w:t>
      </w:r>
      <w:r w:rsidR="00624E48">
        <w:rPr>
          <w:rFonts w:hint="eastAsia"/>
        </w:rPr>
        <w:t xml:space="preserve"> 디스플레이</w:t>
      </w:r>
      <w:r>
        <w:rPr>
          <w:rFonts w:hint="eastAsia"/>
        </w:rPr>
        <w:t xml:space="preserve">하기 위해서 최초에 다운로드 받는 소스 코드가 아니라 이후에 실시간으로 통신을 하면서 </w:t>
      </w:r>
      <w:r w:rsidR="00624E48">
        <w:rPr>
          <w:rFonts w:hint="eastAsia"/>
        </w:rPr>
        <w:t xml:space="preserve">추가적으로 </w:t>
      </w:r>
      <w:r>
        <w:rPr>
          <w:rFonts w:hint="eastAsia"/>
        </w:rPr>
        <w:t>다운로드 받는 데이터</w:t>
      </w:r>
      <w:r w:rsidR="00624E48">
        <w:rPr>
          <w:rFonts w:hint="eastAsia"/>
        </w:rPr>
        <w:t xml:space="preserve"> (또는 소스 코드)</w:t>
      </w:r>
      <w:r>
        <w:rPr>
          <w:rFonts w:hint="eastAsia"/>
        </w:rPr>
        <w:t>에 포함되어 있게 때문에 그렇습니다. 즉, 브라우저는 하나의 웹페이지를</w:t>
      </w:r>
      <w:r w:rsidR="00624E48">
        <w:rPr>
          <w:rFonts w:hint="eastAsia"/>
        </w:rPr>
        <w:t xml:space="preserve"> 디스플레이</w:t>
      </w:r>
      <w:r>
        <w:rPr>
          <w:rFonts w:hint="eastAsia"/>
        </w:rPr>
        <w:t>하기 위해서 서버와 한번만 통신하는 것이 아니라 지속적으로 실시간으로 통신을 하면서 필요한 내용을</w:t>
      </w:r>
      <w:r w:rsidR="00624E48">
        <w:rPr>
          <w:rFonts w:hint="eastAsia"/>
        </w:rPr>
        <w:t xml:space="preserve"> 추가적으로 </w:t>
      </w:r>
      <w:r>
        <w:rPr>
          <w:rFonts w:hint="eastAsia"/>
        </w:rPr>
        <w:t>다운로드 받습니다. 하지만, 원본 소스 코드 (즉, 브라우저가 처음 서버로부터 다운로드 받는 소스 코드)에는 이러한 실시간으로</w:t>
      </w:r>
      <w:r w:rsidR="00624E48">
        <w:rPr>
          <w:rFonts w:hint="eastAsia"/>
        </w:rPr>
        <w:t xml:space="preserve"> 추가적으로</w:t>
      </w:r>
      <w:r>
        <w:rPr>
          <w:rFonts w:hint="eastAsia"/>
        </w:rPr>
        <w:t xml:space="preserve"> 다운로드 받는 내용이 포함되어 있지 않습니다. 따라서 우리가 최종적으로 추출하고자 하는 데이터가 이렇게 실시간으로 서버로부터 다운로드 받아지는 데이터라면, </w:t>
      </w:r>
      <w:proofErr w:type="spellStart"/>
      <w:r>
        <w:rPr>
          <w:rFonts w:hint="eastAsia"/>
        </w:rPr>
        <w:t>requests.get</w:t>
      </w:r>
      <w:proofErr w:type="spellEnd"/>
      <w:r>
        <w:rPr>
          <w:rFonts w:hint="eastAsia"/>
        </w:rPr>
        <w:t xml:space="preserve">()을 가지고는 추출할 수가 없습니다. </w:t>
      </w:r>
    </w:p>
    <w:p w14:paraId="2C674F0A" w14:textId="4DCFC039" w:rsidR="008A1B83" w:rsidRDefault="00A14509" w:rsidP="008A1B83">
      <w:r>
        <w:rPr>
          <w:rFonts w:hint="eastAsia"/>
        </w:rPr>
        <w:t xml:space="preserve">이러한 경우에 사용할 수 있는 방법이 selenium을 사용하는 것입니다. Selenium은 </w:t>
      </w:r>
      <w:r w:rsidR="0046390D">
        <w:rPr>
          <w:rFonts w:hint="eastAsia"/>
        </w:rPr>
        <w:t xml:space="preserve">원래 </w:t>
      </w:r>
      <w:r>
        <w:rPr>
          <w:rFonts w:hint="eastAsia"/>
        </w:rPr>
        <w:t>컴퓨터 프로그래밍 언어를 통해서 특정한 웹브라우저를 통제하고자 할 때 사용할 수 있는 프로그램입니다. 우리는</w:t>
      </w:r>
      <w:r w:rsidR="0046390D">
        <w:rPr>
          <w:rFonts w:hint="eastAsia"/>
        </w:rPr>
        <w:t xml:space="preserve"> 이러한</w:t>
      </w:r>
      <w:r>
        <w:rPr>
          <w:rFonts w:hint="eastAsia"/>
        </w:rPr>
        <w:t xml:space="preserve"> selenium을 이용해서 특정한 웹페이지의 소스 코드를 서버로부터 실시간으로 다운로드 받을 수 있습니다. 이렇게 실시간으로 다운로드 받는 소스 코드에는 우리가 </w:t>
      </w:r>
      <w:r w:rsidR="00624E48">
        <w:rPr>
          <w:rFonts w:hint="eastAsia"/>
        </w:rPr>
        <w:t xml:space="preserve">브라우저의 웹페이지 상에서 볼 수 있는 </w:t>
      </w:r>
      <w:r>
        <w:rPr>
          <w:rFonts w:hint="eastAsia"/>
        </w:rPr>
        <w:t xml:space="preserve">내용이 담겨 있습니다. 즉, 우리가 추출하고자 하는 정보를 포함하고 있는 것입니다. </w:t>
      </w:r>
    </w:p>
    <w:p w14:paraId="06B4B039" w14:textId="1250085B" w:rsidR="00A14509" w:rsidRPr="008A1B83" w:rsidRDefault="00A14509" w:rsidP="008A1B83">
      <w:pPr>
        <w:rPr>
          <w:b/>
        </w:rPr>
      </w:pPr>
      <w:r w:rsidRPr="008A1B83">
        <w:rPr>
          <w:rFonts w:hint="eastAsia"/>
          <w:b/>
        </w:rPr>
        <w:t>S</w:t>
      </w:r>
      <w:r w:rsidRPr="008A1B83">
        <w:rPr>
          <w:b/>
        </w:rPr>
        <w:t>elenium</w:t>
      </w:r>
      <w:r w:rsidRPr="008A1B83">
        <w:rPr>
          <w:rFonts w:hint="eastAsia"/>
          <w:b/>
        </w:rPr>
        <w:t>이 작동하는 방식 이해하기</w:t>
      </w:r>
    </w:p>
    <w:p w14:paraId="5CD93C6B" w14:textId="4E24F19E" w:rsidR="00A14509" w:rsidRDefault="00A14509" w:rsidP="00733AF7">
      <w:r>
        <w:rPr>
          <w:rFonts w:hint="eastAsia"/>
        </w:rPr>
        <w:t>사용자가 특정한 웹페이지를 방문하기 위해서는 일련의 행동들을 합니다. 예를 들어, 브라우저를 실행시키고 접속하고자 하는 웹페이지의 URL을 주소창에 입력하여 해당 페이지로 이동한 다음에,</w:t>
      </w:r>
      <w:r>
        <w:t xml:space="preserve"> </w:t>
      </w:r>
      <w:r>
        <w:rPr>
          <w:rFonts w:hint="eastAsia"/>
        </w:rPr>
        <w:t>해당 페이지에서 특정한 링크나 아이콘을 클릭해서 원하는</w:t>
      </w:r>
      <w:r w:rsidR="00631620">
        <w:rPr>
          <w:rFonts w:hint="eastAsia"/>
        </w:rPr>
        <w:t xml:space="preserve"> 정보를 담고 있는</w:t>
      </w:r>
      <w:r>
        <w:rPr>
          <w:rFonts w:hint="eastAsia"/>
        </w:rPr>
        <w:t xml:space="preserve"> 페이지로 이동할 수가 있습니다. 그리고 최종 페이지에서 사용자가 원하는 정보를 브라우저를 통해서 볼 수가 있는 것입니다. </w:t>
      </w:r>
    </w:p>
    <w:p w14:paraId="333B34A2" w14:textId="77777777" w:rsidR="00631620" w:rsidRDefault="00A14509" w:rsidP="00631620">
      <w:r>
        <w:rPr>
          <w:rFonts w:hint="eastAsia"/>
        </w:rPr>
        <w:lastRenderedPageBreak/>
        <w:t>Selenium은 이러한 사용자의 행동을 흉내내어 특정한 웹페이지를</w:t>
      </w:r>
      <w:r w:rsidR="00631620">
        <w:rPr>
          <w:rFonts w:hint="eastAsia"/>
        </w:rPr>
        <w:t xml:space="preserve"> 브라우저상에 표현하는데</w:t>
      </w:r>
      <w:r>
        <w:rPr>
          <w:rFonts w:hint="eastAsia"/>
        </w:rPr>
        <w:t xml:space="preserve"> 필요한 데이터를 서버로부터 실시간으로 다운로드 받습니다. Selenium이 실시간으로 다운로드 받는 이러한 데이터에는 우리가 추출하고자 하는 정보가 포함되어 있습니다. </w:t>
      </w:r>
    </w:p>
    <w:p w14:paraId="4BC61A00" w14:textId="015EED64" w:rsidR="00A14509" w:rsidRPr="00631620" w:rsidRDefault="00A14509" w:rsidP="00631620">
      <w:pPr>
        <w:rPr>
          <w:b/>
        </w:rPr>
      </w:pPr>
      <w:r w:rsidRPr="00631620">
        <w:rPr>
          <w:rFonts w:hint="eastAsia"/>
          <w:b/>
        </w:rPr>
        <w:t>Selenium 설치</w:t>
      </w:r>
    </w:p>
    <w:p w14:paraId="09E0610C" w14:textId="77777777" w:rsidR="00A14509" w:rsidRDefault="00A14509" w:rsidP="00733AF7">
      <w:r>
        <w:rPr>
          <w:rFonts w:hint="eastAsia"/>
        </w:rPr>
        <w:t>Selenium을 파이썬에서 사용하기 위해서는 selenium이라는 모듈을 먼저 설치해야 합니다. Anaconda를 통해서는 기본적으로 설치가 되지 않기 때문에 selenium은 사용자가 추가적으로 설치를 해줘야 합니다. 이는 아래와 같은 명령 프롬프트 창에서 다음과 같은 명령어를 실행시켜 할 수가 있습니다.</w:t>
      </w:r>
    </w:p>
    <w:p w14:paraId="7FF7C42D" w14:textId="77777777" w:rsidR="00A14509" w:rsidRDefault="00A14509" w:rsidP="005A384D">
      <w:pPr>
        <w:pStyle w:val="a1"/>
      </w:pPr>
      <w:r>
        <w:rPr>
          <w:rFonts w:hint="eastAsia"/>
        </w:rPr>
        <w:t>pip install selenium</w:t>
      </w:r>
    </w:p>
    <w:p w14:paraId="5F2DE2BD" w14:textId="77777777" w:rsidR="00A14509" w:rsidRDefault="00A14509" w:rsidP="00733AF7">
      <w:r>
        <w:rPr>
          <w:rFonts w:hint="eastAsia"/>
        </w:rPr>
        <w:t xml:space="preserve">Selenium을 설치한 이후에는 해당 모듈을 Python에서 import해서 사용하면 됩니다. 아래와 같이 import를 할 수가 있습니다. </w:t>
      </w:r>
    </w:p>
    <w:p w14:paraId="7E60582E" w14:textId="77777777" w:rsidR="00A14509" w:rsidRDefault="00A14509" w:rsidP="005A384D">
      <w:pPr>
        <w:pStyle w:val="a1"/>
      </w:pPr>
      <w:r w:rsidRPr="00E05080">
        <w:t xml:space="preserve">from selenium import </w:t>
      </w:r>
      <w:proofErr w:type="spellStart"/>
      <w:r w:rsidRPr="00E05080">
        <w:t>webdriver</w:t>
      </w:r>
      <w:proofErr w:type="spellEnd"/>
    </w:p>
    <w:p w14:paraId="5123CFA6" w14:textId="105632B0" w:rsidR="00A14509" w:rsidRDefault="00A14509" w:rsidP="00733AF7">
      <w:r>
        <w:rPr>
          <w:rFonts w:hint="eastAsia"/>
        </w:rPr>
        <w:t xml:space="preserve">Selenium 모듈에 포함되어 있는 모든 하위 모듈을 사용하는 것이 아니라 기본적으로는 </w:t>
      </w:r>
      <w:proofErr w:type="spellStart"/>
      <w:r>
        <w:rPr>
          <w:rFonts w:hint="eastAsia"/>
        </w:rPr>
        <w:t>webdriver</w:t>
      </w:r>
      <w:proofErr w:type="spellEnd"/>
      <w:r>
        <w:rPr>
          <w:rFonts w:hint="eastAsia"/>
        </w:rPr>
        <w:t xml:space="preserve">라는 모듈만을 사용합니다. 즉, </w:t>
      </w:r>
      <w:proofErr w:type="spellStart"/>
      <w:r>
        <w:rPr>
          <w:rFonts w:hint="eastAsia"/>
        </w:rPr>
        <w:t>webdriver</w:t>
      </w:r>
      <w:proofErr w:type="spellEnd"/>
      <w:r>
        <w:rPr>
          <w:rFonts w:hint="eastAsia"/>
        </w:rPr>
        <w:t xml:space="preserve"> 모듈을 사용해서 특정한 웹 브라우저를 통제할 수가 있습니다. </w:t>
      </w:r>
      <w:proofErr w:type="spellStart"/>
      <w:r>
        <w:rPr>
          <w:rFonts w:hint="eastAsia"/>
        </w:rPr>
        <w:t>webdriver</w:t>
      </w:r>
      <w:proofErr w:type="spellEnd"/>
      <w:r>
        <w:rPr>
          <w:rFonts w:hint="eastAsia"/>
        </w:rPr>
        <w:t xml:space="preserve">를 이용해서 특정한 브라우저를 통제하기 위해서는 </w:t>
      </w:r>
      <w:r w:rsidR="00631620">
        <w:rPr>
          <w:rFonts w:hint="eastAsia"/>
        </w:rPr>
        <w:t>selenium을 이용해서 통제하고자하는</w:t>
      </w:r>
      <w:r>
        <w:rPr>
          <w:rFonts w:hint="eastAsia"/>
        </w:rPr>
        <w:t xml:space="preserve"> 브라우저의</w:t>
      </w:r>
      <w:r w:rsidR="00631620">
        <w:rPr>
          <w:rFonts w:hint="eastAsia"/>
        </w:rPr>
        <w:t xml:space="preserve"> 드라이버</w:t>
      </w:r>
      <w:r>
        <w:rPr>
          <w:rFonts w:hint="eastAsia"/>
        </w:rPr>
        <w:t xml:space="preserve">를 </w:t>
      </w:r>
      <w:r w:rsidR="00631620">
        <w:rPr>
          <w:rFonts w:hint="eastAsia"/>
        </w:rPr>
        <w:t xml:space="preserve">먼저 </w:t>
      </w:r>
      <w:r>
        <w:rPr>
          <w:rFonts w:hint="eastAsia"/>
        </w:rPr>
        <w:t xml:space="preserve">다운로드 받아야 합니다. 여기서는 </w:t>
      </w:r>
      <w:r w:rsidR="00631620">
        <w:t>sele</w:t>
      </w:r>
      <w:r w:rsidR="00631620">
        <w:rPr>
          <w:rFonts w:hint="eastAsia"/>
        </w:rPr>
        <w:t>nium을 이용해서 크롬 브라우저를 통제하는 방법에 대해서</w:t>
      </w:r>
      <w:r>
        <w:rPr>
          <w:rFonts w:hint="eastAsia"/>
        </w:rPr>
        <w:t xml:space="preserve"> 설명하도록 하겠습니다. 즉, selenium의 </w:t>
      </w:r>
      <w:proofErr w:type="spellStart"/>
      <w:r>
        <w:rPr>
          <w:rFonts w:hint="eastAsia"/>
        </w:rPr>
        <w:t>webdriver</w:t>
      </w:r>
      <w:proofErr w:type="spellEnd"/>
      <w:r>
        <w:rPr>
          <w:rFonts w:hint="eastAsia"/>
        </w:rPr>
        <w:t xml:space="preserve"> 모듈을 통해서 Chrome 브라우저를 통제하기 위해서는 먼저</w:t>
      </w:r>
      <w:r w:rsidR="00631620">
        <w:rPr>
          <w:rFonts w:hint="eastAsia"/>
        </w:rPr>
        <w:t xml:space="preserve"> Chrome 브라우저의 드라이버</w:t>
      </w:r>
      <w:r>
        <w:rPr>
          <w:rFonts w:hint="eastAsia"/>
        </w:rPr>
        <w:t xml:space="preserve">를 다운로드 받아야 합니다. 이를 위해서 </w:t>
      </w:r>
      <w:hyperlink r:id="rId9" w:history="1">
        <w:r w:rsidR="009F4C77" w:rsidRPr="003476B2">
          <w:rPr>
            <w:rStyle w:val="Hyperlink"/>
          </w:rPr>
          <w:t>https://chromedriver.chromium.org/downloads</w:t>
        </w:r>
      </w:hyperlink>
      <w:r w:rsidR="009F4C77">
        <w:t xml:space="preserve"> </w:t>
      </w:r>
      <w:r>
        <w:rPr>
          <w:rFonts w:hint="eastAsia"/>
        </w:rPr>
        <w:t>사이트로 이동합니다. 여기서 여러분이 사용하는 크롬 브라우저의 버전에 맞는</w:t>
      </w:r>
      <w:r w:rsidR="00631620">
        <w:rPr>
          <w:rFonts w:hint="eastAsia"/>
        </w:rPr>
        <w:t xml:space="preserve"> 버전의 드라이버를</w:t>
      </w:r>
      <w:r>
        <w:rPr>
          <w:rFonts w:hint="eastAsia"/>
        </w:rPr>
        <w:t xml:space="preserve"> 다운로드 받으면 됩니다. 크롬 브라우저의 버전은 아래와 같이 확인합니다.</w:t>
      </w:r>
      <w:r>
        <w:t xml:space="preserve"> </w:t>
      </w:r>
    </w:p>
    <w:p w14:paraId="65E205B8" w14:textId="32C97433" w:rsidR="00A14509" w:rsidRDefault="003B0A6A" w:rsidP="00733AF7">
      <w:r w:rsidRPr="003B0A6A">
        <w:rPr>
          <w:noProof/>
        </w:rPr>
        <w:drawing>
          <wp:inline distT="0" distB="0" distL="0" distR="0" wp14:anchorId="757BA297" wp14:editId="15809F71">
            <wp:extent cx="5731510" cy="2789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89555"/>
                    </a:xfrm>
                    <a:prstGeom prst="rect">
                      <a:avLst/>
                    </a:prstGeom>
                  </pic:spPr>
                </pic:pic>
              </a:graphicData>
            </a:graphic>
          </wp:inline>
        </w:drawing>
      </w:r>
    </w:p>
    <w:p w14:paraId="2B024BB2" w14:textId="77777777" w:rsidR="00A14509" w:rsidRDefault="00A14509" w:rsidP="00733AF7">
      <w:r>
        <w:rPr>
          <w:rFonts w:hint="eastAsia"/>
        </w:rPr>
        <w:t xml:space="preserve">위의 </w:t>
      </w:r>
      <w:r>
        <w:t xml:space="preserve">Chrome </w:t>
      </w:r>
      <w:r>
        <w:rPr>
          <w:rFonts w:hint="eastAsia"/>
        </w:rPr>
        <w:t>정보를 클릭하면 아래와 같이 버전 정보가 나옵니다.</w:t>
      </w:r>
    </w:p>
    <w:p w14:paraId="121EBC11" w14:textId="7446BB6D" w:rsidR="00A14509" w:rsidRDefault="003B0A6A" w:rsidP="00AD71EF">
      <w:pPr>
        <w:jc w:val="center"/>
      </w:pPr>
      <w:r w:rsidRPr="003B0A6A">
        <w:rPr>
          <w:noProof/>
        </w:rPr>
        <w:lastRenderedPageBreak/>
        <w:drawing>
          <wp:inline distT="0" distB="0" distL="0" distR="0" wp14:anchorId="589127E0" wp14:editId="28C93AAD">
            <wp:extent cx="4470602" cy="2298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718" cy="2300302"/>
                    </a:xfrm>
                    <a:prstGeom prst="rect">
                      <a:avLst/>
                    </a:prstGeom>
                  </pic:spPr>
                </pic:pic>
              </a:graphicData>
            </a:graphic>
          </wp:inline>
        </w:drawing>
      </w:r>
    </w:p>
    <w:p w14:paraId="2D8CCDC0" w14:textId="1E90F6D0" w:rsidR="003B0A6A" w:rsidRDefault="00A14509" w:rsidP="00733AF7">
      <w:r>
        <w:rPr>
          <w:rFonts w:hint="eastAsia"/>
        </w:rPr>
        <w:t>크롬 드라이버 다운로드 페이지에서 위의 버전에 맞는 버전의 드라이버를 다운로드 받습니다.</w:t>
      </w:r>
      <w:r>
        <w:t xml:space="preserve"> </w:t>
      </w:r>
      <w:r w:rsidR="003B0A6A">
        <w:t>126</w:t>
      </w:r>
      <w:r>
        <w:t xml:space="preserve"> </w:t>
      </w:r>
      <w:r>
        <w:rPr>
          <w:rFonts w:hint="eastAsia"/>
        </w:rPr>
        <w:t>버전을 사용하고 있기 때문에,</w:t>
      </w:r>
      <w:r>
        <w:t xml:space="preserve"> </w:t>
      </w:r>
      <w:r w:rsidR="003B0A6A">
        <w:t>126</w:t>
      </w:r>
      <w:r w:rsidR="003B0A6A">
        <w:rPr>
          <w:rFonts w:hint="eastAsia"/>
        </w:rPr>
        <w:t>에 해당하는 크롬 드라이버 파일을 다운로드 받아야 합니다</w:t>
      </w:r>
      <w:r w:rsidR="003B0A6A">
        <w:t xml:space="preserve"> (</w:t>
      </w:r>
      <w:r w:rsidR="003B0A6A">
        <w:rPr>
          <w:rFonts w:hint="eastAsia"/>
        </w:rPr>
        <w:t>여러분이 사용하는 버전은 다를 수 있습니다</w:t>
      </w:r>
      <w:r w:rsidR="003B0A6A">
        <w:t>)</w:t>
      </w:r>
      <w:r>
        <w:rPr>
          <w:rFonts w:hint="eastAsia"/>
        </w:rPr>
        <w:t>.</w:t>
      </w:r>
      <w:r w:rsidR="003B0A6A">
        <w:t xml:space="preserve"> </w:t>
      </w:r>
      <w:hyperlink r:id="rId12" w:history="1">
        <w:r w:rsidR="003B0A6A" w:rsidRPr="003476B2">
          <w:rPr>
            <w:rStyle w:val="Hyperlink"/>
          </w:rPr>
          <w:t>https://chromedriver.chromium.org/downloads</w:t>
        </w:r>
      </w:hyperlink>
      <w:r w:rsidR="003B0A6A">
        <w:rPr>
          <w:rFonts w:hint="eastAsia"/>
        </w:rPr>
        <w:t>에 접속하게 되면 아래 화면이 나옵니다.</w:t>
      </w:r>
      <w:r w:rsidR="003B0A6A">
        <w:t xml:space="preserve"> </w:t>
      </w:r>
      <w:r w:rsidR="003B0A6A">
        <w:rPr>
          <w:rFonts w:hint="eastAsia"/>
        </w:rPr>
        <w:t xml:space="preserve">여러분이 사용하는 크롬 브라우저의 버전이 </w:t>
      </w:r>
      <w:r w:rsidR="003B0A6A">
        <w:t>115</w:t>
      </w:r>
      <w:r w:rsidR="003B0A6A">
        <w:rPr>
          <w:rFonts w:hint="eastAsia"/>
        </w:rPr>
        <w:t xml:space="preserve"> 이상인 경우에는 </w:t>
      </w:r>
      <w:r w:rsidR="003B0A6A">
        <w:t>‘</w:t>
      </w:r>
      <w:r w:rsidR="003B0A6A" w:rsidRPr="003B0A6A">
        <w:rPr>
          <w:u w:val="single"/>
        </w:rPr>
        <w:t>Chrome for Testing 사용 가능 여부 대시보드</w:t>
      </w:r>
      <w:r w:rsidR="003B0A6A">
        <w:t xml:space="preserve">’ </w:t>
      </w:r>
      <w:r w:rsidR="003B0A6A">
        <w:rPr>
          <w:rFonts w:hint="eastAsia"/>
        </w:rPr>
        <w:t>링크를 클릭해서 드라이버 파일을 다운로드 받습니다.</w:t>
      </w:r>
      <w:r w:rsidR="003B0A6A">
        <w:t xml:space="preserve"> </w:t>
      </w:r>
    </w:p>
    <w:p w14:paraId="6164BDEF" w14:textId="3A595A43" w:rsidR="00A14509" w:rsidRDefault="003B0A6A" w:rsidP="00AD71EF">
      <w:pPr>
        <w:jc w:val="center"/>
      </w:pPr>
      <w:r>
        <w:rPr>
          <w:noProof/>
        </w:rPr>
        <w:drawing>
          <wp:inline distT="0" distB="0" distL="0" distR="0" wp14:anchorId="0A235629" wp14:editId="1D753D5A">
            <wp:extent cx="5099050" cy="2132159"/>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131718" cy="2145819"/>
                    </a:xfrm>
                    <a:prstGeom prst="rect">
                      <a:avLst/>
                    </a:prstGeom>
                    <a:noFill/>
                  </pic:spPr>
                </pic:pic>
              </a:graphicData>
            </a:graphic>
          </wp:inline>
        </w:drawing>
      </w:r>
    </w:p>
    <w:p w14:paraId="70D76592" w14:textId="6330F439" w:rsidR="00A14509" w:rsidRDefault="00A14509" w:rsidP="00733AF7">
      <w:r>
        <w:rPr>
          <w:rFonts w:hint="eastAsia"/>
        </w:rPr>
        <w:t xml:space="preserve">해당 링크를 클릭하면 아래와 같은 화면이 나오는데 여기에서 </w:t>
      </w:r>
      <w:r w:rsidR="003B0A6A">
        <w:rPr>
          <w:rFonts w:hint="eastAsia"/>
        </w:rPr>
        <w:t>여러분의 크롬 드라이버 버전에 맞는 링크를 클릭합니다.</w:t>
      </w:r>
      <w:r w:rsidR="003B0A6A">
        <w:t xml:space="preserve"> </w:t>
      </w:r>
      <w:r w:rsidR="003B0A6A">
        <w:rPr>
          <w:rFonts w:hint="eastAsia"/>
        </w:rPr>
        <w:t xml:space="preserve">여기서는 </w:t>
      </w:r>
      <w:r w:rsidR="003B0A6A">
        <w:t xml:space="preserve">‘Stable’ </w:t>
      </w:r>
      <w:r w:rsidR="003B0A6A">
        <w:rPr>
          <w:rFonts w:hint="eastAsia"/>
        </w:rPr>
        <w:t>링크를 클릭합니다.</w:t>
      </w:r>
      <w:r w:rsidR="003B0A6A">
        <w:t xml:space="preserve"> </w:t>
      </w:r>
    </w:p>
    <w:p w14:paraId="024AC746" w14:textId="7D1A1194" w:rsidR="003B0A6A" w:rsidRDefault="003B0A6A" w:rsidP="003B0A6A">
      <w:pPr>
        <w:jc w:val="center"/>
      </w:pPr>
      <w:r w:rsidRPr="003B0A6A">
        <w:rPr>
          <w:noProof/>
        </w:rPr>
        <w:lastRenderedPageBreak/>
        <w:drawing>
          <wp:inline distT="0" distB="0" distL="0" distR="0" wp14:anchorId="6C21647B" wp14:editId="371EB5BD">
            <wp:extent cx="3409950" cy="209485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357" cy="2102478"/>
                    </a:xfrm>
                    <a:prstGeom prst="rect">
                      <a:avLst/>
                    </a:prstGeom>
                  </pic:spPr>
                </pic:pic>
              </a:graphicData>
            </a:graphic>
          </wp:inline>
        </w:drawing>
      </w:r>
    </w:p>
    <w:p w14:paraId="12607386" w14:textId="5AEF24AE" w:rsidR="00A14509" w:rsidRDefault="0067384E" w:rsidP="00733AF7">
      <w:pPr>
        <w:rPr>
          <w:noProof/>
        </w:rPr>
      </w:pPr>
      <w:r>
        <w:rPr>
          <w:noProof/>
        </w:rPr>
        <w:t xml:space="preserve">‘Stable’ </w:t>
      </w:r>
      <w:r>
        <w:rPr>
          <w:rFonts w:hint="eastAsia"/>
          <w:noProof/>
        </w:rPr>
        <w:t xml:space="preserve">링크를 클릭하면 아래의 페이지가 나오는데 여기서 여러분 컴퓨터 운영체제에 맞는 </w:t>
      </w:r>
      <w:r>
        <w:rPr>
          <w:noProof/>
        </w:rPr>
        <w:t xml:space="preserve">zip </w:t>
      </w:r>
      <w:r>
        <w:rPr>
          <w:rFonts w:hint="eastAsia"/>
          <w:noProof/>
        </w:rPr>
        <w:t>파일을 다운로드 받습니다.</w:t>
      </w:r>
      <w:r>
        <w:rPr>
          <w:noProof/>
        </w:rPr>
        <w:t xml:space="preserve"> </w:t>
      </w:r>
      <w:r>
        <w:rPr>
          <w:rFonts w:hint="eastAsia"/>
          <w:noProof/>
        </w:rPr>
        <w:t xml:space="preserve">윈도우의 경우는 </w:t>
      </w:r>
      <w:r>
        <w:rPr>
          <w:noProof/>
        </w:rPr>
        <w:t>win64</w:t>
      </w:r>
      <w:r>
        <w:rPr>
          <w:rFonts w:hint="eastAsia"/>
          <w:noProof/>
        </w:rPr>
        <w:t>에 해당하는 파일을 다운로드 받습니다.</w:t>
      </w:r>
      <w:r>
        <w:rPr>
          <w:noProof/>
        </w:rPr>
        <w:t xml:space="preserve"> </w:t>
      </w:r>
    </w:p>
    <w:p w14:paraId="59968B52" w14:textId="1B8ABF8A" w:rsidR="0067384E" w:rsidRDefault="0067384E" w:rsidP="00733AF7">
      <w:r>
        <w:rPr>
          <w:noProof/>
        </w:rPr>
        <w:drawing>
          <wp:inline distT="0" distB="0" distL="0" distR="0" wp14:anchorId="19021A04" wp14:editId="6DCAFC8B">
            <wp:extent cx="5728970" cy="212248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90" cy="2133308"/>
                    </a:xfrm>
                    <a:prstGeom prst="rect">
                      <a:avLst/>
                    </a:prstGeom>
                    <a:noFill/>
                  </pic:spPr>
                </pic:pic>
              </a:graphicData>
            </a:graphic>
          </wp:inline>
        </w:drawing>
      </w:r>
    </w:p>
    <w:p w14:paraId="193C9B4C" w14:textId="301B0DD7" w:rsidR="00A14509" w:rsidRDefault="00A14509" w:rsidP="00733AF7">
      <w:r>
        <w:rPr>
          <w:rFonts w:hint="eastAsia"/>
        </w:rPr>
        <w:t>zip파일의 압축을 풀어서 .exe파일을 특정한 폴더에 저장합니다. 이 때 폴더의 이름을 기억해야 합니다. 해당</w:t>
      </w:r>
      <w:r w:rsidR="00631620">
        <w:rPr>
          <w:rFonts w:hint="eastAsia"/>
        </w:rPr>
        <w:t xml:space="preserve"> 드라이버</w:t>
      </w:r>
      <w:r>
        <w:rPr>
          <w:rFonts w:hint="eastAsia"/>
        </w:rPr>
        <w:t xml:space="preserve">를 가지고 Chrome 브라우저를 통제할 것이라고 파이썬에서 명시를 해줘야지만 우리가 selenium을 통해서 Chrome 브라우저를 통제할 수가 있습니다. 이는 아래와 같이 할 수가 있습니다. </w:t>
      </w:r>
      <w:proofErr w:type="spellStart"/>
      <w:r w:rsidR="00FB5B9B">
        <w:rPr>
          <w:rFonts w:hint="eastAsia"/>
        </w:rPr>
        <w:t>파이썬</w:t>
      </w:r>
      <w:proofErr w:type="spellEnd"/>
      <w:r w:rsidR="00FB5B9B">
        <w:rPr>
          <w:rFonts w:hint="eastAsia"/>
        </w:rPr>
        <w:t xml:space="preserve"> 파일은 </w:t>
      </w:r>
      <w:proofErr w:type="spellStart"/>
      <w:r w:rsidR="00FB5B9B" w:rsidRPr="00FB5B9B">
        <w:t>selenium_</w:t>
      </w:r>
      <w:proofErr w:type="gramStart"/>
      <w:r w:rsidR="00FB5B9B" w:rsidRPr="00FB5B9B">
        <w:t>example.ipynb</w:t>
      </w:r>
      <w:proofErr w:type="spellEnd"/>
      <w:proofErr w:type="gramEnd"/>
      <w:r w:rsidR="00FB5B9B">
        <w:rPr>
          <w:rFonts w:hint="eastAsia"/>
        </w:rPr>
        <w:t>을 참고하세요.</w:t>
      </w:r>
      <w:r>
        <w:rPr>
          <w:rFonts w:hint="eastAsia"/>
        </w:rPr>
        <w:t xml:space="preserve"> </w:t>
      </w:r>
    </w:p>
    <w:p w14:paraId="0DF1182E" w14:textId="77777777" w:rsidR="00A96C3A" w:rsidRDefault="00A96C3A" w:rsidP="00A96C3A">
      <w:pPr>
        <w:pStyle w:val="a1"/>
      </w:pPr>
      <w:r>
        <w:t xml:space="preserve">from selenium import </w:t>
      </w:r>
      <w:proofErr w:type="spellStart"/>
      <w:r>
        <w:t>webdriver</w:t>
      </w:r>
      <w:proofErr w:type="spellEnd"/>
      <w:r>
        <w:t xml:space="preserve"> # selenium의 </w:t>
      </w:r>
      <w:proofErr w:type="spellStart"/>
      <w:r>
        <w:t>webdriver</w:t>
      </w:r>
      <w:proofErr w:type="spellEnd"/>
      <w:r>
        <w:t xml:space="preserve"> 모듈을 </w:t>
      </w:r>
      <w:proofErr w:type="spellStart"/>
      <w:r>
        <w:t>임포트</w:t>
      </w:r>
      <w:proofErr w:type="spellEnd"/>
      <w:r>
        <w:t xml:space="preserve"> 합니다.</w:t>
      </w:r>
    </w:p>
    <w:p w14:paraId="6F77CCD6" w14:textId="7539562E" w:rsidR="00A96C3A" w:rsidRDefault="00A96C3A" w:rsidP="00A96C3A">
      <w:pPr>
        <w:pStyle w:val="a1"/>
      </w:pPr>
      <w:r>
        <w:t xml:space="preserve">from </w:t>
      </w:r>
      <w:proofErr w:type="spellStart"/>
      <w:proofErr w:type="gramStart"/>
      <w:r>
        <w:t>selenium.webdriver</w:t>
      </w:r>
      <w:proofErr w:type="gramEnd"/>
      <w:r>
        <w:t>.chrome.service</w:t>
      </w:r>
      <w:proofErr w:type="spellEnd"/>
      <w:r>
        <w:t xml:space="preserve"> import Service</w:t>
      </w:r>
    </w:p>
    <w:p w14:paraId="2978E77E" w14:textId="021814A5" w:rsidR="00A96C3A" w:rsidRDefault="00A96C3A" w:rsidP="001F15D5">
      <w:pPr>
        <w:pStyle w:val="a1"/>
      </w:pPr>
    </w:p>
    <w:p w14:paraId="796B2E29" w14:textId="77777777" w:rsidR="00A96C3A" w:rsidRDefault="00A96C3A" w:rsidP="00A96C3A">
      <w:pPr>
        <w:pStyle w:val="a1"/>
      </w:pPr>
      <w:r>
        <w:t># chromedriver.exe 파일의 경로를 입력합니다.</w:t>
      </w:r>
    </w:p>
    <w:p w14:paraId="34286F9C" w14:textId="77777777" w:rsidR="00842297" w:rsidRDefault="00842297" w:rsidP="00A96C3A">
      <w:pPr>
        <w:pStyle w:val="a1"/>
      </w:pPr>
      <w:r w:rsidRPr="00842297">
        <w:t>s = Service(</w:t>
      </w:r>
      <w:proofErr w:type="spellStart"/>
      <w:proofErr w:type="gramStart"/>
      <w:r w:rsidRPr="00842297">
        <w:t>r'C</w:t>
      </w:r>
      <w:proofErr w:type="spellEnd"/>
      <w:r w:rsidRPr="00842297">
        <w:t>:\Users\Sang\chromedriver-win64\chromedriver.exe</w:t>
      </w:r>
      <w:proofErr w:type="gramEnd"/>
      <w:r w:rsidRPr="00842297">
        <w:t>')</w:t>
      </w:r>
    </w:p>
    <w:p w14:paraId="49C75378" w14:textId="27A9B243" w:rsidR="004808E4" w:rsidRDefault="004808E4" w:rsidP="00A96C3A">
      <w:pPr>
        <w:pStyle w:val="a1"/>
      </w:pPr>
      <w:r>
        <w:t xml:space="preserve"># </w:t>
      </w:r>
      <w:r w:rsidRPr="004808E4">
        <w:t xml:space="preserve">chromedriver.exe가 저장되어 있는 폴더의 전체 경로입니다.  여러분이 해당 파일을 다른 경로에 </w:t>
      </w:r>
    </w:p>
    <w:p w14:paraId="15AD9B24" w14:textId="0C95B9C4" w:rsidR="004808E4" w:rsidRDefault="004808E4" w:rsidP="00A96C3A">
      <w:pPr>
        <w:pStyle w:val="a1"/>
      </w:pPr>
      <w:r>
        <w:t xml:space="preserve"># </w:t>
      </w:r>
      <w:r w:rsidRPr="004808E4">
        <w:t>저장했다면 경로명은 다르게 됩니다.</w:t>
      </w:r>
    </w:p>
    <w:p w14:paraId="70DCB383" w14:textId="11C552A4" w:rsidR="00A96C3A" w:rsidRDefault="00A96C3A" w:rsidP="00A96C3A">
      <w:pPr>
        <w:pStyle w:val="a1"/>
      </w:pPr>
      <w:r>
        <w:t xml:space="preserve">driver = </w:t>
      </w:r>
      <w:proofErr w:type="spellStart"/>
      <w:proofErr w:type="gramStart"/>
      <w:r>
        <w:t>webdriver.Chrome</w:t>
      </w:r>
      <w:proofErr w:type="spellEnd"/>
      <w:proofErr w:type="gramEnd"/>
      <w:r>
        <w:t>(service=s)</w:t>
      </w:r>
    </w:p>
    <w:p w14:paraId="3B787D91" w14:textId="7034ACC6" w:rsidR="00A14509" w:rsidRDefault="00A14509" w:rsidP="00733AF7">
      <w:r>
        <w:rPr>
          <w:rFonts w:hint="eastAsia"/>
        </w:rPr>
        <w:t xml:space="preserve">이렇게 하면 새로운 Chrome 브라우저가 실행이 되고, driver라는 변수를 통해서 해당 Chrome 브라우저를 통제할 수가 있습니다. 즉, driver 변수를 통해서 브라우저상에서 사람이 하는 행동을 흉내낼 수 있는 것입니다. </w:t>
      </w:r>
    </w:p>
    <w:p w14:paraId="1876083B" w14:textId="77777777" w:rsidR="00A14509" w:rsidRDefault="00A14509" w:rsidP="00733AF7">
      <w:r>
        <w:rPr>
          <w:rFonts w:hint="eastAsia"/>
        </w:rPr>
        <w:lastRenderedPageBreak/>
        <w:t xml:space="preserve">브라우저를 위와 같이 실행한 이후에 특정한 웹페이지로 이동하기 위해서는 selenium에서 제공되는 get()함수를 사용합니다. requests의 get()함수와 비슷하게 접속하고자 하는 웹페이지의 URL 주소를 selenium get()함수의 인자로 입력합니다. </w:t>
      </w:r>
    </w:p>
    <w:p w14:paraId="03269023" w14:textId="156AAAD9" w:rsidR="00A14509" w:rsidRPr="00391E2D" w:rsidRDefault="00A14509" w:rsidP="00733AF7">
      <w:r>
        <w:rPr>
          <w:rFonts w:hint="eastAsia"/>
        </w:rPr>
        <w:t>예를 들어서 우리가 최종적으로 접속하고자 하는 웹 페이지가 예스2</w:t>
      </w:r>
      <w:r>
        <w:t>4</w:t>
      </w:r>
      <w:r>
        <w:rPr>
          <w:rFonts w:hint="eastAsia"/>
        </w:rPr>
        <w:t>에서</w:t>
      </w:r>
      <w:r>
        <w:t xml:space="preserve"> </w:t>
      </w:r>
      <w:r>
        <w:rPr>
          <w:rFonts w:hint="eastAsia"/>
        </w:rPr>
        <w:t xml:space="preserve">제공되는 베스트셀러 중 첫번째 책에 대한 페이지라고 가정하겠습니다 </w:t>
      </w:r>
      <w:r>
        <w:t>(</w:t>
      </w:r>
      <w:r>
        <w:rPr>
          <w:rFonts w:hint="eastAsia"/>
        </w:rPr>
        <w:t xml:space="preserve">아래 그림 </w:t>
      </w:r>
      <w:r w:rsidR="00A96C3A">
        <w:rPr>
          <w:rFonts w:hint="eastAsia"/>
        </w:rPr>
        <w:t>참고</w:t>
      </w:r>
      <w:r>
        <w:rPr>
          <w:rFonts w:hint="eastAsia"/>
        </w:rPr>
        <w:t>)</w:t>
      </w:r>
      <w:r>
        <w:t xml:space="preserve">. </w:t>
      </w:r>
    </w:p>
    <w:p w14:paraId="797433E0" w14:textId="77777777" w:rsidR="00A14509" w:rsidRDefault="00A14509" w:rsidP="00733AF7">
      <w:r>
        <w:rPr>
          <w:noProof/>
        </w:rPr>
        <w:drawing>
          <wp:inline distT="0" distB="0" distL="0" distR="0" wp14:anchorId="6C7B5E80" wp14:editId="53E54E7B">
            <wp:extent cx="5950022" cy="24397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0456" cy="2456333"/>
                    </a:xfrm>
                    <a:prstGeom prst="rect">
                      <a:avLst/>
                    </a:prstGeom>
                    <a:noFill/>
                  </pic:spPr>
                </pic:pic>
              </a:graphicData>
            </a:graphic>
          </wp:inline>
        </w:drawing>
      </w:r>
    </w:p>
    <w:p w14:paraId="79F71C2C" w14:textId="2F2F28E7" w:rsidR="00A14509" w:rsidRDefault="00A14509" w:rsidP="00733AF7">
      <w:r>
        <w:rPr>
          <w:rFonts w:hint="eastAsia"/>
        </w:rPr>
        <w:t>위 책에 대한 페이지는 아래와 같습니다.</w:t>
      </w:r>
      <w:r>
        <w:t xml:space="preserve"> </w:t>
      </w:r>
      <w:r>
        <w:rPr>
          <w:rFonts w:hint="eastAsia"/>
        </w:rPr>
        <w:t xml:space="preserve">여기에서 우리가 추출하고자 하는 정보가 책에 대한 리뷰 정보라고 하겠습니다 (아래 그림 </w:t>
      </w:r>
      <w:r w:rsidR="00DA11C4">
        <w:rPr>
          <w:rFonts w:hint="eastAsia"/>
        </w:rPr>
        <w:t>참고</w:t>
      </w:r>
      <w:r>
        <w:rPr>
          <w:rFonts w:hint="eastAsia"/>
        </w:rPr>
        <w:t>)</w:t>
      </w:r>
      <w:r>
        <w:t xml:space="preserve">. </w:t>
      </w:r>
    </w:p>
    <w:p w14:paraId="1800C83C" w14:textId="77777777" w:rsidR="00A14509" w:rsidRDefault="00A14509" w:rsidP="00733AF7">
      <w:r>
        <w:rPr>
          <w:noProof/>
        </w:rPr>
        <w:drawing>
          <wp:inline distT="0" distB="0" distL="0" distR="0" wp14:anchorId="1F00B9CD" wp14:editId="79E49D46">
            <wp:extent cx="5943600" cy="2440305"/>
            <wp:effectExtent l="0" t="0" r="0" b="0"/>
            <wp:docPr id="2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0305"/>
                    </a:xfrm>
                    <a:prstGeom prst="rect">
                      <a:avLst/>
                    </a:prstGeom>
                  </pic:spPr>
                </pic:pic>
              </a:graphicData>
            </a:graphic>
          </wp:inline>
        </w:drawing>
      </w:r>
    </w:p>
    <w:p w14:paraId="710E7033" w14:textId="77777777" w:rsidR="00A14509" w:rsidRDefault="00A14509" w:rsidP="00733AF7">
      <w:r>
        <w:rPr>
          <w:rFonts w:hint="eastAsia"/>
        </w:rPr>
        <w:t xml:space="preserve">해당 리뷰 정보를 </w:t>
      </w:r>
      <w:r>
        <w:t>selenium</w:t>
      </w:r>
      <w:r>
        <w:rPr>
          <w:rFonts w:hint="eastAsia"/>
        </w:rPr>
        <w:t>을 사용해서 추출해 보겠습니다.</w:t>
      </w:r>
      <w:r>
        <w:t xml:space="preserve"> selenium</w:t>
      </w:r>
      <w:r>
        <w:rPr>
          <w:rFonts w:hint="eastAsia"/>
        </w:rPr>
        <w:t>을 사용하기 전에 여러분들이 먼저 생각해봐야 하는 것이 무엇이냐하면,</w:t>
      </w:r>
      <w:r>
        <w:t xml:space="preserve"> </w:t>
      </w:r>
      <w:r>
        <w:rPr>
          <w:rFonts w:hint="eastAsia"/>
        </w:rPr>
        <w:t>해당 페이지로 어떻게 이동할 수 있느냐 하는 것입니다.</w:t>
      </w:r>
      <w:r>
        <w:t xml:space="preserve"> </w:t>
      </w:r>
      <w:r>
        <w:rPr>
          <w:rFonts w:hint="eastAsia"/>
        </w:rPr>
        <w:t>해당 페이지의 주소를 알면 주소 정보를 갖고 바로 이동할 수 있습니다.</w:t>
      </w:r>
      <w:r>
        <w:t xml:space="preserve"> </w:t>
      </w:r>
      <w:r>
        <w:rPr>
          <w:rFonts w:hint="eastAsia"/>
        </w:rPr>
        <w:t>하지만,</w:t>
      </w:r>
      <w:r>
        <w:t xml:space="preserve"> </w:t>
      </w:r>
      <w:r>
        <w:rPr>
          <w:rFonts w:hint="eastAsia"/>
        </w:rPr>
        <w:t>해당 페이지의 주소 정보를 모르는 경우에는 어떻게 해야 할까요?</w:t>
      </w:r>
      <w:r>
        <w:t xml:space="preserve"> </w:t>
      </w:r>
      <w:r>
        <w:rPr>
          <w:rFonts w:hint="eastAsia"/>
        </w:rPr>
        <w:t>여러분은 아마도 다음과 같은 과정들을 통해서 해당 페이지로 이동할 것입니다.</w:t>
      </w:r>
    </w:p>
    <w:p w14:paraId="51F33C87" w14:textId="127914F5" w:rsidR="00A14509" w:rsidRDefault="00A14509" w:rsidP="009C3050">
      <w:pPr>
        <w:pStyle w:val="ListParagraph"/>
        <w:numPr>
          <w:ilvl w:val="0"/>
          <w:numId w:val="19"/>
        </w:numPr>
        <w:ind w:leftChars="0"/>
      </w:pPr>
      <w:r>
        <w:rPr>
          <w:rFonts w:hint="eastAsia"/>
        </w:rPr>
        <w:t xml:space="preserve">브라우저 상에서 </w:t>
      </w:r>
      <w:hyperlink r:id="rId18" w:history="1">
        <w:r w:rsidRPr="00AE4A0C">
          <w:rPr>
            <w:rStyle w:val="Hyperlink"/>
            <w:rFonts w:hint="eastAsia"/>
          </w:rPr>
          <w:t>www.yes24.com</w:t>
        </w:r>
      </w:hyperlink>
      <w:r>
        <w:rPr>
          <w:rFonts w:hint="eastAsia"/>
        </w:rPr>
        <w:t xml:space="preserve"> 을 입력해서 </w:t>
      </w:r>
      <w:proofErr w:type="spellStart"/>
      <w:r>
        <w:rPr>
          <w:rFonts w:hint="eastAsia"/>
        </w:rPr>
        <w:t>예스</w:t>
      </w:r>
      <w:proofErr w:type="spellEnd"/>
      <w:r>
        <w:rPr>
          <w:rFonts w:hint="eastAsia"/>
        </w:rPr>
        <w:t>2</w:t>
      </w:r>
      <w:r>
        <w:t>4</w:t>
      </w:r>
      <w:r>
        <w:rPr>
          <w:rFonts w:hint="eastAsia"/>
        </w:rPr>
        <w:t>의 메인 페이지로 이동하기</w:t>
      </w:r>
    </w:p>
    <w:p w14:paraId="7B65E560" w14:textId="60C93300" w:rsidR="00A14509" w:rsidRDefault="00A14509" w:rsidP="009C3050">
      <w:pPr>
        <w:pStyle w:val="ListParagraph"/>
        <w:numPr>
          <w:ilvl w:val="0"/>
          <w:numId w:val="19"/>
        </w:numPr>
        <w:ind w:leftChars="0"/>
      </w:pPr>
      <w:r>
        <w:rPr>
          <w:rFonts w:hint="eastAsia"/>
        </w:rPr>
        <w:lastRenderedPageBreak/>
        <w:t>메인 페이지에서 '베스트'</w:t>
      </w:r>
      <w:r>
        <w:t xml:space="preserve"> </w:t>
      </w:r>
      <w:r>
        <w:rPr>
          <w:rFonts w:hint="eastAsia"/>
        </w:rPr>
        <w:t>를 클릭하여 베스트셀러 정보가 나오는 페이지로 이동하기</w:t>
      </w:r>
    </w:p>
    <w:p w14:paraId="0F1D8804" w14:textId="633A00B9" w:rsidR="00A14509" w:rsidRDefault="00A14509" w:rsidP="009C3050">
      <w:pPr>
        <w:pStyle w:val="ListParagraph"/>
        <w:numPr>
          <w:ilvl w:val="0"/>
          <w:numId w:val="19"/>
        </w:numPr>
        <w:ind w:leftChars="0"/>
      </w:pPr>
      <w:r>
        <w:rPr>
          <w:rFonts w:hint="eastAsia"/>
        </w:rPr>
        <w:t>베스트셀러 페이지에서 우리가 원하는 책인 첫번째 책에 대한 링크를 클릭하여 해당 페이지로 이동하기</w:t>
      </w:r>
    </w:p>
    <w:p w14:paraId="7AF7C9E8" w14:textId="77777777" w:rsidR="00A14509" w:rsidRDefault="00A14509" w:rsidP="00733AF7">
      <w:r>
        <w:rPr>
          <w:rFonts w:hint="eastAsia"/>
        </w:rPr>
        <w:t xml:space="preserve">해당 페이지로 이동한 다음 책에 대한 리뷰를 보기 위해서는 아래와 같이 </w:t>
      </w:r>
      <w:r>
        <w:t>'</w:t>
      </w:r>
      <w:r>
        <w:rPr>
          <w:rFonts w:hint="eastAsia"/>
        </w:rPr>
        <w:t>회원리뷰'</w:t>
      </w:r>
      <w:r>
        <w:t xml:space="preserve"> </w:t>
      </w:r>
      <w:r>
        <w:rPr>
          <w:rFonts w:hint="eastAsia"/>
        </w:rPr>
        <w:t>링크를 클릭합니다.</w:t>
      </w:r>
      <w:r>
        <w:t xml:space="preserve"> </w:t>
      </w:r>
    </w:p>
    <w:p w14:paraId="0F09BBED" w14:textId="77777777" w:rsidR="00A14509" w:rsidRDefault="00A14509" w:rsidP="00733AF7">
      <w:r>
        <w:rPr>
          <w:noProof/>
        </w:rPr>
        <w:drawing>
          <wp:inline distT="0" distB="0" distL="0" distR="0" wp14:anchorId="52728249" wp14:editId="0DFD0E1A">
            <wp:extent cx="6129430" cy="2513317"/>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5586" cy="2519942"/>
                    </a:xfrm>
                    <a:prstGeom prst="rect">
                      <a:avLst/>
                    </a:prstGeom>
                    <a:noFill/>
                  </pic:spPr>
                </pic:pic>
              </a:graphicData>
            </a:graphic>
          </wp:inline>
        </w:drawing>
      </w:r>
    </w:p>
    <w:p w14:paraId="664B0E1F" w14:textId="77777777" w:rsidR="00631620" w:rsidRDefault="00A14509" w:rsidP="00631620">
      <w:r>
        <w:rPr>
          <w:rFonts w:hint="eastAsia"/>
        </w:rPr>
        <w:t xml:space="preserve">Selenium을 이용해서 여러분이 원하는 책에 대한 리뷰 정보를 가져오기 위해서는 위의 과정들을 </w:t>
      </w:r>
      <w:r>
        <w:t>selenium</w:t>
      </w:r>
      <w:r>
        <w:rPr>
          <w:rFonts w:hint="eastAsia"/>
        </w:rPr>
        <w:t>을 이용해서 수행해야 합니다.</w:t>
      </w:r>
      <w:r w:rsidR="00631620">
        <w:t xml:space="preserve"> </w:t>
      </w:r>
    </w:p>
    <w:p w14:paraId="26052CC4" w14:textId="5B005C1B" w:rsidR="00A14509" w:rsidRPr="00FB79EA" w:rsidRDefault="00A14509" w:rsidP="00631620">
      <w:r w:rsidRPr="00631620">
        <w:rPr>
          <w:b/>
        </w:rPr>
        <w:t>Selenium</w:t>
      </w:r>
      <w:r w:rsidRPr="00631620">
        <w:rPr>
          <w:rFonts w:hint="eastAsia"/>
          <w:b/>
        </w:rPr>
        <w:t>을 이용해서 리뷰 정보 가져오기</w:t>
      </w:r>
    </w:p>
    <w:p w14:paraId="2F932A1B" w14:textId="77777777" w:rsidR="00A14509" w:rsidRDefault="00A14509" w:rsidP="00733AF7">
      <w:r>
        <w:rPr>
          <w:rFonts w:asciiTheme="minorEastAsia" w:hAnsiTheme="minorEastAsia" w:hint="eastAsia"/>
        </w:rPr>
        <w:t>①</w:t>
      </w:r>
      <w:r>
        <w:rPr>
          <w:rFonts w:hint="eastAsia"/>
        </w:rPr>
        <w:t xml:space="preserve"> 일단 아래 코드를 사용해서 크롬 브라우저를 실행합니다.</w:t>
      </w:r>
      <w:r>
        <w:t xml:space="preserve"> </w:t>
      </w:r>
    </w:p>
    <w:p w14:paraId="4F3D3FA8" w14:textId="77777777" w:rsidR="00DA11C4" w:rsidRDefault="00DA11C4" w:rsidP="00DA11C4">
      <w:pPr>
        <w:pStyle w:val="a1"/>
      </w:pPr>
      <w:r>
        <w:t xml:space="preserve">from selenium import </w:t>
      </w:r>
      <w:proofErr w:type="spellStart"/>
      <w:r>
        <w:t>webdriver</w:t>
      </w:r>
      <w:proofErr w:type="spellEnd"/>
      <w:r>
        <w:t xml:space="preserve"> # selenium의 </w:t>
      </w:r>
      <w:proofErr w:type="spellStart"/>
      <w:r>
        <w:t>webdriver</w:t>
      </w:r>
      <w:proofErr w:type="spellEnd"/>
      <w:r>
        <w:t xml:space="preserve"> 모듈을 </w:t>
      </w:r>
      <w:proofErr w:type="spellStart"/>
      <w:r>
        <w:t>임포트</w:t>
      </w:r>
      <w:proofErr w:type="spellEnd"/>
      <w:r>
        <w:t xml:space="preserve"> 합니다.</w:t>
      </w:r>
    </w:p>
    <w:p w14:paraId="7BBFFDA6" w14:textId="77777777" w:rsidR="00DA11C4" w:rsidRDefault="00DA11C4" w:rsidP="00DA11C4">
      <w:pPr>
        <w:pStyle w:val="a1"/>
      </w:pPr>
      <w:r>
        <w:t xml:space="preserve">from </w:t>
      </w:r>
      <w:proofErr w:type="spellStart"/>
      <w:proofErr w:type="gramStart"/>
      <w:r>
        <w:t>selenium.webdriver</w:t>
      </w:r>
      <w:proofErr w:type="gramEnd"/>
      <w:r>
        <w:t>.chrome.service</w:t>
      </w:r>
      <w:proofErr w:type="spellEnd"/>
      <w:r>
        <w:t xml:space="preserve"> import Service</w:t>
      </w:r>
    </w:p>
    <w:p w14:paraId="0F72BF8B" w14:textId="77777777" w:rsidR="00DA11C4" w:rsidRDefault="00DA11C4" w:rsidP="00DA11C4">
      <w:pPr>
        <w:pStyle w:val="a1"/>
      </w:pPr>
    </w:p>
    <w:p w14:paraId="402B0340" w14:textId="77777777" w:rsidR="00DA11C4" w:rsidRDefault="00DA11C4" w:rsidP="00DA11C4">
      <w:pPr>
        <w:pStyle w:val="a1"/>
      </w:pPr>
      <w:r>
        <w:t># chromedriver.exe 파일의 경로를 입력합니다.</w:t>
      </w:r>
    </w:p>
    <w:p w14:paraId="5D9ABBC3" w14:textId="77777777" w:rsidR="00842297" w:rsidRDefault="00842297" w:rsidP="00DA11C4">
      <w:pPr>
        <w:pStyle w:val="a1"/>
      </w:pPr>
      <w:r w:rsidRPr="00842297">
        <w:t>s = Service(</w:t>
      </w:r>
      <w:proofErr w:type="gramStart"/>
      <w:r w:rsidRPr="00842297">
        <w:t>r'C:\Users\Sang\chromedriver-win64\chromedriver.exe</w:t>
      </w:r>
      <w:proofErr w:type="gramEnd"/>
      <w:r w:rsidRPr="00842297">
        <w:t>')</w:t>
      </w:r>
    </w:p>
    <w:p w14:paraId="3BC30B8D" w14:textId="230DA5B4" w:rsidR="00A14509" w:rsidRDefault="00DA11C4" w:rsidP="00DA11C4">
      <w:pPr>
        <w:pStyle w:val="a1"/>
      </w:pPr>
      <w:bookmarkStart w:id="0" w:name="_GoBack"/>
      <w:bookmarkEnd w:id="0"/>
      <w:r>
        <w:t xml:space="preserve">driver = </w:t>
      </w:r>
      <w:proofErr w:type="spellStart"/>
      <w:r>
        <w:t>webdriver.Chrome</w:t>
      </w:r>
      <w:proofErr w:type="spellEnd"/>
      <w:r>
        <w:t>(service=s)</w:t>
      </w:r>
    </w:p>
    <w:p w14:paraId="449EED79" w14:textId="77777777" w:rsidR="00A14509" w:rsidRDefault="00A14509" w:rsidP="00733AF7">
      <w:r>
        <w:rPr>
          <w:rFonts w:asciiTheme="minorEastAsia" w:hAnsiTheme="minorEastAsia" w:hint="eastAsia"/>
        </w:rPr>
        <w:t>②</w:t>
      </w:r>
      <w:r>
        <w:rPr>
          <w:rFonts w:hint="eastAsia"/>
        </w:rPr>
        <w:t xml:space="preserve"> 다음 코드를 이용해서 예스2</w:t>
      </w:r>
      <w:r>
        <w:t xml:space="preserve">4 </w:t>
      </w:r>
      <w:r>
        <w:rPr>
          <w:rFonts w:hint="eastAsia"/>
        </w:rPr>
        <w:t>메인 페이지로 이동합니다.</w:t>
      </w:r>
    </w:p>
    <w:p w14:paraId="20091F37" w14:textId="77777777" w:rsidR="00A14509" w:rsidRDefault="00A14509" w:rsidP="009C3050">
      <w:pPr>
        <w:pStyle w:val="a1"/>
      </w:pPr>
      <w:proofErr w:type="spellStart"/>
      <w:r w:rsidRPr="00FB79EA">
        <w:t>url</w:t>
      </w:r>
      <w:proofErr w:type="spellEnd"/>
      <w:r w:rsidRPr="00FB79EA">
        <w:t xml:space="preserve"> = 'http://www.yes24.com'</w:t>
      </w:r>
      <w:r>
        <w:br/>
      </w:r>
      <w:proofErr w:type="spellStart"/>
      <w:r w:rsidRPr="00FB79EA">
        <w:t>driver.get</w:t>
      </w:r>
      <w:proofErr w:type="spellEnd"/>
      <w:r w:rsidRPr="00FB79EA">
        <w:t>(</w:t>
      </w:r>
      <w:proofErr w:type="spellStart"/>
      <w:r w:rsidRPr="00FB79EA">
        <w:t>url</w:t>
      </w:r>
      <w:proofErr w:type="spellEnd"/>
      <w:r w:rsidRPr="00FB79EA">
        <w:t>)</w:t>
      </w:r>
    </w:p>
    <w:p w14:paraId="18FF35CF" w14:textId="77777777" w:rsidR="00A14509" w:rsidRDefault="00A14509" w:rsidP="00733AF7">
      <w:r>
        <w:rPr>
          <w:rFonts w:ascii="맑은 고딕" w:eastAsia="맑은 고딕" w:hAnsi="맑은 고딕" w:hint="eastAsia"/>
        </w:rPr>
        <w:t>③</w:t>
      </w:r>
      <w:r>
        <w:t xml:space="preserve"> </w:t>
      </w:r>
      <w:r>
        <w:rPr>
          <w:rFonts w:hint="eastAsia"/>
        </w:rPr>
        <w:t xml:space="preserve">메인 페이지에서 </w:t>
      </w:r>
      <w:r>
        <w:t>'</w:t>
      </w:r>
      <w:r>
        <w:rPr>
          <w:rFonts w:hint="eastAsia"/>
        </w:rPr>
        <w:t>베스트'</w:t>
      </w:r>
      <w:r>
        <w:t xml:space="preserve"> </w:t>
      </w:r>
      <w:r>
        <w:rPr>
          <w:rFonts w:hint="eastAsia"/>
        </w:rPr>
        <w:t>버튼 클릭하기</w:t>
      </w:r>
    </w:p>
    <w:p w14:paraId="11BFFBDA" w14:textId="3FA336BE" w:rsidR="00A14509" w:rsidRDefault="00A14509" w:rsidP="00733AF7">
      <w:r>
        <w:rPr>
          <w:rFonts w:hint="eastAsia"/>
        </w:rPr>
        <w:t>S</w:t>
      </w:r>
      <w:r>
        <w:t>elenium</w:t>
      </w:r>
      <w:r>
        <w:rPr>
          <w:rFonts w:hint="eastAsia"/>
        </w:rPr>
        <w:t>을 통해서 특정 링크나 버튼을 클릭하기 위해서는 먼저 해당 링크나 버튼을 찾아야 합니다.</w:t>
      </w:r>
      <w:r>
        <w:t xml:space="preserve"> </w:t>
      </w:r>
      <w:r>
        <w:rPr>
          <w:rFonts w:hint="eastAsia"/>
        </w:rPr>
        <w:t>웹페이지를 구성하는 링크,</w:t>
      </w:r>
      <w:r>
        <w:t xml:space="preserve"> </w:t>
      </w:r>
      <w:r>
        <w:rPr>
          <w:rFonts w:hint="eastAsia"/>
        </w:rPr>
        <w:t xml:space="preserve">버튼 등을 우리는 </w:t>
      </w:r>
      <w:r w:rsidR="00631620">
        <w:rPr>
          <w:rFonts w:hint="eastAsia"/>
        </w:rPr>
        <w:t>원소(</w:t>
      </w:r>
      <w:r w:rsidR="00631620">
        <w:t>element)</w:t>
      </w:r>
      <w:r>
        <w:rPr>
          <w:rFonts w:hint="eastAsia"/>
        </w:rPr>
        <w:t>라고 부릅니다.</w:t>
      </w:r>
      <w:r>
        <w:t xml:space="preserve"> </w:t>
      </w:r>
      <w:r>
        <w:rPr>
          <w:rFonts w:hint="eastAsia"/>
        </w:rPr>
        <w:t xml:space="preserve">그리고 각 </w:t>
      </w:r>
      <w:r>
        <w:t>element</w:t>
      </w:r>
      <w:r>
        <w:rPr>
          <w:rFonts w:hint="eastAsia"/>
        </w:rPr>
        <w:t>는 각자 고유한 정보를 가지고 있습니다.</w:t>
      </w:r>
      <w:r>
        <w:t xml:space="preserve"> </w:t>
      </w:r>
      <w:r>
        <w:rPr>
          <w:rFonts w:hint="eastAsia"/>
        </w:rPr>
        <w:t>주소 정보,</w:t>
      </w:r>
      <w:r>
        <w:t xml:space="preserve"> ID </w:t>
      </w:r>
      <w:r>
        <w:rPr>
          <w:rFonts w:hint="eastAsia"/>
        </w:rPr>
        <w:t>정보 등이 포함됩니다.</w:t>
      </w:r>
      <w:r>
        <w:t xml:space="preserve"> </w:t>
      </w:r>
      <w:r>
        <w:rPr>
          <w:rFonts w:hint="eastAsia"/>
        </w:rPr>
        <w:t xml:space="preserve">여기서는 </w:t>
      </w:r>
      <w:r>
        <w:rPr>
          <w:rFonts w:hint="eastAsia"/>
        </w:rPr>
        <w:lastRenderedPageBreak/>
        <w:t xml:space="preserve">각 </w:t>
      </w:r>
      <w:r>
        <w:t>element</w:t>
      </w:r>
      <w:r>
        <w:rPr>
          <w:rFonts w:hint="eastAsia"/>
        </w:rPr>
        <w:t>가 갖는 고유의 주소 정보를 사용해서 해당 element에 찾고,</w:t>
      </w:r>
      <w:r>
        <w:t xml:space="preserve"> </w:t>
      </w:r>
      <w:r>
        <w:rPr>
          <w:rFonts w:hint="eastAsia"/>
        </w:rPr>
        <w:t>접근해 보겠습니다.</w:t>
      </w:r>
      <w:r>
        <w:t xml:space="preserve"> </w:t>
      </w:r>
      <w:r>
        <w:rPr>
          <w:rFonts w:hint="eastAsia"/>
        </w:rPr>
        <w:t xml:space="preserve">이러한 고유한 주소를 </w:t>
      </w:r>
      <w:proofErr w:type="spellStart"/>
      <w:r>
        <w:t>xpath</w:t>
      </w:r>
      <w:proofErr w:type="spellEnd"/>
      <w:r>
        <w:rPr>
          <w:rFonts w:hint="eastAsia"/>
        </w:rPr>
        <w:t>라고 합니다.</w:t>
      </w:r>
      <w:r>
        <w:t xml:space="preserve"> </w:t>
      </w:r>
      <w:r>
        <w:rPr>
          <w:rFonts w:hint="eastAsia"/>
        </w:rPr>
        <w:t xml:space="preserve">특정 링크나 버튼의 </w:t>
      </w:r>
      <w:proofErr w:type="spellStart"/>
      <w:r>
        <w:t>xpath</w:t>
      </w:r>
      <w:proofErr w:type="spellEnd"/>
      <w:r>
        <w:t xml:space="preserve"> </w:t>
      </w:r>
      <w:r>
        <w:rPr>
          <w:rFonts w:hint="eastAsia"/>
        </w:rPr>
        <w:t>주소를 찾기 위해서는 크롬 브라우저를 사용합니다.</w:t>
      </w:r>
      <w:r>
        <w:t xml:space="preserve"> </w:t>
      </w:r>
      <w:r>
        <w:rPr>
          <w:rFonts w:hint="eastAsia"/>
        </w:rPr>
        <w:t>이를 위해서 먼저 아래 그림과 같이 우리가 클릭하고자 하는 링크</w:t>
      </w:r>
      <w:r w:rsidR="00631620">
        <w:rPr>
          <w:rFonts w:hint="eastAsia"/>
        </w:rPr>
        <w:t xml:space="preserve"> (</w:t>
      </w:r>
      <w:r w:rsidR="00631620">
        <w:t>혹은</w:t>
      </w:r>
      <w:r w:rsidR="00631620">
        <w:rPr>
          <w:rFonts w:hint="eastAsia"/>
        </w:rPr>
        <w:t xml:space="preserve"> 아이콘 또는 버튼)</w:t>
      </w:r>
      <w:r>
        <w:rPr>
          <w:rFonts w:hint="eastAsia"/>
        </w:rPr>
        <w:t>를 마우스 오른쪽 버튼을 사용하여 클릭합니다.</w:t>
      </w:r>
      <w:r>
        <w:t xml:space="preserve"> </w:t>
      </w:r>
    </w:p>
    <w:p w14:paraId="0D2D8FC6" w14:textId="77777777" w:rsidR="00A14509" w:rsidRDefault="00A14509" w:rsidP="00733AF7">
      <w:r>
        <w:rPr>
          <w:rFonts w:hint="eastAsia"/>
          <w:noProof/>
        </w:rPr>
        <w:drawing>
          <wp:inline distT="0" distB="0" distL="0" distR="0" wp14:anchorId="4012BE48" wp14:editId="2A1AAAE5">
            <wp:extent cx="5943600" cy="2673985"/>
            <wp:effectExtent l="0" t="0" r="0" b="0"/>
            <wp:docPr id="2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27F14D89" w14:textId="77777777" w:rsidR="00A14509" w:rsidRDefault="00A14509" w:rsidP="00733AF7">
      <w:r>
        <w:rPr>
          <w:rFonts w:hint="eastAsia"/>
        </w:rPr>
        <w:t>나오는 메뉴 중에서 '검사(</w:t>
      </w:r>
      <w:r>
        <w:t>N)'</w:t>
      </w:r>
      <w:r>
        <w:rPr>
          <w:rFonts w:hint="eastAsia"/>
        </w:rPr>
        <w:t>을 클릭합니다.</w:t>
      </w:r>
      <w:r>
        <w:t xml:space="preserve"> </w:t>
      </w:r>
      <w:r>
        <w:rPr>
          <w:rFonts w:hint="eastAsia"/>
        </w:rPr>
        <w:t>그러면 아래와 같은 화면을 볼 수 있습니다.</w:t>
      </w:r>
      <w:r>
        <w:t xml:space="preserve"> </w:t>
      </w:r>
      <w:r>
        <w:rPr>
          <w:rFonts w:hint="eastAsia"/>
        </w:rPr>
        <w:t>해당 링크는 결국 하나의 태그를 의미합니다.</w:t>
      </w:r>
      <w:r>
        <w:t xml:space="preserve"> </w:t>
      </w:r>
      <w:r>
        <w:rPr>
          <w:rFonts w:hint="eastAsia"/>
        </w:rPr>
        <w:t xml:space="preserve">우리가 해야 하는 것은 이 태그의 </w:t>
      </w:r>
      <w:proofErr w:type="spellStart"/>
      <w:r>
        <w:t>xpath</w:t>
      </w:r>
      <w:proofErr w:type="spellEnd"/>
      <w:r>
        <w:t xml:space="preserve"> </w:t>
      </w:r>
      <w:r>
        <w:rPr>
          <w:rFonts w:hint="eastAsia"/>
        </w:rPr>
        <w:t>정보를 확인하는 것입니다.</w:t>
      </w:r>
      <w:r>
        <w:t xml:space="preserve"> </w:t>
      </w:r>
      <w:r>
        <w:rPr>
          <w:rFonts w:hint="eastAsia"/>
        </w:rPr>
        <w:t xml:space="preserve">이를 위해서 해당 태그 </w:t>
      </w:r>
      <w:r>
        <w:t>(</w:t>
      </w:r>
      <w:r>
        <w:rPr>
          <w:rFonts w:hint="eastAsia"/>
        </w:rPr>
        <w:t>아래 그림에서 하이라이트된 태그)를 다시 마우스 오른쪽 버튼을 이용하여 클릭합니다.</w:t>
      </w:r>
    </w:p>
    <w:p w14:paraId="6F3859DB" w14:textId="44F55A85" w:rsidR="00A14509" w:rsidRDefault="00A14509" w:rsidP="00733AF7">
      <w:r>
        <w:rPr>
          <w:noProof/>
        </w:rPr>
        <w:drawing>
          <wp:inline distT="0" distB="0" distL="0" distR="0" wp14:anchorId="5C1AEBC1" wp14:editId="0FD33FC8">
            <wp:extent cx="5849653" cy="239543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9240" cy="2403458"/>
                    </a:xfrm>
                    <a:prstGeom prst="rect">
                      <a:avLst/>
                    </a:prstGeom>
                    <a:noFill/>
                  </pic:spPr>
                </pic:pic>
              </a:graphicData>
            </a:graphic>
          </wp:inline>
        </w:drawing>
      </w:r>
    </w:p>
    <w:p w14:paraId="5FDC25A3" w14:textId="2D497FB6" w:rsidR="00A14509" w:rsidRDefault="00A14509" w:rsidP="00733AF7">
      <w:r>
        <w:rPr>
          <w:rFonts w:hint="eastAsia"/>
        </w:rPr>
        <w:t xml:space="preserve">마우스 오른쪽 버튼을 클리하여 나오는 메뉴 중에서 </w:t>
      </w:r>
      <w:r>
        <w:t>'Copy'</w:t>
      </w:r>
      <w:r>
        <w:rPr>
          <w:rFonts w:hint="eastAsia"/>
        </w:rPr>
        <w:t>를 선택하고,</w:t>
      </w:r>
      <w:r>
        <w:t xml:space="preserve"> </w:t>
      </w:r>
      <w:r>
        <w:rPr>
          <w:rFonts w:hint="eastAsia"/>
        </w:rPr>
        <w:t xml:space="preserve">다시 하위메뉴 중에서 </w:t>
      </w:r>
      <w:r>
        <w:t>'Copy XPath'</w:t>
      </w:r>
      <w:r>
        <w:rPr>
          <w:rFonts w:hint="eastAsia"/>
        </w:rPr>
        <w:t>를 클릭합니다.</w:t>
      </w:r>
      <w:r>
        <w:t xml:space="preserve"> </w:t>
      </w:r>
      <w:r>
        <w:rPr>
          <w:rFonts w:hint="eastAsia"/>
        </w:rPr>
        <w:t xml:space="preserve">그러면 해당 링크의 </w:t>
      </w:r>
      <w:r>
        <w:t xml:space="preserve">XPath </w:t>
      </w:r>
      <w:r>
        <w:rPr>
          <w:rFonts w:hint="eastAsia"/>
        </w:rPr>
        <w:t xml:space="preserve">정보가 </w:t>
      </w:r>
      <w:r w:rsidR="00631620">
        <w:rPr>
          <w:rFonts w:hint="eastAsia"/>
        </w:rPr>
        <w:t>복사됩니다</w:t>
      </w:r>
      <w:r>
        <w:rPr>
          <w:rFonts w:hint="eastAsia"/>
        </w:rPr>
        <w:t>.</w:t>
      </w:r>
    </w:p>
    <w:p w14:paraId="1B9CBA74" w14:textId="77777777" w:rsidR="00A14509" w:rsidRDefault="00A14509" w:rsidP="00733AF7">
      <w:r>
        <w:rPr>
          <w:noProof/>
        </w:rPr>
        <w:lastRenderedPageBreak/>
        <w:drawing>
          <wp:inline distT="0" distB="0" distL="0" distR="0" wp14:anchorId="36428804" wp14:editId="3168C950">
            <wp:extent cx="5934095" cy="256828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8" cy="2570754"/>
                    </a:xfrm>
                    <a:prstGeom prst="rect">
                      <a:avLst/>
                    </a:prstGeom>
                    <a:noFill/>
                  </pic:spPr>
                </pic:pic>
              </a:graphicData>
            </a:graphic>
          </wp:inline>
        </w:drawing>
      </w:r>
    </w:p>
    <w:p w14:paraId="66A9BE9E" w14:textId="078DDB40" w:rsidR="00A14509" w:rsidRDefault="00A14509" w:rsidP="00733AF7">
      <w:r>
        <w:rPr>
          <w:rFonts w:hint="eastAsia"/>
        </w:rPr>
        <w:t xml:space="preserve">해당 정보를 </w:t>
      </w:r>
      <w:r>
        <w:t>selenium</w:t>
      </w:r>
      <w:r>
        <w:rPr>
          <w:rFonts w:hint="eastAsia"/>
        </w:rPr>
        <w:t xml:space="preserve">에서 제공되는 </w:t>
      </w:r>
      <w:proofErr w:type="spellStart"/>
      <w:r w:rsidRPr="00335428">
        <w:t>find_element_by_xpath</w:t>
      </w:r>
      <w:proofErr w:type="spellEnd"/>
      <w:r>
        <w:t xml:space="preserve">() </w:t>
      </w:r>
      <w:r>
        <w:rPr>
          <w:rFonts w:hint="eastAsia"/>
        </w:rPr>
        <w:t>함수의</w:t>
      </w:r>
      <w:r>
        <w:t xml:space="preserve"> </w:t>
      </w:r>
      <w:r>
        <w:rPr>
          <w:rFonts w:hint="eastAsia"/>
        </w:rPr>
        <w:t>인자로 아래와 같이 전달합니다.</w:t>
      </w:r>
      <w:r w:rsidR="00631620">
        <w:rPr>
          <w:rStyle w:val="FootnoteReference"/>
        </w:rPr>
        <w:footnoteReference w:id="2"/>
      </w:r>
      <w:r>
        <w:t xml:space="preserve"> </w:t>
      </w:r>
      <w:proofErr w:type="spellStart"/>
      <w:r w:rsidRPr="00335428">
        <w:t>find_element_by_xpath</w:t>
      </w:r>
      <w:proofErr w:type="spellEnd"/>
      <w:r>
        <w:t xml:space="preserve">() </w:t>
      </w:r>
      <w:r>
        <w:rPr>
          <w:rFonts w:hint="eastAsia"/>
        </w:rPr>
        <w:t xml:space="preserve">함수는 </w:t>
      </w:r>
      <w:r>
        <w:t>element (</w:t>
      </w:r>
      <w:r>
        <w:rPr>
          <w:rFonts w:hint="eastAsia"/>
        </w:rPr>
        <w:t xml:space="preserve">여기서는 </w:t>
      </w:r>
      <w:r>
        <w:t>'</w:t>
      </w:r>
      <w:r>
        <w:rPr>
          <w:rFonts w:hint="eastAsia"/>
        </w:rPr>
        <w:t>베스트'</w:t>
      </w:r>
      <w:r>
        <w:t xml:space="preserve"> </w:t>
      </w:r>
      <w:r>
        <w:rPr>
          <w:rFonts w:hint="eastAsia"/>
        </w:rPr>
        <w:t xml:space="preserve">링크)를 </w:t>
      </w:r>
      <w:proofErr w:type="spellStart"/>
      <w:r>
        <w:t>xpath</w:t>
      </w:r>
      <w:proofErr w:type="spellEnd"/>
      <w:r>
        <w:rPr>
          <w:rFonts w:hint="eastAsia"/>
        </w:rPr>
        <w:t>를 이용해서 찾을 때 사용합니다.</w:t>
      </w:r>
      <w:r>
        <w:t xml:space="preserve"> </w:t>
      </w:r>
    </w:p>
    <w:p w14:paraId="39FEEF78" w14:textId="77777777" w:rsidR="00DA11C4" w:rsidRDefault="00DA11C4" w:rsidP="00DA11C4">
      <w:pPr>
        <w:pStyle w:val="a"/>
      </w:pPr>
      <w:r w:rsidRPr="00DA11C4">
        <w:t xml:space="preserve">element = </w:t>
      </w:r>
      <w:proofErr w:type="spellStart"/>
      <w:proofErr w:type="gramStart"/>
      <w:r w:rsidRPr="00DA11C4">
        <w:t>driver.find</w:t>
      </w:r>
      <w:proofErr w:type="gramEnd"/>
      <w:r w:rsidRPr="00DA11C4">
        <w:t>_element</w:t>
      </w:r>
      <w:proofErr w:type="spellEnd"/>
      <w:r w:rsidRPr="00DA11C4">
        <w:t>(by=</w:t>
      </w:r>
      <w:proofErr w:type="spellStart"/>
      <w:r w:rsidRPr="00DA11C4">
        <w:t>By.XPATH</w:t>
      </w:r>
      <w:proofErr w:type="spellEnd"/>
      <w:r w:rsidRPr="00DA11C4">
        <w:t>, value='//*[@id="</w:t>
      </w:r>
      <w:proofErr w:type="spellStart"/>
      <w:r w:rsidRPr="00DA11C4">
        <w:t>yesFixCorner</w:t>
      </w:r>
      <w:proofErr w:type="spellEnd"/>
      <w:r w:rsidRPr="00DA11C4">
        <w:t>"]/dl/dd/ul[1]/li[1]/a')</w:t>
      </w:r>
    </w:p>
    <w:p w14:paraId="151BCA5D" w14:textId="4A4671CE" w:rsidR="00A14509" w:rsidRDefault="00A14509" w:rsidP="00733AF7">
      <w:r>
        <w:rPr>
          <w:rFonts w:hint="eastAsia"/>
        </w:rPr>
        <w:t xml:space="preserve">우리가 클릭하고자 하는 </w:t>
      </w:r>
      <w:r>
        <w:t>element</w:t>
      </w:r>
      <w:r>
        <w:rPr>
          <w:rFonts w:hint="eastAsia"/>
        </w:rPr>
        <w:t xml:space="preserve">를 </w:t>
      </w:r>
      <w:proofErr w:type="spellStart"/>
      <w:r w:rsidR="00631620" w:rsidRPr="00335428">
        <w:t>find_element</w:t>
      </w:r>
      <w:proofErr w:type="spellEnd"/>
      <w:r w:rsidR="00631620">
        <w:t xml:space="preserve">() </w:t>
      </w:r>
      <w:r w:rsidR="00631620">
        <w:rPr>
          <w:rFonts w:hint="eastAsia"/>
        </w:rPr>
        <w:t xml:space="preserve">함수를 이용해서 </w:t>
      </w:r>
      <w:r>
        <w:rPr>
          <w:rFonts w:hint="eastAsia"/>
        </w:rPr>
        <w:t>찾은 다음에는 클릭을 해야 합니다.</w:t>
      </w:r>
      <w:r>
        <w:t xml:space="preserve"> </w:t>
      </w:r>
      <w:r>
        <w:rPr>
          <w:rFonts w:hint="eastAsia"/>
        </w:rPr>
        <w:t>이는 아래 코드를 이용해서 수행합니다.</w:t>
      </w:r>
    </w:p>
    <w:p w14:paraId="662F1FEF" w14:textId="77777777" w:rsidR="00A14509" w:rsidRDefault="00A14509" w:rsidP="009C3050">
      <w:pPr>
        <w:pStyle w:val="a1"/>
      </w:pPr>
      <w:proofErr w:type="spellStart"/>
      <w:proofErr w:type="gramStart"/>
      <w:r w:rsidRPr="00F25F6A">
        <w:t>element.click</w:t>
      </w:r>
      <w:proofErr w:type="spellEnd"/>
      <w:proofErr w:type="gramEnd"/>
      <w:r w:rsidRPr="00F25F6A">
        <w:t>()</w:t>
      </w:r>
    </w:p>
    <w:p w14:paraId="38E8FEF9" w14:textId="77777777" w:rsidR="00A14509" w:rsidRDefault="00A14509" w:rsidP="00733AF7">
      <w:r>
        <w:rPr>
          <w:rFonts w:hint="eastAsia"/>
        </w:rPr>
        <w:t>그러면 해당 링크와 연결된 페이지로 이동합니다.</w:t>
      </w:r>
      <w:r>
        <w:t xml:space="preserve"> </w:t>
      </w:r>
      <w:r>
        <w:rPr>
          <w:rFonts w:hint="eastAsia"/>
        </w:rPr>
        <w:t>즉,</w:t>
      </w:r>
      <w:r>
        <w:t xml:space="preserve"> </w:t>
      </w:r>
      <w:r>
        <w:rPr>
          <w:rFonts w:hint="eastAsia"/>
        </w:rPr>
        <w:t>베스트셀러 페이지로 이동하게 되는 것입니다.</w:t>
      </w:r>
    </w:p>
    <w:p w14:paraId="5D8A668E" w14:textId="3C94FDD3" w:rsidR="00A14509" w:rsidRDefault="00A14509" w:rsidP="00733AF7">
      <w:r>
        <w:rPr>
          <w:rFonts w:hint="eastAsia"/>
        </w:rPr>
        <w:t>그 다음에는 앞에서 했던 과정을 반복합니다.</w:t>
      </w:r>
      <w:r>
        <w:t xml:space="preserve"> </w:t>
      </w:r>
      <w:r>
        <w:rPr>
          <w:rFonts w:hint="eastAsia"/>
        </w:rPr>
        <w:t>즉,</w:t>
      </w:r>
      <w:r>
        <w:t xml:space="preserve"> </w:t>
      </w:r>
      <w:r>
        <w:rPr>
          <w:rFonts w:hint="eastAsia"/>
        </w:rPr>
        <w:t xml:space="preserve">클릭하고자 하는 첫번째 책에 대한 링크를 </w:t>
      </w:r>
      <w:proofErr w:type="spellStart"/>
      <w:r w:rsidR="00DA11C4">
        <w:t>find_element</w:t>
      </w:r>
      <w:proofErr w:type="spellEnd"/>
      <w:r>
        <w:t xml:space="preserve">() </w:t>
      </w:r>
      <w:r>
        <w:rPr>
          <w:rFonts w:hint="eastAsia"/>
        </w:rPr>
        <w:t>함수를 이용해서 찾고,</w:t>
      </w:r>
      <w:r>
        <w:t xml:space="preserve"> click() </w:t>
      </w:r>
      <w:r>
        <w:rPr>
          <w:rFonts w:hint="eastAsia"/>
        </w:rPr>
        <w:t>함수를 이용해서 클릭합니다.</w:t>
      </w:r>
      <w:r>
        <w:t xml:space="preserve"> </w:t>
      </w:r>
      <w:r>
        <w:rPr>
          <w:rFonts w:hint="eastAsia"/>
        </w:rPr>
        <w:t xml:space="preserve">해당 링크의 </w:t>
      </w:r>
      <w:r>
        <w:t>XPath</w:t>
      </w:r>
      <w:r>
        <w:rPr>
          <w:rFonts w:hint="eastAsia"/>
        </w:rPr>
        <w:t xml:space="preserve">를 알기 위해서는 다시 해당 링크를 마우스 오른쪽 버튼을 클릭한 후 </w:t>
      </w:r>
      <w:r>
        <w:t xml:space="preserve">Copy &gt; Copy XPath </w:t>
      </w:r>
      <w:r>
        <w:rPr>
          <w:rFonts w:hint="eastAsia"/>
        </w:rPr>
        <w:t>메뉴를 선택합니다.</w:t>
      </w:r>
      <w:r>
        <w:t xml:space="preserve"> </w:t>
      </w:r>
      <w:r>
        <w:rPr>
          <w:rFonts w:hint="eastAsia"/>
        </w:rPr>
        <w:t>아래와 같이 코딩합니다.</w:t>
      </w:r>
      <w:r>
        <w:t xml:space="preserve"> </w:t>
      </w:r>
    </w:p>
    <w:p w14:paraId="218D3619" w14:textId="4983F7D0" w:rsidR="00A14509" w:rsidRPr="00F25F6A" w:rsidRDefault="00A14509" w:rsidP="009C3050">
      <w:pPr>
        <w:pStyle w:val="a1"/>
      </w:pPr>
      <w:r w:rsidRPr="00F25F6A">
        <w:rPr>
          <w:rFonts w:hint="eastAsia"/>
        </w:rPr>
        <w:t xml:space="preserve">element = </w:t>
      </w:r>
      <w:proofErr w:type="spellStart"/>
      <w:proofErr w:type="gramStart"/>
      <w:r w:rsidRPr="00F25F6A">
        <w:rPr>
          <w:rFonts w:hint="eastAsia"/>
        </w:rPr>
        <w:t>driver.find</w:t>
      </w:r>
      <w:proofErr w:type="gramEnd"/>
      <w:r w:rsidRPr="00F25F6A">
        <w:rPr>
          <w:rFonts w:hint="eastAsia"/>
        </w:rPr>
        <w:t>_element</w:t>
      </w:r>
      <w:proofErr w:type="spellEnd"/>
      <w:r w:rsidR="00DA11C4" w:rsidRPr="00DA11C4">
        <w:t>(by=</w:t>
      </w:r>
      <w:proofErr w:type="spellStart"/>
      <w:r w:rsidR="00DA11C4" w:rsidRPr="00DA11C4">
        <w:t>By.XPATH</w:t>
      </w:r>
      <w:proofErr w:type="spellEnd"/>
      <w:r w:rsidR="00DA11C4" w:rsidRPr="00DA11C4">
        <w:t>, value=</w:t>
      </w:r>
      <w:r w:rsidRPr="00F25F6A">
        <w:rPr>
          <w:rFonts w:hint="eastAsia"/>
        </w:rPr>
        <w:t>'//*[@id="</w:t>
      </w:r>
      <w:proofErr w:type="spellStart"/>
      <w:r w:rsidRPr="00F25F6A">
        <w:rPr>
          <w:rFonts w:hint="eastAsia"/>
        </w:rPr>
        <w:t>bestList</w:t>
      </w:r>
      <w:proofErr w:type="spellEnd"/>
      <w:r w:rsidRPr="00F25F6A">
        <w:rPr>
          <w:rFonts w:hint="eastAsia"/>
        </w:rPr>
        <w:t>"]/</w:t>
      </w:r>
      <w:proofErr w:type="spellStart"/>
      <w:r w:rsidRPr="00F25F6A">
        <w:rPr>
          <w:rFonts w:hint="eastAsia"/>
        </w:rPr>
        <w:t>ol</w:t>
      </w:r>
      <w:proofErr w:type="spellEnd"/>
      <w:r w:rsidRPr="00F25F6A">
        <w:rPr>
          <w:rFonts w:hint="eastAsia"/>
        </w:rPr>
        <w:t>/li[1]/p[1]/a')</w:t>
      </w:r>
    </w:p>
    <w:p w14:paraId="41610EC2" w14:textId="77777777" w:rsidR="00A14509" w:rsidRDefault="00A14509" w:rsidP="009C3050">
      <w:pPr>
        <w:pStyle w:val="a1"/>
      </w:pPr>
      <w:proofErr w:type="spellStart"/>
      <w:proofErr w:type="gramStart"/>
      <w:r w:rsidRPr="00F25F6A">
        <w:t>element.click</w:t>
      </w:r>
      <w:proofErr w:type="spellEnd"/>
      <w:proofErr w:type="gramEnd"/>
      <w:r w:rsidRPr="00F25F6A">
        <w:t>()</w:t>
      </w:r>
    </w:p>
    <w:p w14:paraId="438012BA" w14:textId="77777777" w:rsidR="00A14509" w:rsidRDefault="00A14509" w:rsidP="00733AF7">
      <w:r>
        <w:rPr>
          <w:rFonts w:hint="eastAsia"/>
        </w:rPr>
        <w:t>이제 마지막으로 우리가 원하는 정보를 보기위해서 '회원리뷰'</w:t>
      </w:r>
      <w:r>
        <w:t xml:space="preserve"> </w:t>
      </w:r>
      <w:r>
        <w:rPr>
          <w:rFonts w:hint="eastAsia"/>
        </w:rPr>
        <w:t>링크를 클릭합니다.</w:t>
      </w:r>
      <w:r>
        <w:t xml:space="preserve"> </w:t>
      </w:r>
      <w:r>
        <w:rPr>
          <w:rFonts w:hint="eastAsia"/>
        </w:rPr>
        <w:t>과정의 앞에서 설명한 것과 동일합니다.</w:t>
      </w:r>
      <w:r>
        <w:t xml:space="preserve"> </w:t>
      </w:r>
      <w:r>
        <w:rPr>
          <w:rFonts w:hint="eastAsia"/>
        </w:rPr>
        <w:t>아래와 같이 코딩할 수 있습니다.</w:t>
      </w:r>
    </w:p>
    <w:p w14:paraId="42D94874" w14:textId="244713A4" w:rsidR="009C3050" w:rsidRDefault="009C3050" w:rsidP="009C3050">
      <w:pPr>
        <w:pStyle w:val="a1"/>
      </w:pPr>
      <w:r w:rsidRPr="00F25F6A">
        <w:rPr>
          <w:rFonts w:hint="eastAsia"/>
        </w:rPr>
        <w:t># "회원리뷰"</w:t>
      </w:r>
      <w:r>
        <w:t xml:space="preserve"> </w:t>
      </w:r>
      <w:r>
        <w:rPr>
          <w:rFonts w:hint="eastAsia"/>
        </w:rPr>
        <w:t>링크 찾기</w:t>
      </w:r>
    </w:p>
    <w:p w14:paraId="235B32C7" w14:textId="6BF84019" w:rsidR="00A14509" w:rsidRPr="00F25F6A" w:rsidRDefault="00A14509" w:rsidP="009C3050">
      <w:pPr>
        <w:pStyle w:val="a1"/>
      </w:pPr>
      <w:r w:rsidRPr="00F25F6A">
        <w:rPr>
          <w:rFonts w:hint="eastAsia"/>
        </w:rPr>
        <w:t xml:space="preserve">element = </w:t>
      </w:r>
      <w:proofErr w:type="spellStart"/>
      <w:r w:rsidRPr="00F25F6A">
        <w:rPr>
          <w:rFonts w:hint="eastAsia"/>
        </w:rPr>
        <w:t>driver.find_element</w:t>
      </w:r>
      <w:proofErr w:type="spellEnd"/>
      <w:r w:rsidR="00DA11C4" w:rsidRPr="00DA11C4">
        <w:t>(by=</w:t>
      </w:r>
      <w:proofErr w:type="spellStart"/>
      <w:r w:rsidR="00DA11C4" w:rsidRPr="00DA11C4">
        <w:t>By.XPATH</w:t>
      </w:r>
      <w:proofErr w:type="spellEnd"/>
      <w:r w:rsidR="00DA11C4" w:rsidRPr="00DA11C4">
        <w:t>, value=</w:t>
      </w:r>
      <w:r w:rsidRPr="00F25F6A">
        <w:rPr>
          <w:rFonts w:hint="eastAsia"/>
        </w:rPr>
        <w:t>'//*[@id="yDetailTopWrap"]/di</w:t>
      </w:r>
      <w:r w:rsidR="009C3050">
        <w:rPr>
          <w:rFonts w:hint="eastAsia"/>
        </w:rPr>
        <w:t>v[2]/div[1]/span[3]/span[2]/a')</w:t>
      </w:r>
    </w:p>
    <w:p w14:paraId="7CB7C186" w14:textId="77777777" w:rsidR="00A14509" w:rsidRDefault="00A14509" w:rsidP="009C3050">
      <w:pPr>
        <w:pStyle w:val="a1"/>
      </w:pPr>
      <w:proofErr w:type="spellStart"/>
      <w:proofErr w:type="gramStart"/>
      <w:r w:rsidRPr="00F25F6A">
        <w:lastRenderedPageBreak/>
        <w:t>element.click</w:t>
      </w:r>
      <w:proofErr w:type="spellEnd"/>
      <w:proofErr w:type="gramEnd"/>
      <w:r w:rsidRPr="00F25F6A">
        <w:t>()</w:t>
      </w:r>
    </w:p>
    <w:p w14:paraId="30882B97" w14:textId="0075EADB" w:rsidR="00A14509" w:rsidRDefault="00A14509" w:rsidP="00733AF7">
      <w:r>
        <w:rPr>
          <w:rFonts w:hint="eastAsia"/>
        </w:rPr>
        <w:t>이러한 과정을 거쳐서 selenium을 통해 우리가 원하는 정보를 담고 있는 페이지로 이동한 후에 우리가 해야하는 것은 해당 페이지의 소스 코드를 실시간으로 서버로부터 다운로드 받는 것입니다. 이는 다음 코드를 사용합니다.</w:t>
      </w:r>
    </w:p>
    <w:p w14:paraId="72FD07B5" w14:textId="77777777" w:rsidR="00A14509" w:rsidRDefault="00A14509" w:rsidP="009C3050">
      <w:pPr>
        <w:pStyle w:val="a1"/>
      </w:pPr>
      <w:r>
        <w:t>html</w:t>
      </w:r>
      <w:r w:rsidRPr="00422572">
        <w:t xml:space="preserve"> = </w:t>
      </w:r>
      <w:proofErr w:type="spellStart"/>
      <w:proofErr w:type="gramStart"/>
      <w:r w:rsidRPr="00422572">
        <w:t>driver.page</w:t>
      </w:r>
      <w:proofErr w:type="gramEnd"/>
      <w:r w:rsidRPr="00422572">
        <w:t>_source</w:t>
      </w:r>
      <w:proofErr w:type="spellEnd"/>
    </w:p>
    <w:p w14:paraId="701DB25F" w14:textId="77777777" w:rsidR="00A14509" w:rsidRDefault="00A14509" w:rsidP="00733AF7">
      <w:r>
        <w:rPr>
          <w:rFonts w:hint="eastAsia"/>
        </w:rPr>
        <w:t xml:space="preserve">이렇게 하면 </w:t>
      </w:r>
      <w:r>
        <w:t>html</w:t>
      </w:r>
      <w:r>
        <w:rPr>
          <w:rFonts w:hint="eastAsia"/>
        </w:rPr>
        <w:t>안에는 우리가 원하는 정보를 포함하고 있는 소스 코드가 저장되어 있습니다.</w:t>
      </w:r>
      <w:r>
        <w:t xml:space="preserve"> </w:t>
      </w:r>
      <w:r>
        <w:rPr>
          <w:rFonts w:hint="eastAsia"/>
        </w:rPr>
        <w:t xml:space="preserve">여기까지가 </w:t>
      </w:r>
      <w:r>
        <w:t>selenium</w:t>
      </w:r>
      <w:r>
        <w:rPr>
          <w:rFonts w:hint="eastAsia"/>
        </w:rPr>
        <w:t>의 임무입니다.</w:t>
      </w:r>
      <w:r>
        <w:t xml:space="preserve"> selenium</w:t>
      </w:r>
      <w:r>
        <w:rPr>
          <w:rFonts w:hint="eastAsia"/>
        </w:rPr>
        <w:t>을 다 사용하고 난 후에는 해당 브라우저를 종료해야 합니다.</w:t>
      </w:r>
      <w:r>
        <w:t xml:space="preserve"> </w:t>
      </w:r>
      <w:r>
        <w:rPr>
          <w:rFonts w:hint="eastAsia"/>
        </w:rPr>
        <w:t>이를 위해서는 아래 코드를 사용합니다.</w:t>
      </w:r>
    </w:p>
    <w:p w14:paraId="3E50DE06" w14:textId="77777777" w:rsidR="00A14509" w:rsidRDefault="00A14509" w:rsidP="009C3050">
      <w:pPr>
        <w:pStyle w:val="a1"/>
      </w:pPr>
      <w:proofErr w:type="spellStart"/>
      <w:proofErr w:type="gramStart"/>
      <w:r w:rsidRPr="00422572">
        <w:t>driver.close</w:t>
      </w:r>
      <w:proofErr w:type="spellEnd"/>
      <w:proofErr w:type="gramEnd"/>
      <w:r w:rsidRPr="00422572">
        <w:t>()</w:t>
      </w:r>
    </w:p>
    <w:p w14:paraId="3F625B3B" w14:textId="208C1657" w:rsidR="00A14509" w:rsidRDefault="00A14509" w:rsidP="00733AF7">
      <w:r>
        <w:rPr>
          <w:rFonts w:hint="eastAsia"/>
        </w:rPr>
        <w:t xml:space="preserve">소스 코드를 다운로드 다음에는 최종적으로 추출하고자 하는 내용 (여기서는 회원리뷰 정보)을 </w:t>
      </w:r>
      <w:proofErr w:type="spellStart"/>
      <w:r>
        <w:rPr>
          <w:rFonts w:hint="eastAsia"/>
        </w:rPr>
        <w:t>BeautifulSoup</w:t>
      </w:r>
      <w:proofErr w:type="spellEnd"/>
      <w:r>
        <w:rPr>
          <w:rFonts w:hint="eastAsia"/>
        </w:rPr>
        <w:t>을 통해서 추출하면 됩니다</w:t>
      </w:r>
      <w:r w:rsidR="00C3610D">
        <w:rPr>
          <w:rFonts w:hint="eastAsia"/>
        </w:rPr>
        <w:t>. 즉,</w:t>
      </w:r>
      <w:r w:rsidR="00C3610D">
        <w:t xml:space="preserve"> selenium</w:t>
      </w:r>
      <w:r w:rsidR="00C3610D">
        <w:rPr>
          <w:rFonts w:hint="eastAsia"/>
        </w:rPr>
        <w:t xml:space="preserve">을 이용해서 다운로드 받은 소스 코드에 저장되어 있는 태그들 중에서 우리가 원하는 정보를 저장하고 있는 태그를 </w:t>
      </w:r>
      <w:proofErr w:type="spellStart"/>
      <w:r w:rsidR="00C3610D">
        <w:t>BeautifulSoup</w:t>
      </w:r>
      <w:proofErr w:type="spellEnd"/>
      <w:r w:rsidR="00C3610D">
        <w:rPr>
          <w:rFonts w:hint="eastAsia"/>
        </w:rPr>
        <w:t>을 이용해서 찾고,</w:t>
      </w:r>
      <w:r w:rsidR="00C3610D">
        <w:t xml:space="preserve"> </w:t>
      </w:r>
      <w:r w:rsidR="00C3610D">
        <w:rPr>
          <w:rFonts w:hint="eastAsia"/>
        </w:rPr>
        <w:t>그 내용을 추출하면 되는 것입니다.</w:t>
      </w:r>
      <w:r w:rsidR="00C3610D">
        <w:t xml:space="preserve"> </w:t>
      </w:r>
    </w:p>
    <w:sectPr w:rsidR="00A14509" w:rsidSect="008B36B1">
      <w:footerReference w:type="default" r:id="rId23"/>
      <w:type w:val="continuous"/>
      <w:pgSz w:w="11906" w:h="16838"/>
      <w:pgMar w:top="1701" w:right="1440" w:bottom="1440" w:left="1440" w:header="851" w:footer="992" w:gutter="0"/>
      <w:cols w:space="425"/>
      <w:docGrid w:linePitch="360"/>
    </w:sectPr>
  </w:body>
</w:document>
</file>

<file path=word/customizations.xml><?xml version="1.0" encoding="utf-8"?>
<wne:tcg xmlns:r="http://schemas.openxmlformats.org/officeDocument/2006/relationships" xmlns:wne="http://schemas.microsoft.com/office/word/2006/wordml">
  <wne:keymaps>
    <wne:keymap wne:kcmPrimary="0630">
      <wne:acd wne:acdName="acd9"/>
    </wne:keymap>
    <wne:keymap wne:kcmPrimary="0631">
      <wne:acd wne:acdName="acd4"/>
    </wne:keymap>
    <wne:keymap wne:kcmPrimary="0632">
      <wne:acd wne:acdName="acd3"/>
    </wne:keymap>
    <wne:keymap wne:kcmPrimary="0633">
      <wne:acd wne:acdName="acd5"/>
    </wne:keymap>
    <wne:keymap wne:kcmPrimary="0634">
      <wne:acd wne:acdName="acd6"/>
    </wne:keymap>
    <wne:keymap wne:kcmPrimary="0635">
      <wne:acd wne:acdName="acd7"/>
    </wne:keymap>
    <wne:keymap wne:kcmPrimary="0636">
      <wne:acd wne:acdName="acd10"/>
    </wne:keymap>
    <wne:keymap wne:kcmPrimary="0637">
      <wne:acd wne:acdName="acd2"/>
    </wne:keymap>
    <wne:keymap wne:kcmPrimary="0638">
      <wne:acd wne:acdName="acd8"/>
    </wne:keymap>
    <wne:keymap wne:kcmPrimary="0639">
      <wne:acd wne:acdName="acd12"/>
    </wne:keymap>
    <wne:keymap wne:kcmPrimary="0657">
      <wne:acd wne:acdName="acd13"/>
    </wne:keymap>
    <wne:keymap wne:kcmPrimary="06BB">
      <wne:acd wne:acdName="acd0"/>
    </wne:keymap>
    <wne:keymap wne:kcmPrimary="06BD">
      <wne:acd wne:acdName="acd11"/>
    </wne:keymap>
    <wne:keymap wne:kcmPrimary="06DC">
      <wne:acd wne:acdName="acd14"/>
    </wne:keymap>
    <wne:keymap wne:kcmPrimary="06DD">
      <wne:acd wne:acdName="acd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gD4vDi7XwBUz9y0HMG0zFzUMK4=" wne:acdName="acd0" wne:fciIndexBasedOn="0065"/>
    <wne:acd wne:argValue="AgD4vDi7XwD8vNy0MK64xoTH" wne:acdName="acd1" wne:fciIndexBasedOn="0065"/>
    <wne:acd wne:argValue="AgBUz9y0XwCIvDjWxsVMxw==" wne:acdName="acd2" wne:fciIndexBasedOn="0065"/>
    <wne:acd wne:argValue="AgAcyKm6IAAyACwACMgcyKm6LAAyAC4ACMgcyKm6" wne:acdName="acd3" wne:fciIndexBasedOn="0065"/>
    <wne:acd wne:argValue="AQAAAAAA" wne:acdName="acd4" wne:fciIndexBasedOn="0065"/>
    <wne:acd wne:argValue="AgAcyKm6IAAzACwAEckcyKm6LAAzAC4AEckcyKm6" wne:acdName="acd5" wne:fciIndexBasedOn="0065"/>
    <wne:acd wne:argValue="AgAcyKm6IAA0ACwAjMEcyKm6LAA0AC4AjMEcyKm6" wne:acdName="acd6" wne:fciIndexBasedOn="0065"/>
    <wne:acd wne:argValue="AQAAACIA" wne:acdName="acd7" wne:fciIndexBasedOn="0065"/>
    <wne:acd wne:argValue="AgBUz9y0XwCIvDjWULSQx6y5" wne:acdName="acd8" wne:fciIndexBasedOn="0065"/>
    <wne:acd wne:argValue="AgABrPzI" wne:acdName="acd9" wne:fciIndexBasedOn="0065"/>
    <wne:acd wne:argValue="AgDktOzF8MQwrl8AFaxwyA==" wne:acdName="acd10" wne:fciIndexBasedOn="0065"/>
    <wne:acd wne:argValue="AgAXx6jMkMdfAKTCwNB8xw==" wne:acdName="acd11" wne:fciIndexBasedOn="0065"/>
    <wne:acd wne:argValue="AgBUz9y0XwDkwonVsKz8rA==" wne:acdName="acd12" wne:fciIndexBasedOn="0065"/>
    <wne:acd wne:argValue="AgD4vDi7XwAYwt3CpMLA0HzH" wne:acdName="acd13" wne:fciIndexBasedOn="0065"/>
    <wne:acd wne:argValue="AgDEvMnAFaxwyA==" wne:acdName="acd1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E6907" w14:textId="77777777" w:rsidR="00B82024" w:rsidRDefault="00B82024" w:rsidP="00D47921">
      <w:pPr>
        <w:spacing w:before="0" w:after="0"/>
      </w:pPr>
      <w:r>
        <w:separator/>
      </w:r>
    </w:p>
  </w:endnote>
  <w:endnote w:type="continuationSeparator" w:id="0">
    <w:p w14:paraId="3BA78CA2" w14:textId="77777777" w:rsidR="00B82024" w:rsidRDefault="00B82024" w:rsidP="00D4792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고딕OTF">
    <w:altName w:val="맑은 고딕"/>
    <w:panose1 w:val="00000000000000000000"/>
    <w:charset w:val="81"/>
    <w:family w:val="swiss"/>
    <w:notTrueType/>
    <w:pitch w:val="variable"/>
    <w:sig w:usb0="800002A7" w:usb1="29D7FCFB" w:usb2="00000010"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Nanum Gothic">
    <w:altName w:val="맑은 고딕"/>
    <w:charset w:val="81"/>
    <w:family w:val="auto"/>
    <w:pitch w:val="variable"/>
    <w:sig w:usb0="00000000" w:usb1="29D7FCFB" w:usb2="00000010" w:usb3="00000000" w:csb0="00080001" w:csb1="00000000"/>
  </w:font>
  <w:font w:name="나눔고딕코딩">
    <w:altName w:val="맑은 고딕"/>
    <w:charset w:val="81"/>
    <w:family w:val="modern"/>
    <w:pitch w:val="fixed"/>
    <w:sig w:usb0="800002A7" w:usb1="29D7FCFB" w:usb2="00000010" w:usb3="00000000" w:csb0="0008000D"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0057562"/>
      <w:docPartObj>
        <w:docPartGallery w:val="Page Numbers (Bottom of Page)"/>
        <w:docPartUnique/>
      </w:docPartObj>
    </w:sdtPr>
    <w:sdtEndPr/>
    <w:sdtContent>
      <w:sdt>
        <w:sdtPr>
          <w:id w:val="-1769616900"/>
          <w:docPartObj>
            <w:docPartGallery w:val="Page Numbers (Top of Page)"/>
            <w:docPartUnique/>
          </w:docPartObj>
        </w:sdtPr>
        <w:sdtEndPr/>
        <w:sdtContent>
          <w:p w14:paraId="37051031" w14:textId="11EF89AA" w:rsidR="00EC54BE" w:rsidRDefault="00EC54BE">
            <w:pPr>
              <w:pStyle w:val="Footer"/>
              <w:jc w:val="right"/>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DA11C4">
              <w:rPr>
                <w:b/>
                <w:bCs/>
                <w:noProof/>
              </w:rPr>
              <w:t>9</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DA11C4">
              <w:rPr>
                <w:b/>
                <w:bCs/>
                <w:noProof/>
              </w:rPr>
              <w:t>9</w:t>
            </w:r>
            <w:r>
              <w:rPr>
                <w:b/>
                <w:bCs/>
                <w:sz w:val="24"/>
                <w:szCs w:val="24"/>
              </w:rPr>
              <w:fldChar w:fldCharType="end"/>
            </w:r>
          </w:p>
        </w:sdtContent>
      </w:sdt>
    </w:sdtContent>
  </w:sdt>
  <w:p w14:paraId="7E9523F4" w14:textId="77777777" w:rsidR="00EC54BE" w:rsidRDefault="00EC5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17723" w14:textId="77777777" w:rsidR="00B82024" w:rsidRDefault="00B82024" w:rsidP="00D47921">
      <w:pPr>
        <w:spacing w:before="0" w:after="0"/>
      </w:pPr>
      <w:r>
        <w:separator/>
      </w:r>
    </w:p>
  </w:footnote>
  <w:footnote w:type="continuationSeparator" w:id="0">
    <w:p w14:paraId="795D2EAB" w14:textId="77777777" w:rsidR="00B82024" w:rsidRDefault="00B82024" w:rsidP="00D47921">
      <w:pPr>
        <w:spacing w:before="0" w:after="0"/>
      </w:pPr>
      <w:r>
        <w:continuationSeparator/>
      </w:r>
    </w:p>
  </w:footnote>
  <w:footnote w:id="1">
    <w:p w14:paraId="418786F4" w14:textId="77777777" w:rsidR="00EC54BE" w:rsidRDefault="00EC54BE" w:rsidP="00A14509">
      <w:pPr>
        <w:pStyle w:val="FootnoteText"/>
      </w:pPr>
      <w:r>
        <w:rPr>
          <w:rStyle w:val="FootnoteReference"/>
        </w:rPr>
        <w:footnoteRef/>
      </w:r>
      <w:r>
        <w:t xml:space="preserve"> </w:t>
      </w:r>
      <w:r>
        <w:rPr>
          <w:rFonts w:hint="eastAsia"/>
        </w:rPr>
        <w:t xml:space="preserve">관련 정보는 </w:t>
      </w:r>
      <w:hyperlink r:id="rId1" w:history="1">
        <w:r w:rsidRPr="00534013">
          <w:rPr>
            <w:rStyle w:val="Hyperlink"/>
          </w:rPr>
          <w:t>https://selenium-python.readthedocs.io/</w:t>
        </w:r>
      </w:hyperlink>
      <w:r>
        <w:t xml:space="preserve"> </w:t>
      </w:r>
      <w:r>
        <w:rPr>
          <w:rFonts w:hint="eastAsia"/>
        </w:rPr>
        <w:t>에서 확인할 수 있습니다.</w:t>
      </w:r>
    </w:p>
  </w:footnote>
  <w:footnote w:id="2">
    <w:p w14:paraId="6820E2B7" w14:textId="57472890" w:rsidR="00631620" w:rsidRDefault="00631620">
      <w:pPr>
        <w:pStyle w:val="FootnoteText"/>
      </w:pPr>
      <w:r>
        <w:rPr>
          <w:rStyle w:val="FootnoteReference"/>
        </w:rPr>
        <w:footnoteRef/>
      </w:r>
      <w:r>
        <w:t xml:space="preserve"> </w:t>
      </w:r>
      <w:r w:rsidRPr="00631620">
        <w:t>element를 찾을 때 사용할 수 있는 함수의 목록은 https://selenium-python.readthedocs.io/navigating.html 에서 확인할 수 있습니다.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46D"/>
    <w:multiLevelType w:val="hybridMultilevel"/>
    <w:tmpl w:val="BB9273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7B212C"/>
    <w:multiLevelType w:val="multilevel"/>
    <w:tmpl w:val="7678406A"/>
    <w:lvl w:ilvl="0">
      <w:start w:val="1"/>
      <w:numFmt w:val="decimalZero"/>
      <w:pStyle w:val="a"/>
      <w:suff w:val="space"/>
      <w:lvlText w:val="%1  "/>
      <w:lvlJc w:val="left"/>
      <w:pPr>
        <w:ind w:left="0" w:firstLine="0"/>
      </w:pPr>
      <w:rPr>
        <w:rFonts w:hint="eastAsia"/>
      </w:rPr>
    </w:lvl>
    <w:lvl w:ilvl="1">
      <w:start w:val="1"/>
      <w:numFmt w:val="upperLetter"/>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upperLetter"/>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upperLetter"/>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2" w15:restartNumberingAfterBreak="0">
    <w:nsid w:val="03312279"/>
    <w:multiLevelType w:val="hybridMultilevel"/>
    <w:tmpl w:val="7326E1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3810AAB"/>
    <w:multiLevelType w:val="hybridMultilevel"/>
    <w:tmpl w:val="FEAA573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0966BB"/>
    <w:multiLevelType w:val="hybridMultilevel"/>
    <w:tmpl w:val="BA0C089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7D1A85"/>
    <w:multiLevelType w:val="hybridMultilevel"/>
    <w:tmpl w:val="25C2FA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D7ADF"/>
    <w:multiLevelType w:val="hybridMultilevel"/>
    <w:tmpl w:val="21982A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10FCB"/>
    <w:multiLevelType w:val="hybridMultilevel"/>
    <w:tmpl w:val="44FE51A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0FF43F99"/>
    <w:multiLevelType w:val="hybridMultilevel"/>
    <w:tmpl w:val="FF54C0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B900CC7"/>
    <w:multiLevelType w:val="hybridMultilevel"/>
    <w:tmpl w:val="C5365F7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BDF6CCD"/>
    <w:multiLevelType w:val="hybridMultilevel"/>
    <w:tmpl w:val="9948D79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F467984"/>
    <w:multiLevelType w:val="hybridMultilevel"/>
    <w:tmpl w:val="1C1A77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D415682"/>
    <w:multiLevelType w:val="hybridMultilevel"/>
    <w:tmpl w:val="FFC6D69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1390C94"/>
    <w:multiLevelType w:val="hybridMultilevel"/>
    <w:tmpl w:val="6E705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C431F70"/>
    <w:multiLevelType w:val="multilevel"/>
    <w:tmpl w:val="0932152A"/>
    <w:lvl w:ilvl="0">
      <w:start w:val="1"/>
      <w:numFmt w:val="decimal"/>
      <w:pStyle w:val="a0"/>
      <w:suff w:val="space"/>
      <w:lvlText w:val="%1  "/>
      <w:lvlJc w:val="left"/>
      <w:pPr>
        <w:ind w:left="0" w:firstLine="0"/>
      </w:pPr>
      <w:rPr>
        <w:rFonts w:hint="eastAsia"/>
      </w:rPr>
    </w:lvl>
    <w:lvl w:ilvl="1">
      <w:start w:val="1"/>
      <w:numFmt w:val="upperLetter"/>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upperLetter"/>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upperLetter"/>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5" w15:restartNumberingAfterBreak="0">
    <w:nsid w:val="3DAB183A"/>
    <w:multiLevelType w:val="hybridMultilevel"/>
    <w:tmpl w:val="3F2AAFB2"/>
    <w:lvl w:ilvl="0" w:tplc="6310CF90">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08574A8"/>
    <w:multiLevelType w:val="hybridMultilevel"/>
    <w:tmpl w:val="5EB007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29642AE"/>
    <w:multiLevelType w:val="hybridMultilevel"/>
    <w:tmpl w:val="828A69A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A52D54"/>
    <w:multiLevelType w:val="hybridMultilevel"/>
    <w:tmpl w:val="5E86976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605688F"/>
    <w:multiLevelType w:val="hybridMultilevel"/>
    <w:tmpl w:val="49D49716"/>
    <w:lvl w:ilvl="0" w:tplc="C76044F8">
      <w:start w:val="1"/>
      <w:numFmt w:val="lowerRoman"/>
      <w:lvlText w:val="%1)"/>
      <w:lvlJc w:val="left"/>
      <w:pPr>
        <w:ind w:left="1120" w:hanging="72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6527EF3"/>
    <w:multiLevelType w:val="hybridMultilevel"/>
    <w:tmpl w:val="0D5A7F4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A252474"/>
    <w:multiLevelType w:val="hybridMultilevel"/>
    <w:tmpl w:val="289A0094"/>
    <w:lvl w:ilvl="0" w:tplc="31E6A360">
      <w:start w:val="1"/>
      <w:numFmt w:val="decimalEnclosedCircle"/>
      <w:lvlText w:val="%1"/>
      <w:lvlJc w:val="left"/>
      <w:pPr>
        <w:ind w:left="760" w:hanging="360"/>
      </w:pPr>
      <w:rPr>
        <w:rFonts w:ascii="맑은 고딕" w:eastAsia="맑은 고딕" w:hAnsi="맑은 고딕"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D730595"/>
    <w:multiLevelType w:val="hybridMultilevel"/>
    <w:tmpl w:val="9F26E4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EB65E0E"/>
    <w:multiLevelType w:val="hybridMultilevel"/>
    <w:tmpl w:val="FDA2DD2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EF311D9"/>
    <w:multiLevelType w:val="hybridMultilevel"/>
    <w:tmpl w:val="D0D627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1851D84"/>
    <w:multiLevelType w:val="hybridMultilevel"/>
    <w:tmpl w:val="43B28CE6"/>
    <w:lvl w:ilvl="0" w:tplc="04090011">
      <w:start w:val="1"/>
      <w:numFmt w:val="decimalEnclosedCircle"/>
      <w:lvlText w:val="%1"/>
      <w:lvlJc w:val="left"/>
      <w:pPr>
        <w:ind w:left="800" w:hanging="400"/>
      </w:pPr>
    </w:lvl>
    <w:lvl w:ilvl="1" w:tplc="C20CC1BE">
      <w:start w:val="2"/>
      <w:numFmt w:val="bullet"/>
      <w:lvlText w:val="-"/>
      <w:lvlJc w:val="left"/>
      <w:pPr>
        <w:ind w:left="1160" w:hanging="360"/>
      </w:pPr>
      <w:rPr>
        <w:rFonts w:ascii="나눔고딕OTF" w:eastAsia="나눔고딕OTF" w:hAnsi="나눔고딕OTF" w:cs="나눔고딕OTF"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5EB5781"/>
    <w:multiLevelType w:val="hybridMultilevel"/>
    <w:tmpl w:val="6BDC52B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6B93C6F"/>
    <w:multiLevelType w:val="hybridMultilevel"/>
    <w:tmpl w:val="8156472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8062C79"/>
    <w:multiLevelType w:val="hybridMultilevel"/>
    <w:tmpl w:val="90742BA0"/>
    <w:lvl w:ilvl="0" w:tplc="03FE7122">
      <w:start w:val="3"/>
      <w:numFmt w:val="bullet"/>
      <w:lvlText w:val="-"/>
      <w:lvlJc w:val="left"/>
      <w:pPr>
        <w:ind w:left="760" w:hanging="360"/>
      </w:pPr>
      <w:rPr>
        <w:rFonts w:ascii="나눔고딕OTF" w:eastAsia="나눔고딕OTF" w:hAnsi="나눔고딕OTF" w:cs="나눔고딕OTF"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83361DF"/>
    <w:multiLevelType w:val="multilevel"/>
    <w:tmpl w:val="E2767EA2"/>
    <w:lvl w:ilvl="0">
      <w:start w:val="1"/>
      <w:numFmt w:val="decimal"/>
      <w:pStyle w:val="Heading1"/>
      <w:suff w:val="space"/>
      <w:lvlText w:val="%1 "/>
      <w:lvlJc w:val="left"/>
      <w:pPr>
        <w:ind w:left="0" w:hanging="397"/>
      </w:pPr>
      <w:rPr>
        <w:rFonts w:hint="eastAsia"/>
      </w:rPr>
    </w:lvl>
    <w:lvl w:ilvl="1">
      <w:start w:val="1"/>
      <w:numFmt w:val="decimal"/>
      <w:pStyle w:val="Heading2"/>
      <w:suff w:val="space"/>
      <w:lvlText w:val="%1.%2"/>
      <w:lvlJc w:val="left"/>
      <w:pPr>
        <w:ind w:left="0" w:hanging="397"/>
      </w:pPr>
      <w:rPr>
        <w:rFonts w:hint="eastAsia"/>
      </w:rPr>
    </w:lvl>
    <w:lvl w:ilvl="2">
      <w:start w:val="1"/>
      <w:numFmt w:val="decimal"/>
      <w:pStyle w:val="Heading3"/>
      <w:suff w:val="space"/>
      <w:lvlText w:val="%1.%2.%3"/>
      <w:lvlJc w:val="left"/>
      <w:pPr>
        <w:ind w:left="0" w:hanging="397"/>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851" w:hanging="850"/>
      </w:pPr>
      <w:rPr>
        <w:rFonts w:hint="eastAsia"/>
      </w:rPr>
    </w:lvl>
    <w:lvl w:ilvl="5">
      <w:start w:val="1"/>
      <w:numFmt w:val="decimal"/>
      <w:lvlText w:val="%1.%2.%3.%4.%5.%6"/>
      <w:lvlJc w:val="left"/>
      <w:pPr>
        <w:ind w:left="1560" w:hanging="1134"/>
      </w:pPr>
      <w:rPr>
        <w:rFonts w:hint="eastAsia"/>
      </w:rPr>
    </w:lvl>
    <w:lvl w:ilvl="6">
      <w:start w:val="1"/>
      <w:numFmt w:val="decimal"/>
      <w:lvlText w:val="%1.%2.%3.%4.%5.%6.%7"/>
      <w:lvlJc w:val="left"/>
      <w:pPr>
        <w:ind w:left="2127" w:hanging="1276"/>
      </w:pPr>
      <w:rPr>
        <w:rFonts w:hint="eastAsia"/>
      </w:rPr>
    </w:lvl>
    <w:lvl w:ilvl="7">
      <w:start w:val="1"/>
      <w:numFmt w:val="decimal"/>
      <w:lvlText w:val="%1.%2.%3.%4.%5.%6.%7.%8"/>
      <w:lvlJc w:val="left"/>
      <w:pPr>
        <w:ind w:left="2694" w:hanging="1418"/>
      </w:pPr>
      <w:rPr>
        <w:rFonts w:hint="eastAsia"/>
      </w:rPr>
    </w:lvl>
    <w:lvl w:ilvl="8">
      <w:start w:val="1"/>
      <w:numFmt w:val="decimal"/>
      <w:lvlText w:val="%1.%2.%3.%4.%5.%6.%7.%8.%9"/>
      <w:lvlJc w:val="left"/>
      <w:pPr>
        <w:ind w:left="3402" w:hanging="1700"/>
      </w:pPr>
      <w:rPr>
        <w:rFonts w:hint="eastAsia"/>
      </w:rPr>
    </w:lvl>
  </w:abstractNum>
  <w:abstractNum w:abstractNumId="30" w15:restartNumberingAfterBreak="0">
    <w:nsid w:val="5D1B2FAD"/>
    <w:multiLevelType w:val="multilevel"/>
    <w:tmpl w:val="9A64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FC689E"/>
    <w:multiLevelType w:val="hybridMultilevel"/>
    <w:tmpl w:val="61EACF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7A60E83"/>
    <w:multiLevelType w:val="hybridMultilevel"/>
    <w:tmpl w:val="BF5E1C1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68235A37"/>
    <w:multiLevelType w:val="hybridMultilevel"/>
    <w:tmpl w:val="586A716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88C227B"/>
    <w:multiLevelType w:val="hybridMultilevel"/>
    <w:tmpl w:val="40521890"/>
    <w:lvl w:ilvl="0" w:tplc="0472D22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02D4847"/>
    <w:multiLevelType w:val="hybridMultilevel"/>
    <w:tmpl w:val="02E8C35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749C518D"/>
    <w:multiLevelType w:val="hybridMultilevel"/>
    <w:tmpl w:val="AB9877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63777EE"/>
    <w:multiLevelType w:val="hybridMultilevel"/>
    <w:tmpl w:val="5DB6690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86B7850"/>
    <w:multiLevelType w:val="hybridMultilevel"/>
    <w:tmpl w:val="E71A58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B74573A"/>
    <w:multiLevelType w:val="hybridMultilevel"/>
    <w:tmpl w:val="0596ADE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9"/>
  </w:num>
  <w:num w:numId="2">
    <w:abstractNumId w:val="14"/>
  </w:num>
  <w:num w:numId="3">
    <w:abstractNumId w:val="1"/>
  </w:num>
  <w:num w:numId="4">
    <w:abstractNumId w:val="30"/>
  </w:num>
  <w:num w:numId="5">
    <w:abstractNumId w:val="32"/>
  </w:num>
  <w:num w:numId="6">
    <w:abstractNumId w:val="23"/>
  </w:num>
  <w:num w:numId="7">
    <w:abstractNumId w:val="3"/>
  </w:num>
  <w:num w:numId="8">
    <w:abstractNumId w:val="31"/>
  </w:num>
  <w:num w:numId="9">
    <w:abstractNumId w:val="5"/>
  </w:num>
  <w:num w:numId="10">
    <w:abstractNumId w:val="11"/>
  </w:num>
  <w:num w:numId="11">
    <w:abstractNumId w:val="25"/>
  </w:num>
  <w:num w:numId="12">
    <w:abstractNumId w:val="26"/>
  </w:num>
  <w:num w:numId="13">
    <w:abstractNumId w:val="4"/>
  </w:num>
  <w:num w:numId="14">
    <w:abstractNumId w:val="16"/>
  </w:num>
  <w:num w:numId="15">
    <w:abstractNumId w:val="10"/>
  </w:num>
  <w:num w:numId="16">
    <w:abstractNumId w:val="19"/>
  </w:num>
  <w:num w:numId="17">
    <w:abstractNumId w:val="36"/>
  </w:num>
  <w:num w:numId="18">
    <w:abstractNumId w:val="39"/>
  </w:num>
  <w:num w:numId="19">
    <w:abstractNumId w:val="33"/>
  </w:num>
  <w:num w:numId="20">
    <w:abstractNumId w:val="21"/>
  </w:num>
  <w:num w:numId="21">
    <w:abstractNumId w:val="35"/>
  </w:num>
  <w:num w:numId="22">
    <w:abstractNumId w:val="13"/>
  </w:num>
  <w:num w:numId="23">
    <w:abstractNumId w:val="28"/>
  </w:num>
  <w:num w:numId="24">
    <w:abstractNumId w:val="20"/>
  </w:num>
  <w:num w:numId="25">
    <w:abstractNumId w:val="38"/>
  </w:num>
  <w:num w:numId="26">
    <w:abstractNumId w:val="9"/>
  </w:num>
  <w:num w:numId="27">
    <w:abstractNumId w:val="6"/>
  </w:num>
  <w:num w:numId="28">
    <w:abstractNumId w:val="0"/>
  </w:num>
  <w:num w:numId="29">
    <w:abstractNumId w:val="2"/>
  </w:num>
  <w:num w:numId="30">
    <w:abstractNumId w:val="12"/>
  </w:num>
  <w:num w:numId="31">
    <w:abstractNumId w:val="15"/>
  </w:num>
  <w:num w:numId="32">
    <w:abstractNumId w:val="18"/>
  </w:num>
  <w:num w:numId="33">
    <w:abstractNumId w:val="34"/>
  </w:num>
  <w:num w:numId="34">
    <w:abstractNumId w:val="17"/>
  </w:num>
  <w:num w:numId="35">
    <w:abstractNumId w:val="22"/>
  </w:num>
  <w:num w:numId="36">
    <w:abstractNumId w:val="37"/>
  </w:num>
  <w:num w:numId="37">
    <w:abstractNumId w:val="7"/>
  </w:num>
  <w:num w:numId="38">
    <w:abstractNumId w:val="8"/>
  </w:num>
  <w:num w:numId="39">
    <w:abstractNumId w:val="27"/>
  </w:num>
  <w:num w:numId="40">
    <w:abstractNumId w:val="24"/>
  </w:num>
  <w:num w:numId="41">
    <w:abstractNumId w:val="29"/>
  </w:num>
  <w:num w:numId="42">
    <w:abstractNumId w:val="29"/>
  </w:num>
  <w:num w:numId="43">
    <w:abstractNumId w:val="29"/>
  </w:num>
  <w:num w:numId="44">
    <w:abstractNumId w:val="29"/>
  </w:num>
  <w:num w:numId="45">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defaultTabStop w:val="800"/>
  <w:drawingGridVerticalSpacing w:val="2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320"/>
    <w:rsid w:val="00000A1A"/>
    <w:rsid w:val="00000FDA"/>
    <w:rsid w:val="0000105E"/>
    <w:rsid w:val="00001141"/>
    <w:rsid w:val="000012D6"/>
    <w:rsid w:val="00001DDB"/>
    <w:rsid w:val="00002021"/>
    <w:rsid w:val="00002330"/>
    <w:rsid w:val="00002C65"/>
    <w:rsid w:val="00002DDE"/>
    <w:rsid w:val="00004077"/>
    <w:rsid w:val="00004100"/>
    <w:rsid w:val="000047F0"/>
    <w:rsid w:val="00004979"/>
    <w:rsid w:val="00005FF7"/>
    <w:rsid w:val="000062EF"/>
    <w:rsid w:val="00006CA8"/>
    <w:rsid w:val="000076C6"/>
    <w:rsid w:val="00007DFB"/>
    <w:rsid w:val="00007E6E"/>
    <w:rsid w:val="00010788"/>
    <w:rsid w:val="00010E6F"/>
    <w:rsid w:val="000119F0"/>
    <w:rsid w:val="00011B14"/>
    <w:rsid w:val="00011CD8"/>
    <w:rsid w:val="00011DE2"/>
    <w:rsid w:val="000130A7"/>
    <w:rsid w:val="0001341A"/>
    <w:rsid w:val="00013963"/>
    <w:rsid w:val="00013E76"/>
    <w:rsid w:val="00014734"/>
    <w:rsid w:val="000150FA"/>
    <w:rsid w:val="00015A5A"/>
    <w:rsid w:val="00015B92"/>
    <w:rsid w:val="0001700D"/>
    <w:rsid w:val="00017041"/>
    <w:rsid w:val="000170F5"/>
    <w:rsid w:val="0001794E"/>
    <w:rsid w:val="0001798B"/>
    <w:rsid w:val="00017F32"/>
    <w:rsid w:val="00020479"/>
    <w:rsid w:val="00021BDC"/>
    <w:rsid w:val="00021E94"/>
    <w:rsid w:val="00021FB4"/>
    <w:rsid w:val="000232B1"/>
    <w:rsid w:val="000232D4"/>
    <w:rsid w:val="00023D03"/>
    <w:rsid w:val="00024438"/>
    <w:rsid w:val="0002489D"/>
    <w:rsid w:val="00024ADE"/>
    <w:rsid w:val="00024C72"/>
    <w:rsid w:val="00024F63"/>
    <w:rsid w:val="0002558D"/>
    <w:rsid w:val="0002582A"/>
    <w:rsid w:val="00025968"/>
    <w:rsid w:val="00025D56"/>
    <w:rsid w:val="00025F2D"/>
    <w:rsid w:val="000266A0"/>
    <w:rsid w:val="00026A51"/>
    <w:rsid w:val="00026C8B"/>
    <w:rsid w:val="0003093B"/>
    <w:rsid w:val="000319A4"/>
    <w:rsid w:val="00031B2D"/>
    <w:rsid w:val="00031C4C"/>
    <w:rsid w:val="000321E9"/>
    <w:rsid w:val="0003300E"/>
    <w:rsid w:val="000330C5"/>
    <w:rsid w:val="0003312F"/>
    <w:rsid w:val="00033F5D"/>
    <w:rsid w:val="00034EBE"/>
    <w:rsid w:val="000358B4"/>
    <w:rsid w:val="0003594E"/>
    <w:rsid w:val="00035BD4"/>
    <w:rsid w:val="000360AB"/>
    <w:rsid w:val="00036140"/>
    <w:rsid w:val="0003793B"/>
    <w:rsid w:val="00037A6A"/>
    <w:rsid w:val="00037ACC"/>
    <w:rsid w:val="00041195"/>
    <w:rsid w:val="00041B00"/>
    <w:rsid w:val="000425C4"/>
    <w:rsid w:val="0004290D"/>
    <w:rsid w:val="00042CA1"/>
    <w:rsid w:val="00042DB3"/>
    <w:rsid w:val="000432E2"/>
    <w:rsid w:val="0004393B"/>
    <w:rsid w:val="00043CF5"/>
    <w:rsid w:val="00043D3A"/>
    <w:rsid w:val="00044257"/>
    <w:rsid w:val="000442A6"/>
    <w:rsid w:val="0004457D"/>
    <w:rsid w:val="000448AD"/>
    <w:rsid w:val="00044FB4"/>
    <w:rsid w:val="0004590A"/>
    <w:rsid w:val="00046703"/>
    <w:rsid w:val="000468A2"/>
    <w:rsid w:val="000474B3"/>
    <w:rsid w:val="000509A3"/>
    <w:rsid w:val="000517F3"/>
    <w:rsid w:val="00051935"/>
    <w:rsid w:val="00051BE2"/>
    <w:rsid w:val="00051C3D"/>
    <w:rsid w:val="00052249"/>
    <w:rsid w:val="000528AF"/>
    <w:rsid w:val="000529FA"/>
    <w:rsid w:val="00052DE3"/>
    <w:rsid w:val="00052F0A"/>
    <w:rsid w:val="00053312"/>
    <w:rsid w:val="00053398"/>
    <w:rsid w:val="000536D4"/>
    <w:rsid w:val="00053C1C"/>
    <w:rsid w:val="00053EA5"/>
    <w:rsid w:val="000540F2"/>
    <w:rsid w:val="00054C28"/>
    <w:rsid w:val="00055C1E"/>
    <w:rsid w:val="00056C0F"/>
    <w:rsid w:val="00056C4D"/>
    <w:rsid w:val="00056DBC"/>
    <w:rsid w:val="0005714E"/>
    <w:rsid w:val="0006043A"/>
    <w:rsid w:val="000610A9"/>
    <w:rsid w:val="00061AB5"/>
    <w:rsid w:val="00061AC5"/>
    <w:rsid w:val="000624BA"/>
    <w:rsid w:val="00062C9E"/>
    <w:rsid w:val="00062E37"/>
    <w:rsid w:val="000639F1"/>
    <w:rsid w:val="00063F03"/>
    <w:rsid w:val="000646CD"/>
    <w:rsid w:val="00064795"/>
    <w:rsid w:val="000657D0"/>
    <w:rsid w:val="0006600F"/>
    <w:rsid w:val="00066687"/>
    <w:rsid w:val="00070091"/>
    <w:rsid w:val="00070FB1"/>
    <w:rsid w:val="0007143D"/>
    <w:rsid w:val="00071596"/>
    <w:rsid w:val="0007164D"/>
    <w:rsid w:val="00071C4D"/>
    <w:rsid w:val="00072A99"/>
    <w:rsid w:val="00072ABC"/>
    <w:rsid w:val="00072B44"/>
    <w:rsid w:val="000737C3"/>
    <w:rsid w:val="000742BF"/>
    <w:rsid w:val="00074A5B"/>
    <w:rsid w:val="000757EA"/>
    <w:rsid w:val="00075943"/>
    <w:rsid w:val="0007621C"/>
    <w:rsid w:val="00076252"/>
    <w:rsid w:val="00076A39"/>
    <w:rsid w:val="00076EE4"/>
    <w:rsid w:val="000777F5"/>
    <w:rsid w:val="000807B1"/>
    <w:rsid w:val="00080FFB"/>
    <w:rsid w:val="00081084"/>
    <w:rsid w:val="00081703"/>
    <w:rsid w:val="000819A9"/>
    <w:rsid w:val="00082DDC"/>
    <w:rsid w:val="0008300E"/>
    <w:rsid w:val="00084B25"/>
    <w:rsid w:val="00084F80"/>
    <w:rsid w:val="00085063"/>
    <w:rsid w:val="00085CBD"/>
    <w:rsid w:val="0008613B"/>
    <w:rsid w:val="00086F35"/>
    <w:rsid w:val="0008722B"/>
    <w:rsid w:val="000878CA"/>
    <w:rsid w:val="000901BE"/>
    <w:rsid w:val="00091C7F"/>
    <w:rsid w:val="00092228"/>
    <w:rsid w:val="00092353"/>
    <w:rsid w:val="0009255D"/>
    <w:rsid w:val="00092842"/>
    <w:rsid w:val="00092892"/>
    <w:rsid w:val="0009377B"/>
    <w:rsid w:val="00094EBE"/>
    <w:rsid w:val="00094F51"/>
    <w:rsid w:val="0009553B"/>
    <w:rsid w:val="00095715"/>
    <w:rsid w:val="00096289"/>
    <w:rsid w:val="00097095"/>
    <w:rsid w:val="0009760E"/>
    <w:rsid w:val="0009775B"/>
    <w:rsid w:val="00097CBA"/>
    <w:rsid w:val="000A0807"/>
    <w:rsid w:val="000A1D3B"/>
    <w:rsid w:val="000A1D89"/>
    <w:rsid w:val="000A1ED0"/>
    <w:rsid w:val="000A2824"/>
    <w:rsid w:val="000A2911"/>
    <w:rsid w:val="000A2A0F"/>
    <w:rsid w:val="000A2DDF"/>
    <w:rsid w:val="000A2F1C"/>
    <w:rsid w:val="000A303D"/>
    <w:rsid w:val="000A3D58"/>
    <w:rsid w:val="000A4743"/>
    <w:rsid w:val="000A49EF"/>
    <w:rsid w:val="000A5C61"/>
    <w:rsid w:val="000A6747"/>
    <w:rsid w:val="000A6BF3"/>
    <w:rsid w:val="000A7A40"/>
    <w:rsid w:val="000A7E5E"/>
    <w:rsid w:val="000A7FAD"/>
    <w:rsid w:val="000B0F05"/>
    <w:rsid w:val="000B121E"/>
    <w:rsid w:val="000B1F4D"/>
    <w:rsid w:val="000B208E"/>
    <w:rsid w:val="000B229E"/>
    <w:rsid w:val="000B2A4D"/>
    <w:rsid w:val="000B2B64"/>
    <w:rsid w:val="000B2E0C"/>
    <w:rsid w:val="000B2ED7"/>
    <w:rsid w:val="000B30E4"/>
    <w:rsid w:val="000B31BC"/>
    <w:rsid w:val="000B3ABF"/>
    <w:rsid w:val="000B3B80"/>
    <w:rsid w:val="000B4064"/>
    <w:rsid w:val="000B4B35"/>
    <w:rsid w:val="000B4DA0"/>
    <w:rsid w:val="000B5509"/>
    <w:rsid w:val="000B5668"/>
    <w:rsid w:val="000B5953"/>
    <w:rsid w:val="000B6770"/>
    <w:rsid w:val="000B6CEB"/>
    <w:rsid w:val="000B6E29"/>
    <w:rsid w:val="000B6E2F"/>
    <w:rsid w:val="000B7B25"/>
    <w:rsid w:val="000C0BE5"/>
    <w:rsid w:val="000C0C5C"/>
    <w:rsid w:val="000C0DF6"/>
    <w:rsid w:val="000C1513"/>
    <w:rsid w:val="000C166D"/>
    <w:rsid w:val="000C1FAB"/>
    <w:rsid w:val="000C215F"/>
    <w:rsid w:val="000C2424"/>
    <w:rsid w:val="000C2550"/>
    <w:rsid w:val="000C29E2"/>
    <w:rsid w:val="000C3623"/>
    <w:rsid w:val="000C39CA"/>
    <w:rsid w:val="000C3AC8"/>
    <w:rsid w:val="000C4342"/>
    <w:rsid w:val="000C4EBF"/>
    <w:rsid w:val="000C522E"/>
    <w:rsid w:val="000C58FB"/>
    <w:rsid w:val="000C6A11"/>
    <w:rsid w:val="000C6A54"/>
    <w:rsid w:val="000C76E6"/>
    <w:rsid w:val="000C789F"/>
    <w:rsid w:val="000C79AB"/>
    <w:rsid w:val="000D0FA9"/>
    <w:rsid w:val="000D1716"/>
    <w:rsid w:val="000D2728"/>
    <w:rsid w:val="000D29A4"/>
    <w:rsid w:val="000D2A5C"/>
    <w:rsid w:val="000D2D43"/>
    <w:rsid w:val="000D2DFA"/>
    <w:rsid w:val="000D3CD4"/>
    <w:rsid w:val="000D40CB"/>
    <w:rsid w:val="000D4514"/>
    <w:rsid w:val="000D49F9"/>
    <w:rsid w:val="000D60B7"/>
    <w:rsid w:val="000D6264"/>
    <w:rsid w:val="000D66A2"/>
    <w:rsid w:val="000D6748"/>
    <w:rsid w:val="000D6D8A"/>
    <w:rsid w:val="000D71A2"/>
    <w:rsid w:val="000D7B00"/>
    <w:rsid w:val="000D7B8A"/>
    <w:rsid w:val="000E09AF"/>
    <w:rsid w:val="000E0CCB"/>
    <w:rsid w:val="000E0DFF"/>
    <w:rsid w:val="000E26C1"/>
    <w:rsid w:val="000E2D8A"/>
    <w:rsid w:val="000E2F58"/>
    <w:rsid w:val="000E4930"/>
    <w:rsid w:val="000E4BB5"/>
    <w:rsid w:val="000E4DD4"/>
    <w:rsid w:val="000E5166"/>
    <w:rsid w:val="000E5931"/>
    <w:rsid w:val="000E621D"/>
    <w:rsid w:val="000E631F"/>
    <w:rsid w:val="000E6A27"/>
    <w:rsid w:val="000E76B7"/>
    <w:rsid w:val="000F0495"/>
    <w:rsid w:val="000F1D53"/>
    <w:rsid w:val="000F22CB"/>
    <w:rsid w:val="000F273A"/>
    <w:rsid w:val="000F2FFA"/>
    <w:rsid w:val="000F33C9"/>
    <w:rsid w:val="000F3882"/>
    <w:rsid w:val="000F3B1A"/>
    <w:rsid w:val="000F4D5C"/>
    <w:rsid w:val="000F4EC2"/>
    <w:rsid w:val="000F53CE"/>
    <w:rsid w:val="000F5ADB"/>
    <w:rsid w:val="000F6577"/>
    <w:rsid w:val="000F69CC"/>
    <w:rsid w:val="000F6E42"/>
    <w:rsid w:val="000F70B6"/>
    <w:rsid w:val="000F7529"/>
    <w:rsid w:val="000F7D01"/>
    <w:rsid w:val="00100649"/>
    <w:rsid w:val="0010084E"/>
    <w:rsid w:val="00101ECF"/>
    <w:rsid w:val="00102EA3"/>
    <w:rsid w:val="001034C8"/>
    <w:rsid w:val="00103669"/>
    <w:rsid w:val="00104545"/>
    <w:rsid w:val="00104CC1"/>
    <w:rsid w:val="00104E30"/>
    <w:rsid w:val="00105C51"/>
    <w:rsid w:val="00106B6A"/>
    <w:rsid w:val="001073A2"/>
    <w:rsid w:val="001076D6"/>
    <w:rsid w:val="00107706"/>
    <w:rsid w:val="001102B8"/>
    <w:rsid w:val="00110341"/>
    <w:rsid w:val="001112C6"/>
    <w:rsid w:val="0011222E"/>
    <w:rsid w:val="0011244D"/>
    <w:rsid w:val="001129D7"/>
    <w:rsid w:val="00112FDC"/>
    <w:rsid w:val="001131A3"/>
    <w:rsid w:val="001131B1"/>
    <w:rsid w:val="00113B4B"/>
    <w:rsid w:val="00114EF0"/>
    <w:rsid w:val="0011512F"/>
    <w:rsid w:val="00115614"/>
    <w:rsid w:val="00116687"/>
    <w:rsid w:val="001169D4"/>
    <w:rsid w:val="00116E26"/>
    <w:rsid w:val="001179BF"/>
    <w:rsid w:val="00117C12"/>
    <w:rsid w:val="00120475"/>
    <w:rsid w:val="00120812"/>
    <w:rsid w:val="00120B46"/>
    <w:rsid w:val="00120BD6"/>
    <w:rsid w:val="00120CA8"/>
    <w:rsid w:val="00120FDE"/>
    <w:rsid w:val="00122300"/>
    <w:rsid w:val="00122BAE"/>
    <w:rsid w:val="00122E20"/>
    <w:rsid w:val="00123397"/>
    <w:rsid w:val="00123630"/>
    <w:rsid w:val="00123951"/>
    <w:rsid w:val="00124802"/>
    <w:rsid w:val="00125B70"/>
    <w:rsid w:val="00125C31"/>
    <w:rsid w:val="00125ED1"/>
    <w:rsid w:val="0012649C"/>
    <w:rsid w:val="00127370"/>
    <w:rsid w:val="0012760B"/>
    <w:rsid w:val="0013034B"/>
    <w:rsid w:val="00131EBE"/>
    <w:rsid w:val="001321A3"/>
    <w:rsid w:val="0013251F"/>
    <w:rsid w:val="00132787"/>
    <w:rsid w:val="001328E8"/>
    <w:rsid w:val="00132E4E"/>
    <w:rsid w:val="001335E0"/>
    <w:rsid w:val="00134F6A"/>
    <w:rsid w:val="00135C17"/>
    <w:rsid w:val="001370A9"/>
    <w:rsid w:val="00137132"/>
    <w:rsid w:val="001373FD"/>
    <w:rsid w:val="00137A33"/>
    <w:rsid w:val="00140073"/>
    <w:rsid w:val="00140401"/>
    <w:rsid w:val="00141ACA"/>
    <w:rsid w:val="0014241C"/>
    <w:rsid w:val="001438FE"/>
    <w:rsid w:val="00143A43"/>
    <w:rsid w:val="00143CB8"/>
    <w:rsid w:val="0014465B"/>
    <w:rsid w:val="00145313"/>
    <w:rsid w:val="0014546B"/>
    <w:rsid w:val="00145E8D"/>
    <w:rsid w:val="001461B5"/>
    <w:rsid w:val="00146B13"/>
    <w:rsid w:val="001474B7"/>
    <w:rsid w:val="00147873"/>
    <w:rsid w:val="00151C2E"/>
    <w:rsid w:val="00152FF0"/>
    <w:rsid w:val="00153404"/>
    <w:rsid w:val="001535CA"/>
    <w:rsid w:val="00153942"/>
    <w:rsid w:val="00153AD4"/>
    <w:rsid w:val="00153E17"/>
    <w:rsid w:val="001544FC"/>
    <w:rsid w:val="00154B61"/>
    <w:rsid w:val="0015501F"/>
    <w:rsid w:val="00155656"/>
    <w:rsid w:val="001559F7"/>
    <w:rsid w:val="00155A3C"/>
    <w:rsid w:val="00156619"/>
    <w:rsid w:val="00157FC5"/>
    <w:rsid w:val="00160778"/>
    <w:rsid w:val="00160818"/>
    <w:rsid w:val="001613AD"/>
    <w:rsid w:val="00161772"/>
    <w:rsid w:val="00161AE3"/>
    <w:rsid w:val="001621A6"/>
    <w:rsid w:val="0016280A"/>
    <w:rsid w:val="0016295A"/>
    <w:rsid w:val="00162D27"/>
    <w:rsid w:val="001637ED"/>
    <w:rsid w:val="00163D95"/>
    <w:rsid w:val="00163DF8"/>
    <w:rsid w:val="00164864"/>
    <w:rsid w:val="00164D8D"/>
    <w:rsid w:val="00165102"/>
    <w:rsid w:val="001665DB"/>
    <w:rsid w:val="001667CD"/>
    <w:rsid w:val="001704F0"/>
    <w:rsid w:val="0017181E"/>
    <w:rsid w:val="0017187A"/>
    <w:rsid w:val="0017222F"/>
    <w:rsid w:val="00172D50"/>
    <w:rsid w:val="00173064"/>
    <w:rsid w:val="001737D6"/>
    <w:rsid w:val="00173866"/>
    <w:rsid w:val="001740B9"/>
    <w:rsid w:val="00174B12"/>
    <w:rsid w:val="00174D70"/>
    <w:rsid w:val="0017508C"/>
    <w:rsid w:val="00175518"/>
    <w:rsid w:val="00175EEC"/>
    <w:rsid w:val="001765EC"/>
    <w:rsid w:val="0017749C"/>
    <w:rsid w:val="00177948"/>
    <w:rsid w:val="00177DFA"/>
    <w:rsid w:val="00180D13"/>
    <w:rsid w:val="00181227"/>
    <w:rsid w:val="00181311"/>
    <w:rsid w:val="001822DD"/>
    <w:rsid w:val="0018466B"/>
    <w:rsid w:val="001847DC"/>
    <w:rsid w:val="0018565F"/>
    <w:rsid w:val="0018616F"/>
    <w:rsid w:val="00186C1C"/>
    <w:rsid w:val="00186D96"/>
    <w:rsid w:val="00187097"/>
    <w:rsid w:val="001874DE"/>
    <w:rsid w:val="00187510"/>
    <w:rsid w:val="00187C94"/>
    <w:rsid w:val="00187E6A"/>
    <w:rsid w:val="00187F5A"/>
    <w:rsid w:val="001911C1"/>
    <w:rsid w:val="001913C0"/>
    <w:rsid w:val="001922E9"/>
    <w:rsid w:val="0019247D"/>
    <w:rsid w:val="0019412A"/>
    <w:rsid w:val="001949EA"/>
    <w:rsid w:val="00195831"/>
    <w:rsid w:val="001959F1"/>
    <w:rsid w:val="00196CE2"/>
    <w:rsid w:val="00197304"/>
    <w:rsid w:val="00197E9B"/>
    <w:rsid w:val="001A03B4"/>
    <w:rsid w:val="001A0685"/>
    <w:rsid w:val="001A09D5"/>
    <w:rsid w:val="001A0E56"/>
    <w:rsid w:val="001A1278"/>
    <w:rsid w:val="001A1437"/>
    <w:rsid w:val="001A1CF6"/>
    <w:rsid w:val="001A20E0"/>
    <w:rsid w:val="001A28DE"/>
    <w:rsid w:val="001A2FF8"/>
    <w:rsid w:val="001A33EE"/>
    <w:rsid w:val="001A3639"/>
    <w:rsid w:val="001A3797"/>
    <w:rsid w:val="001A3D0A"/>
    <w:rsid w:val="001A484D"/>
    <w:rsid w:val="001A568D"/>
    <w:rsid w:val="001A5998"/>
    <w:rsid w:val="001A61AB"/>
    <w:rsid w:val="001A6236"/>
    <w:rsid w:val="001A6327"/>
    <w:rsid w:val="001A6378"/>
    <w:rsid w:val="001A698F"/>
    <w:rsid w:val="001A753E"/>
    <w:rsid w:val="001A7DA7"/>
    <w:rsid w:val="001A7E06"/>
    <w:rsid w:val="001B03B9"/>
    <w:rsid w:val="001B0423"/>
    <w:rsid w:val="001B07A4"/>
    <w:rsid w:val="001B0AF9"/>
    <w:rsid w:val="001B28C3"/>
    <w:rsid w:val="001B2944"/>
    <w:rsid w:val="001B2F2B"/>
    <w:rsid w:val="001B300C"/>
    <w:rsid w:val="001B43B5"/>
    <w:rsid w:val="001B499B"/>
    <w:rsid w:val="001B4F9F"/>
    <w:rsid w:val="001B6092"/>
    <w:rsid w:val="001B6BCF"/>
    <w:rsid w:val="001B6DED"/>
    <w:rsid w:val="001B7ED3"/>
    <w:rsid w:val="001B7EF7"/>
    <w:rsid w:val="001C07A2"/>
    <w:rsid w:val="001C0A6F"/>
    <w:rsid w:val="001C109F"/>
    <w:rsid w:val="001C137D"/>
    <w:rsid w:val="001C1618"/>
    <w:rsid w:val="001C1F28"/>
    <w:rsid w:val="001C209F"/>
    <w:rsid w:val="001C24DC"/>
    <w:rsid w:val="001C2A2D"/>
    <w:rsid w:val="001C2BBE"/>
    <w:rsid w:val="001C36EB"/>
    <w:rsid w:val="001C3A45"/>
    <w:rsid w:val="001C49FC"/>
    <w:rsid w:val="001C4FD7"/>
    <w:rsid w:val="001C5170"/>
    <w:rsid w:val="001C522A"/>
    <w:rsid w:val="001C52B1"/>
    <w:rsid w:val="001C53A5"/>
    <w:rsid w:val="001C5814"/>
    <w:rsid w:val="001C66BE"/>
    <w:rsid w:val="001C7024"/>
    <w:rsid w:val="001C78CF"/>
    <w:rsid w:val="001C79FF"/>
    <w:rsid w:val="001C7C92"/>
    <w:rsid w:val="001D0558"/>
    <w:rsid w:val="001D05AD"/>
    <w:rsid w:val="001D1641"/>
    <w:rsid w:val="001D1F73"/>
    <w:rsid w:val="001D2880"/>
    <w:rsid w:val="001D2B1A"/>
    <w:rsid w:val="001D3012"/>
    <w:rsid w:val="001D4B40"/>
    <w:rsid w:val="001D4E90"/>
    <w:rsid w:val="001D533B"/>
    <w:rsid w:val="001D56C1"/>
    <w:rsid w:val="001D698D"/>
    <w:rsid w:val="001D6FFD"/>
    <w:rsid w:val="001D7963"/>
    <w:rsid w:val="001E087D"/>
    <w:rsid w:val="001E12B4"/>
    <w:rsid w:val="001E1EAE"/>
    <w:rsid w:val="001E2C01"/>
    <w:rsid w:val="001E2C87"/>
    <w:rsid w:val="001E2EEE"/>
    <w:rsid w:val="001E3E37"/>
    <w:rsid w:val="001E50D1"/>
    <w:rsid w:val="001E5232"/>
    <w:rsid w:val="001E6BF7"/>
    <w:rsid w:val="001E7B15"/>
    <w:rsid w:val="001E7B61"/>
    <w:rsid w:val="001F09DF"/>
    <w:rsid w:val="001F1010"/>
    <w:rsid w:val="001F15D5"/>
    <w:rsid w:val="001F1DAE"/>
    <w:rsid w:val="001F219B"/>
    <w:rsid w:val="001F21CA"/>
    <w:rsid w:val="001F2211"/>
    <w:rsid w:val="001F22DF"/>
    <w:rsid w:val="001F2641"/>
    <w:rsid w:val="001F32F5"/>
    <w:rsid w:val="001F35B8"/>
    <w:rsid w:val="001F37D9"/>
    <w:rsid w:val="001F45A7"/>
    <w:rsid w:val="00200CC9"/>
    <w:rsid w:val="002012BD"/>
    <w:rsid w:val="00203047"/>
    <w:rsid w:val="00203BA7"/>
    <w:rsid w:val="0020405C"/>
    <w:rsid w:val="00204257"/>
    <w:rsid w:val="00204FF7"/>
    <w:rsid w:val="00205E69"/>
    <w:rsid w:val="002063D6"/>
    <w:rsid w:val="00206B70"/>
    <w:rsid w:val="00206C3D"/>
    <w:rsid w:val="00206DF6"/>
    <w:rsid w:val="002075C6"/>
    <w:rsid w:val="00210324"/>
    <w:rsid w:val="00210787"/>
    <w:rsid w:val="002112E2"/>
    <w:rsid w:val="002120A4"/>
    <w:rsid w:val="0021260A"/>
    <w:rsid w:val="00213D4E"/>
    <w:rsid w:val="0021404F"/>
    <w:rsid w:val="00214F57"/>
    <w:rsid w:val="00215539"/>
    <w:rsid w:val="00215A28"/>
    <w:rsid w:val="0021610C"/>
    <w:rsid w:val="00216862"/>
    <w:rsid w:val="00216E66"/>
    <w:rsid w:val="00217BCC"/>
    <w:rsid w:val="00217FB7"/>
    <w:rsid w:val="0022010A"/>
    <w:rsid w:val="002202C4"/>
    <w:rsid w:val="002204B3"/>
    <w:rsid w:val="00220C3A"/>
    <w:rsid w:val="00222A8E"/>
    <w:rsid w:val="0022320E"/>
    <w:rsid w:val="0022340E"/>
    <w:rsid w:val="002239D9"/>
    <w:rsid w:val="00223B41"/>
    <w:rsid w:val="00223BBC"/>
    <w:rsid w:val="00223F04"/>
    <w:rsid w:val="00224821"/>
    <w:rsid w:val="0022492D"/>
    <w:rsid w:val="002249B5"/>
    <w:rsid w:val="00225058"/>
    <w:rsid w:val="00225C12"/>
    <w:rsid w:val="00225F62"/>
    <w:rsid w:val="0022638E"/>
    <w:rsid w:val="00227834"/>
    <w:rsid w:val="002279EF"/>
    <w:rsid w:val="00227CA8"/>
    <w:rsid w:val="00230864"/>
    <w:rsid w:val="00231CAF"/>
    <w:rsid w:val="0023218C"/>
    <w:rsid w:val="0023486F"/>
    <w:rsid w:val="00234FA4"/>
    <w:rsid w:val="00235823"/>
    <w:rsid w:val="0023596F"/>
    <w:rsid w:val="00235B91"/>
    <w:rsid w:val="002362B3"/>
    <w:rsid w:val="002365FC"/>
    <w:rsid w:val="0023664E"/>
    <w:rsid w:val="00236773"/>
    <w:rsid w:val="00236923"/>
    <w:rsid w:val="00237381"/>
    <w:rsid w:val="002375BE"/>
    <w:rsid w:val="00240798"/>
    <w:rsid w:val="0024083C"/>
    <w:rsid w:val="00241614"/>
    <w:rsid w:val="00241F72"/>
    <w:rsid w:val="002422EA"/>
    <w:rsid w:val="00242571"/>
    <w:rsid w:val="0024297F"/>
    <w:rsid w:val="00243227"/>
    <w:rsid w:val="00243243"/>
    <w:rsid w:val="00243A56"/>
    <w:rsid w:val="00244B02"/>
    <w:rsid w:val="00245588"/>
    <w:rsid w:val="002455D7"/>
    <w:rsid w:val="002458C8"/>
    <w:rsid w:val="00245935"/>
    <w:rsid w:val="00245BFF"/>
    <w:rsid w:val="00245DDE"/>
    <w:rsid w:val="0024635F"/>
    <w:rsid w:val="002464A7"/>
    <w:rsid w:val="002474B9"/>
    <w:rsid w:val="00247A72"/>
    <w:rsid w:val="00247A74"/>
    <w:rsid w:val="00250288"/>
    <w:rsid w:val="00251453"/>
    <w:rsid w:val="0025168E"/>
    <w:rsid w:val="00251934"/>
    <w:rsid w:val="00251B2B"/>
    <w:rsid w:val="00251BE6"/>
    <w:rsid w:val="00252431"/>
    <w:rsid w:val="00252441"/>
    <w:rsid w:val="002530F3"/>
    <w:rsid w:val="00253CE2"/>
    <w:rsid w:val="00254D2A"/>
    <w:rsid w:val="00254F33"/>
    <w:rsid w:val="00255299"/>
    <w:rsid w:val="002552B2"/>
    <w:rsid w:val="002554E7"/>
    <w:rsid w:val="0025596E"/>
    <w:rsid w:val="00256BC3"/>
    <w:rsid w:val="0025737B"/>
    <w:rsid w:val="00257EDD"/>
    <w:rsid w:val="00261259"/>
    <w:rsid w:val="00261490"/>
    <w:rsid w:val="00263207"/>
    <w:rsid w:val="00263E0F"/>
    <w:rsid w:val="00264BA9"/>
    <w:rsid w:val="00265501"/>
    <w:rsid w:val="00265D5F"/>
    <w:rsid w:val="00266306"/>
    <w:rsid w:val="002666C2"/>
    <w:rsid w:val="00266E71"/>
    <w:rsid w:val="002674BB"/>
    <w:rsid w:val="002712B9"/>
    <w:rsid w:val="0027146D"/>
    <w:rsid w:val="002714E0"/>
    <w:rsid w:val="00271B2F"/>
    <w:rsid w:val="00273EFA"/>
    <w:rsid w:val="002748FE"/>
    <w:rsid w:val="0027532E"/>
    <w:rsid w:val="0027538E"/>
    <w:rsid w:val="0027655F"/>
    <w:rsid w:val="00280336"/>
    <w:rsid w:val="0028084B"/>
    <w:rsid w:val="00280C11"/>
    <w:rsid w:val="00282032"/>
    <w:rsid w:val="0028230E"/>
    <w:rsid w:val="002828E8"/>
    <w:rsid w:val="00283C19"/>
    <w:rsid w:val="002842EE"/>
    <w:rsid w:val="0028481E"/>
    <w:rsid w:val="00284AAD"/>
    <w:rsid w:val="0028513B"/>
    <w:rsid w:val="0028519C"/>
    <w:rsid w:val="00286E1B"/>
    <w:rsid w:val="00286ECC"/>
    <w:rsid w:val="002877B7"/>
    <w:rsid w:val="00290189"/>
    <w:rsid w:val="002902F6"/>
    <w:rsid w:val="00291F0C"/>
    <w:rsid w:val="002926CF"/>
    <w:rsid w:val="002929AA"/>
    <w:rsid w:val="00292E52"/>
    <w:rsid w:val="00293518"/>
    <w:rsid w:val="00293738"/>
    <w:rsid w:val="00293C6D"/>
    <w:rsid w:val="002942C0"/>
    <w:rsid w:val="00294CCF"/>
    <w:rsid w:val="00295AD8"/>
    <w:rsid w:val="00295D7B"/>
    <w:rsid w:val="00297EB4"/>
    <w:rsid w:val="00297F1F"/>
    <w:rsid w:val="002A0289"/>
    <w:rsid w:val="002A1668"/>
    <w:rsid w:val="002A25CF"/>
    <w:rsid w:val="002A26D1"/>
    <w:rsid w:val="002A2FB6"/>
    <w:rsid w:val="002A3688"/>
    <w:rsid w:val="002A38EB"/>
    <w:rsid w:val="002A48EA"/>
    <w:rsid w:val="002A5173"/>
    <w:rsid w:val="002A53BE"/>
    <w:rsid w:val="002A5893"/>
    <w:rsid w:val="002A5E5A"/>
    <w:rsid w:val="002B0C29"/>
    <w:rsid w:val="002B16E7"/>
    <w:rsid w:val="002B18E8"/>
    <w:rsid w:val="002B23E5"/>
    <w:rsid w:val="002B41B4"/>
    <w:rsid w:val="002B45F4"/>
    <w:rsid w:val="002B5A0F"/>
    <w:rsid w:val="002B69A3"/>
    <w:rsid w:val="002B74BA"/>
    <w:rsid w:val="002B7713"/>
    <w:rsid w:val="002B7E0E"/>
    <w:rsid w:val="002C0128"/>
    <w:rsid w:val="002C03F5"/>
    <w:rsid w:val="002C0C68"/>
    <w:rsid w:val="002C1D40"/>
    <w:rsid w:val="002C1DE3"/>
    <w:rsid w:val="002C2292"/>
    <w:rsid w:val="002C254C"/>
    <w:rsid w:val="002C2E2A"/>
    <w:rsid w:val="002C2FCE"/>
    <w:rsid w:val="002C3D3D"/>
    <w:rsid w:val="002C4CF9"/>
    <w:rsid w:val="002C56E0"/>
    <w:rsid w:val="002C58AC"/>
    <w:rsid w:val="002C5F74"/>
    <w:rsid w:val="002C68F7"/>
    <w:rsid w:val="002C7277"/>
    <w:rsid w:val="002C772B"/>
    <w:rsid w:val="002D01EC"/>
    <w:rsid w:val="002D13D3"/>
    <w:rsid w:val="002D30EE"/>
    <w:rsid w:val="002D409B"/>
    <w:rsid w:val="002D477A"/>
    <w:rsid w:val="002D4C12"/>
    <w:rsid w:val="002D4C7A"/>
    <w:rsid w:val="002D4DDF"/>
    <w:rsid w:val="002D4E17"/>
    <w:rsid w:val="002D5037"/>
    <w:rsid w:val="002D5C16"/>
    <w:rsid w:val="002D6A2D"/>
    <w:rsid w:val="002D752E"/>
    <w:rsid w:val="002D7C5E"/>
    <w:rsid w:val="002D7E14"/>
    <w:rsid w:val="002E02F6"/>
    <w:rsid w:val="002E048E"/>
    <w:rsid w:val="002E0D9C"/>
    <w:rsid w:val="002E21D9"/>
    <w:rsid w:val="002E249B"/>
    <w:rsid w:val="002E262D"/>
    <w:rsid w:val="002E28A6"/>
    <w:rsid w:val="002E3952"/>
    <w:rsid w:val="002E4A21"/>
    <w:rsid w:val="002E4E80"/>
    <w:rsid w:val="002E4F18"/>
    <w:rsid w:val="002E58DF"/>
    <w:rsid w:val="002E5958"/>
    <w:rsid w:val="002E5A37"/>
    <w:rsid w:val="002E63D3"/>
    <w:rsid w:val="002E6D1F"/>
    <w:rsid w:val="002F0763"/>
    <w:rsid w:val="002F0C93"/>
    <w:rsid w:val="002F0CE8"/>
    <w:rsid w:val="002F0FEE"/>
    <w:rsid w:val="002F2BD6"/>
    <w:rsid w:val="002F2CB5"/>
    <w:rsid w:val="002F3370"/>
    <w:rsid w:val="002F3386"/>
    <w:rsid w:val="002F37B9"/>
    <w:rsid w:val="002F3E28"/>
    <w:rsid w:val="002F4449"/>
    <w:rsid w:val="002F4465"/>
    <w:rsid w:val="002F4AC4"/>
    <w:rsid w:val="002F4DAD"/>
    <w:rsid w:val="002F5A27"/>
    <w:rsid w:val="002F5FA5"/>
    <w:rsid w:val="002F659F"/>
    <w:rsid w:val="002F6711"/>
    <w:rsid w:val="002F6A4E"/>
    <w:rsid w:val="002F6DCA"/>
    <w:rsid w:val="002F76A7"/>
    <w:rsid w:val="002F7B30"/>
    <w:rsid w:val="00300418"/>
    <w:rsid w:val="00300B03"/>
    <w:rsid w:val="00300BDE"/>
    <w:rsid w:val="003012A5"/>
    <w:rsid w:val="003019A6"/>
    <w:rsid w:val="003025A1"/>
    <w:rsid w:val="00302CC2"/>
    <w:rsid w:val="00303871"/>
    <w:rsid w:val="00303DE9"/>
    <w:rsid w:val="00304791"/>
    <w:rsid w:val="00304992"/>
    <w:rsid w:val="0030558E"/>
    <w:rsid w:val="00306282"/>
    <w:rsid w:val="00306529"/>
    <w:rsid w:val="00306B18"/>
    <w:rsid w:val="003070AC"/>
    <w:rsid w:val="00307A35"/>
    <w:rsid w:val="00307C7E"/>
    <w:rsid w:val="0031089D"/>
    <w:rsid w:val="00310FD1"/>
    <w:rsid w:val="0031216A"/>
    <w:rsid w:val="00314899"/>
    <w:rsid w:val="003158E6"/>
    <w:rsid w:val="00316052"/>
    <w:rsid w:val="00316500"/>
    <w:rsid w:val="00317273"/>
    <w:rsid w:val="00317ED9"/>
    <w:rsid w:val="0032051E"/>
    <w:rsid w:val="0032131D"/>
    <w:rsid w:val="003225FA"/>
    <w:rsid w:val="00323C8E"/>
    <w:rsid w:val="00323E9E"/>
    <w:rsid w:val="00323F8F"/>
    <w:rsid w:val="003240D6"/>
    <w:rsid w:val="00324120"/>
    <w:rsid w:val="0032443B"/>
    <w:rsid w:val="0032530F"/>
    <w:rsid w:val="003256A7"/>
    <w:rsid w:val="00325B0D"/>
    <w:rsid w:val="00325B8C"/>
    <w:rsid w:val="00326307"/>
    <w:rsid w:val="0032669C"/>
    <w:rsid w:val="00326DF9"/>
    <w:rsid w:val="00327BE7"/>
    <w:rsid w:val="003303CA"/>
    <w:rsid w:val="00330786"/>
    <w:rsid w:val="00330998"/>
    <w:rsid w:val="00330C8A"/>
    <w:rsid w:val="00330D22"/>
    <w:rsid w:val="003312CC"/>
    <w:rsid w:val="003313FA"/>
    <w:rsid w:val="00331519"/>
    <w:rsid w:val="00332046"/>
    <w:rsid w:val="003326F9"/>
    <w:rsid w:val="003327C0"/>
    <w:rsid w:val="00332A1B"/>
    <w:rsid w:val="00333CFE"/>
    <w:rsid w:val="00334437"/>
    <w:rsid w:val="00334719"/>
    <w:rsid w:val="00334918"/>
    <w:rsid w:val="00334C6E"/>
    <w:rsid w:val="00337DEA"/>
    <w:rsid w:val="0034079C"/>
    <w:rsid w:val="00340F9B"/>
    <w:rsid w:val="003413DB"/>
    <w:rsid w:val="00341F25"/>
    <w:rsid w:val="00342F5F"/>
    <w:rsid w:val="003431E5"/>
    <w:rsid w:val="0034370E"/>
    <w:rsid w:val="00343710"/>
    <w:rsid w:val="00343FF4"/>
    <w:rsid w:val="0034474F"/>
    <w:rsid w:val="00345390"/>
    <w:rsid w:val="0034544D"/>
    <w:rsid w:val="003459F8"/>
    <w:rsid w:val="00345CE2"/>
    <w:rsid w:val="00347E58"/>
    <w:rsid w:val="00350D65"/>
    <w:rsid w:val="0035163F"/>
    <w:rsid w:val="00351A90"/>
    <w:rsid w:val="00351D62"/>
    <w:rsid w:val="00352567"/>
    <w:rsid w:val="00352ACA"/>
    <w:rsid w:val="00353896"/>
    <w:rsid w:val="003542C8"/>
    <w:rsid w:val="0035475E"/>
    <w:rsid w:val="0035503A"/>
    <w:rsid w:val="0035543C"/>
    <w:rsid w:val="003568AF"/>
    <w:rsid w:val="003568DB"/>
    <w:rsid w:val="00356B26"/>
    <w:rsid w:val="003576A1"/>
    <w:rsid w:val="003579F0"/>
    <w:rsid w:val="00357CD6"/>
    <w:rsid w:val="00357F1C"/>
    <w:rsid w:val="003622EE"/>
    <w:rsid w:val="003625EA"/>
    <w:rsid w:val="0036264D"/>
    <w:rsid w:val="00362AF9"/>
    <w:rsid w:val="00362B35"/>
    <w:rsid w:val="00363EE0"/>
    <w:rsid w:val="00364596"/>
    <w:rsid w:val="00364A08"/>
    <w:rsid w:val="0036510B"/>
    <w:rsid w:val="00365A46"/>
    <w:rsid w:val="003667F8"/>
    <w:rsid w:val="003711AF"/>
    <w:rsid w:val="00371448"/>
    <w:rsid w:val="00371F1D"/>
    <w:rsid w:val="00372D2B"/>
    <w:rsid w:val="00372FF0"/>
    <w:rsid w:val="003732F1"/>
    <w:rsid w:val="0037364D"/>
    <w:rsid w:val="003736CC"/>
    <w:rsid w:val="00374C63"/>
    <w:rsid w:val="00375D39"/>
    <w:rsid w:val="00376AA3"/>
    <w:rsid w:val="00380F53"/>
    <w:rsid w:val="003811C4"/>
    <w:rsid w:val="003813C1"/>
    <w:rsid w:val="00382686"/>
    <w:rsid w:val="00383CBF"/>
    <w:rsid w:val="003840F4"/>
    <w:rsid w:val="0038431D"/>
    <w:rsid w:val="003844D3"/>
    <w:rsid w:val="00384C4C"/>
    <w:rsid w:val="00384ED9"/>
    <w:rsid w:val="003859EB"/>
    <w:rsid w:val="0038693C"/>
    <w:rsid w:val="00386D26"/>
    <w:rsid w:val="003875BA"/>
    <w:rsid w:val="003879BC"/>
    <w:rsid w:val="00387CB1"/>
    <w:rsid w:val="00387CD9"/>
    <w:rsid w:val="00387F49"/>
    <w:rsid w:val="003902A1"/>
    <w:rsid w:val="00390405"/>
    <w:rsid w:val="003906FB"/>
    <w:rsid w:val="0039120C"/>
    <w:rsid w:val="00391252"/>
    <w:rsid w:val="00392B81"/>
    <w:rsid w:val="00392ED8"/>
    <w:rsid w:val="00393164"/>
    <w:rsid w:val="00393807"/>
    <w:rsid w:val="00393C92"/>
    <w:rsid w:val="00394BA9"/>
    <w:rsid w:val="00394DF3"/>
    <w:rsid w:val="00395592"/>
    <w:rsid w:val="00395929"/>
    <w:rsid w:val="00395D18"/>
    <w:rsid w:val="00396730"/>
    <w:rsid w:val="00396B8B"/>
    <w:rsid w:val="003976F4"/>
    <w:rsid w:val="003A31A7"/>
    <w:rsid w:val="003A322D"/>
    <w:rsid w:val="003A3F7A"/>
    <w:rsid w:val="003A42EC"/>
    <w:rsid w:val="003A50B5"/>
    <w:rsid w:val="003A6804"/>
    <w:rsid w:val="003A76E8"/>
    <w:rsid w:val="003B02BF"/>
    <w:rsid w:val="003B032C"/>
    <w:rsid w:val="003B0A6A"/>
    <w:rsid w:val="003B1178"/>
    <w:rsid w:val="003B18F8"/>
    <w:rsid w:val="003B19B5"/>
    <w:rsid w:val="003B2977"/>
    <w:rsid w:val="003B2DBF"/>
    <w:rsid w:val="003B2F6A"/>
    <w:rsid w:val="003B30D3"/>
    <w:rsid w:val="003B32EA"/>
    <w:rsid w:val="003B3569"/>
    <w:rsid w:val="003B4CC9"/>
    <w:rsid w:val="003B4DDB"/>
    <w:rsid w:val="003B59AD"/>
    <w:rsid w:val="003B5BF3"/>
    <w:rsid w:val="003B635B"/>
    <w:rsid w:val="003B7718"/>
    <w:rsid w:val="003B790B"/>
    <w:rsid w:val="003C081C"/>
    <w:rsid w:val="003C0941"/>
    <w:rsid w:val="003C1290"/>
    <w:rsid w:val="003C1C12"/>
    <w:rsid w:val="003C2293"/>
    <w:rsid w:val="003C2D5C"/>
    <w:rsid w:val="003C2FDE"/>
    <w:rsid w:val="003C46C5"/>
    <w:rsid w:val="003C48A7"/>
    <w:rsid w:val="003C4A79"/>
    <w:rsid w:val="003C4E70"/>
    <w:rsid w:val="003C542F"/>
    <w:rsid w:val="003C5FC2"/>
    <w:rsid w:val="003C74B9"/>
    <w:rsid w:val="003D11CD"/>
    <w:rsid w:val="003D19A7"/>
    <w:rsid w:val="003D1EBF"/>
    <w:rsid w:val="003D36E5"/>
    <w:rsid w:val="003D3A11"/>
    <w:rsid w:val="003D3B66"/>
    <w:rsid w:val="003D3B80"/>
    <w:rsid w:val="003D4843"/>
    <w:rsid w:val="003D5CE1"/>
    <w:rsid w:val="003D63CB"/>
    <w:rsid w:val="003D65BE"/>
    <w:rsid w:val="003D6FB6"/>
    <w:rsid w:val="003E0A66"/>
    <w:rsid w:val="003E0B3F"/>
    <w:rsid w:val="003E1945"/>
    <w:rsid w:val="003E368E"/>
    <w:rsid w:val="003E370F"/>
    <w:rsid w:val="003E3790"/>
    <w:rsid w:val="003E44C1"/>
    <w:rsid w:val="003E5EC6"/>
    <w:rsid w:val="003E6CFA"/>
    <w:rsid w:val="003F133C"/>
    <w:rsid w:val="003F2692"/>
    <w:rsid w:val="003F2D6C"/>
    <w:rsid w:val="003F2EB3"/>
    <w:rsid w:val="003F2ECB"/>
    <w:rsid w:val="003F3EB0"/>
    <w:rsid w:val="003F402D"/>
    <w:rsid w:val="003F4C47"/>
    <w:rsid w:val="003F55A0"/>
    <w:rsid w:val="003F5D48"/>
    <w:rsid w:val="003F5F3C"/>
    <w:rsid w:val="003F691C"/>
    <w:rsid w:val="003F76BB"/>
    <w:rsid w:val="003F7C81"/>
    <w:rsid w:val="004001C2"/>
    <w:rsid w:val="00400250"/>
    <w:rsid w:val="00401767"/>
    <w:rsid w:val="00401C83"/>
    <w:rsid w:val="004025B3"/>
    <w:rsid w:val="00402D64"/>
    <w:rsid w:val="00402E61"/>
    <w:rsid w:val="00404432"/>
    <w:rsid w:val="004046EA"/>
    <w:rsid w:val="0040482D"/>
    <w:rsid w:val="00404B57"/>
    <w:rsid w:val="00404CBB"/>
    <w:rsid w:val="00404D4A"/>
    <w:rsid w:val="004054E0"/>
    <w:rsid w:val="004061A5"/>
    <w:rsid w:val="00407A88"/>
    <w:rsid w:val="00410632"/>
    <w:rsid w:val="0041198F"/>
    <w:rsid w:val="004125D4"/>
    <w:rsid w:val="00412673"/>
    <w:rsid w:val="00412BAF"/>
    <w:rsid w:val="00413667"/>
    <w:rsid w:val="0041372D"/>
    <w:rsid w:val="004144A8"/>
    <w:rsid w:val="00414FE6"/>
    <w:rsid w:val="004152CC"/>
    <w:rsid w:val="00415E7D"/>
    <w:rsid w:val="00416773"/>
    <w:rsid w:val="0042026F"/>
    <w:rsid w:val="00420272"/>
    <w:rsid w:val="00420B7E"/>
    <w:rsid w:val="004225AF"/>
    <w:rsid w:val="00422CFE"/>
    <w:rsid w:val="00423971"/>
    <w:rsid w:val="00423F1F"/>
    <w:rsid w:val="004245FE"/>
    <w:rsid w:val="00424C28"/>
    <w:rsid w:val="00425351"/>
    <w:rsid w:val="00425394"/>
    <w:rsid w:val="00425930"/>
    <w:rsid w:val="00425C4B"/>
    <w:rsid w:val="00425D74"/>
    <w:rsid w:val="00425F94"/>
    <w:rsid w:val="00426A3E"/>
    <w:rsid w:val="00426B19"/>
    <w:rsid w:val="00426EE2"/>
    <w:rsid w:val="00427090"/>
    <w:rsid w:val="004313B7"/>
    <w:rsid w:val="00431D8F"/>
    <w:rsid w:val="00432501"/>
    <w:rsid w:val="00432C0D"/>
    <w:rsid w:val="0043388D"/>
    <w:rsid w:val="00433DBA"/>
    <w:rsid w:val="00433F19"/>
    <w:rsid w:val="0043439B"/>
    <w:rsid w:val="004344BD"/>
    <w:rsid w:val="00434953"/>
    <w:rsid w:val="00434987"/>
    <w:rsid w:val="00435561"/>
    <w:rsid w:val="00435AD9"/>
    <w:rsid w:val="00435BA7"/>
    <w:rsid w:val="00436092"/>
    <w:rsid w:val="0043627E"/>
    <w:rsid w:val="00436B3C"/>
    <w:rsid w:val="00436B48"/>
    <w:rsid w:val="00436CCB"/>
    <w:rsid w:val="00436D21"/>
    <w:rsid w:val="00437C6A"/>
    <w:rsid w:val="00437E33"/>
    <w:rsid w:val="00437E40"/>
    <w:rsid w:val="00441054"/>
    <w:rsid w:val="004412F4"/>
    <w:rsid w:val="004416B2"/>
    <w:rsid w:val="00441BE0"/>
    <w:rsid w:val="00441CD8"/>
    <w:rsid w:val="00441E1B"/>
    <w:rsid w:val="00442678"/>
    <w:rsid w:val="00443146"/>
    <w:rsid w:val="00443EC5"/>
    <w:rsid w:val="004442C0"/>
    <w:rsid w:val="004447C0"/>
    <w:rsid w:val="00444F58"/>
    <w:rsid w:val="00445821"/>
    <w:rsid w:val="0044585C"/>
    <w:rsid w:val="00445991"/>
    <w:rsid w:val="00445C08"/>
    <w:rsid w:val="00445C2B"/>
    <w:rsid w:val="00445E6E"/>
    <w:rsid w:val="0044600F"/>
    <w:rsid w:val="004466EB"/>
    <w:rsid w:val="00451CB7"/>
    <w:rsid w:val="00452456"/>
    <w:rsid w:val="00453A29"/>
    <w:rsid w:val="00453AF2"/>
    <w:rsid w:val="00453DBF"/>
    <w:rsid w:val="00454259"/>
    <w:rsid w:val="004542E2"/>
    <w:rsid w:val="0045431F"/>
    <w:rsid w:val="00454461"/>
    <w:rsid w:val="00455249"/>
    <w:rsid w:val="00455C62"/>
    <w:rsid w:val="0045606A"/>
    <w:rsid w:val="0045627D"/>
    <w:rsid w:val="00456E58"/>
    <w:rsid w:val="004571E8"/>
    <w:rsid w:val="0046053D"/>
    <w:rsid w:val="004609C5"/>
    <w:rsid w:val="00460B3F"/>
    <w:rsid w:val="00461073"/>
    <w:rsid w:val="004612E5"/>
    <w:rsid w:val="00461722"/>
    <w:rsid w:val="00461B53"/>
    <w:rsid w:val="00461B57"/>
    <w:rsid w:val="00462A11"/>
    <w:rsid w:val="00463145"/>
    <w:rsid w:val="0046327D"/>
    <w:rsid w:val="0046390D"/>
    <w:rsid w:val="004649F3"/>
    <w:rsid w:val="00465306"/>
    <w:rsid w:val="0046569A"/>
    <w:rsid w:val="00465958"/>
    <w:rsid w:val="00465C02"/>
    <w:rsid w:val="00465F82"/>
    <w:rsid w:val="0046629A"/>
    <w:rsid w:val="004671F7"/>
    <w:rsid w:val="004704BB"/>
    <w:rsid w:val="00470503"/>
    <w:rsid w:val="00470692"/>
    <w:rsid w:val="00470944"/>
    <w:rsid w:val="00470A43"/>
    <w:rsid w:val="00470CDF"/>
    <w:rsid w:val="00470CE4"/>
    <w:rsid w:val="00470F53"/>
    <w:rsid w:val="004714CA"/>
    <w:rsid w:val="00471815"/>
    <w:rsid w:val="004726AC"/>
    <w:rsid w:val="00472888"/>
    <w:rsid w:val="004735CE"/>
    <w:rsid w:val="00473DA4"/>
    <w:rsid w:val="00474B64"/>
    <w:rsid w:val="00475909"/>
    <w:rsid w:val="004771BB"/>
    <w:rsid w:val="00477827"/>
    <w:rsid w:val="00480081"/>
    <w:rsid w:val="0048076F"/>
    <w:rsid w:val="004808E4"/>
    <w:rsid w:val="00482A42"/>
    <w:rsid w:val="0048318A"/>
    <w:rsid w:val="00483507"/>
    <w:rsid w:val="00484344"/>
    <w:rsid w:val="00484C65"/>
    <w:rsid w:val="004852E2"/>
    <w:rsid w:val="00486395"/>
    <w:rsid w:val="0048666F"/>
    <w:rsid w:val="0048682B"/>
    <w:rsid w:val="00490E86"/>
    <w:rsid w:val="00491412"/>
    <w:rsid w:val="00491690"/>
    <w:rsid w:val="004917C3"/>
    <w:rsid w:val="004918EA"/>
    <w:rsid w:val="0049227C"/>
    <w:rsid w:val="00492B65"/>
    <w:rsid w:val="00492BCA"/>
    <w:rsid w:val="00492BF1"/>
    <w:rsid w:val="00492D01"/>
    <w:rsid w:val="00494998"/>
    <w:rsid w:val="00495218"/>
    <w:rsid w:val="004954E0"/>
    <w:rsid w:val="00495566"/>
    <w:rsid w:val="00495AAE"/>
    <w:rsid w:val="00496152"/>
    <w:rsid w:val="004964E3"/>
    <w:rsid w:val="004A0B0F"/>
    <w:rsid w:val="004A12CB"/>
    <w:rsid w:val="004A1834"/>
    <w:rsid w:val="004A20EB"/>
    <w:rsid w:val="004A2E71"/>
    <w:rsid w:val="004A3178"/>
    <w:rsid w:val="004A3545"/>
    <w:rsid w:val="004A3707"/>
    <w:rsid w:val="004A3D54"/>
    <w:rsid w:val="004A419A"/>
    <w:rsid w:val="004A46D3"/>
    <w:rsid w:val="004A4B6B"/>
    <w:rsid w:val="004A5189"/>
    <w:rsid w:val="004A5224"/>
    <w:rsid w:val="004A55C1"/>
    <w:rsid w:val="004A5714"/>
    <w:rsid w:val="004A5E1B"/>
    <w:rsid w:val="004A633F"/>
    <w:rsid w:val="004B0193"/>
    <w:rsid w:val="004B0E21"/>
    <w:rsid w:val="004B1692"/>
    <w:rsid w:val="004B16F9"/>
    <w:rsid w:val="004B1A6B"/>
    <w:rsid w:val="004B1A84"/>
    <w:rsid w:val="004B1D81"/>
    <w:rsid w:val="004B1E29"/>
    <w:rsid w:val="004B26CF"/>
    <w:rsid w:val="004B29E3"/>
    <w:rsid w:val="004B2C63"/>
    <w:rsid w:val="004B2EB2"/>
    <w:rsid w:val="004B354C"/>
    <w:rsid w:val="004B379A"/>
    <w:rsid w:val="004B43EE"/>
    <w:rsid w:val="004B47D3"/>
    <w:rsid w:val="004B6A9F"/>
    <w:rsid w:val="004B718E"/>
    <w:rsid w:val="004B78C5"/>
    <w:rsid w:val="004B7CB7"/>
    <w:rsid w:val="004B7EFB"/>
    <w:rsid w:val="004C02E9"/>
    <w:rsid w:val="004C108A"/>
    <w:rsid w:val="004C10F4"/>
    <w:rsid w:val="004C15EC"/>
    <w:rsid w:val="004C16C2"/>
    <w:rsid w:val="004C1831"/>
    <w:rsid w:val="004C2A3A"/>
    <w:rsid w:val="004C2F5C"/>
    <w:rsid w:val="004C3F88"/>
    <w:rsid w:val="004C578F"/>
    <w:rsid w:val="004C5C0F"/>
    <w:rsid w:val="004C5CCB"/>
    <w:rsid w:val="004C63E5"/>
    <w:rsid w:val="004C6686"/>
    <w:rsid w:val="004C6A36"/>
    <w:rsid w:val="004C7283"/>
    <w:rsid w:val="004C7A4A"/>
    <w:rsid w:val="004D0647"/>
    <w:rsid w:val="004D0CE9"/>
    <w:rsid w:val="004D1A07"/>
    <w:rsid w:val="004D2C6A"/>
    <w:rsid w:val="004D3714"/>
    <w:rsid w:val="004D3D01"/>
    <w:rsid w:val="004D3ED2"/>
    <w:rsid w:val="004D401E"/>
    <w:rsid w:val="004D4F0F"/>
    <w:rsid w:val="004D54A1"/>
    <w:rsid w:val="004D5735"/>
    <w:rsid w:val="004D5D54"/>
    <w:rsid w:val="004D633B"/>
    <w:rsid w:val="004D6B99"/>
    <w:rsid w:val="004D711B"/>
    <w:rsid w:val="004D774E"/>
    <w:rsid w:val="004D7E39"/>
    <w:rsid w:val="004E031F"/>
    <w:rsid w:val="004E17D3"/>
    <w:rsid w:val="004E17E0"/>
    <w:rsid w:val="004E2040"/>
    <w:rsid w:val="004E2070"/>
    <w:rsid w:val="004E5A5E"/>
    <w:rsid w:val="004E5AF3"/>
    <w:rsid w:val="004E5B53"/>
    <w:rsid w:val="004E6822"/>
    <w:rsid w:val="004E7033"/>
    <w:rsid w:val="004E7F58"/>
    <w:rsid w:val="004F04DD"/>
    <w:rsid w:val="004F09AD"/>
    <w:rsid w:val="004F3D80"/>
    <w:rsid w:val="004F43A5"/>
    <w:rsid w:val="004F4D7F"/>
    <w:rsid w:val="004F580F"/>
    <w:rsid w:val="004F5DAE"/>
    <w:rsid w:val="004F600D"/>
    <w:rsid w:val="004F62FD"/>
    <w:rsid w:val="004F701D"/>
    <w:rsid w:val="004F7B52"/>
    <w:rsid w:val="00500077"/>
    <w:rsid w:val="005004A0"/>
    <w:rsid w:val="005009C2"/>
    <w:rsid w:val="00500EE1"/>
    <w:rsid w:val="00501EB0"/>
    <w:rsid w:val="00505AE8"/>
    <w:rsid w:val="00505C6E"/>
    <w:rsid w:val="00505E1E"/>
    <w:rsid w:val="00506C23"/>
    <w:rsid w:val="005070CD"/>
    <w:rsid w:val="005120CD"/>
    <w:rsid w:val="005120E8"/>
    <w:rsid w:val="0051282A"/>
    <w:rsid w:val="00512AAF"/>
    <w:rsid w:val="00512BC8"/>
    <w:rsid w:val="00512FFE"/>
    <w:rsid w:val="0051328D"/>
    <w:rsid w:val="005136A9"/>
    <w:rsid w:val="005148D2"/>
    <w:rsid w:val="00515DA0"/>
    <w:rsid w:val="00516430"/>
    <w:rsid w:val="00517696"/>
    <w:rsid w:val="005177F0"/>
    <w:rsid w:val="00517BCD"/>
    <w:rsid w:val="005204A2"/>
    <w:rsid w:val="00520925"/>
    <w:rsid w:val="00520EB4"/>
    <w:rsid w:val="00521388"/>
    <w:rsid w:val="00521FBC"/>
    <w:rsid w:val="00522AFA"/>
    <w:rsid w:val="00522E82"/>
    <w:rsid w:val="00523170"/>
    <w:rsid w:val="00523188"/>
    <w:rsid w:val="005231F9"/>
    <w:rsid w:val="0052336D"/>
    <w:rsid w:val="00523BB3"/>
    <w:rsid w:val="00523D88"/>
    <w:rsid w:val="005243D4"/>
    <w:rsid w:val="00524701"/>
    <w:rsid w:val="00525084"/>
    <w:rsid w:val="005264F9"/>
    <w:rsid w:val="00526AFB"/>
    <w:rsid w:val="00526D66"/>
    <w:rsid w:val="005308CB"/>
    <w:rsid w:val="00531BB7"/>
    <w:rsid w:val="00531D7F"/>
    <w:rsid w:val="00531DEB"/>
    <w:rsid w:val="00531EAF"/>
    <w:rsid w:val="00531EC8"/>
    <w:rsid w:val="005323B4"/>
    <w:rsid w:val="005324EF"/>
    <w:rsid w:val="00532E43"/>
    <w:rsid w:val="0053546F"/>
    <w:rsid w:val="005358BA"/>
    <w:rsid w:val="00535D14"/>
    <w:rsid w:val="005362B1"/>
    <w:rsid w:val="005362EE"/>
    <w:rsid w:val="00536A7E"/>
    <w:rsid w:val="00536B90"/>
    <w:rsid w:val="005402F3"/>
    <w:rsid w:val="00540606"/>
    <w:rsid w:val="00540620"/>
    <w:rsid w:val="0054100F"/>
    <w:rsid w:val="0054153A"/>
    <w:rsid w:val="005419A0"/>
    <w:rsid w:val="00542C7D"/>
    <w:rsid w:val="00543D65"/>
    <w:rsid w:val="00543EDC"/>
    <w:rsid w:val="00544290"/>
    <w:rsid w:val="005452DD"/>
    <w:rsid w:val="00545514"/>
    <w:rsid w:val="00545542"/>
    <w:rsid w:val="0054613A"/>
    <w:rsid w:val="0054792D"/>
    <w:rsid w:val="00547A01"/>
    <w:rsid w:val="00550A13"/>
    <w:rsid w:val="00550FFA"/>
    <w:rsid w:val="00551695"/>
    <w:rsid w:val="00551C3B"/>
    <w:rsid w:val="00552176"/>
    <w:rsid w:val="00552C69"/>
    <w:rsid w:val="00553330"/>
    <w:rsid w:val="0055442A"/>
    <w:rsid w:val="005545EB"/>
    <w:rsid w:val="005549F8"/>
    <w:rsid w:val="00554DB9"/>
    <w:rsid w:val="005556D5"/>
    <w:rsid w:val="00556457"/>
    <w:rsid w:val="005564BE"/>
    <w:rsid w:val="0055714F"/>
    <w:rsid w:val="005571BE"/>
    <w:rsid w:val="00560561"/>
    <w:rsid w:val="0056076C"/>
    <w:rsid w:val="00560AE5"/>
    <w:rsid w:val="00561AAF"/>
    <w:rsid w:val="005626C1"/>
    <w:rsid w:val="00562D58"/>
    <w:rsid w:val="005632FF"/>
    <w:rsid w:val="00563A0E"/>
    <w:rsid w:val="00563D9D"/>
    <w:rsid w:val="0056418B"/>
    <w:rsid w:val="00564281"/>
    <w:rsid w:val="00564783"/>
    <w:rsid w:val="00565B9C"/>
    <w:rsid w:val="00566132"/>
    <w:rsid w:val="00566A8E"/>
    <w:rsid w:val="00566CA1"/>
    <w:rsid w:val="00566E3E"/>
    <w:rsid w:val="005676EA"/>
    <w:rsid w:val="0056787F"/>
    <w:rsid w:val="00567D54"/>
    <w:rsid w:val="00570975"/>
    <w:rsid w:val="00570A3B"/>
    <w:rsid w:val="00570D9B"/>
    <w:rsid w:val="00571F1D"/>
    <w:rsid w:val="00572061"/>
    <w:rsid w:val="00572205"/>
    <w:rsid w:val="00572440"/>
    <w:rsid w:val="00572DB8"/>
    <w:rsid w:val="00573389"/>
    <w:rsid w:val="00574159"/>
    <w:rsid w:val="005753AF"/>
    <w:rsid w:val="005753C6"/>
    <w:rsid w:val="00575F60"/>
    <w:rsid w:val="0057612C"/>
    <w:rsid w:val="00576A07"/>
    <w:rsid w:val="00576C73"/>
    <w:rsid w:val="00577350"/>
    <w:rsid w:val="00577B2D"/>
    <w:rsid w:val="00577CF4"/>
    <w:rsid w:val="00577FC3"/>
    <w:rsid w:val="00580608"/>
    <w:rsid w:val="0058173A"/>
    <w:rsid w:val="00581D2C"/>
    <w:rsid w:val="00582C62"/>
    <w:rsid w:val="00583719"/>
    <w:rsid w:val="00583D9F"/>
    <w:rsid w:val="00584109"/>
    <w:rsid w:val="00584329"/>
    <w:rsid w:val="00584BC9"/>
    <w:rsid w:val="00584D49"/>
    <w:rsid w:val="005852EE"/>
    <w:rsid w:val="005859E8"/>
    <w:rsid w:val="00585A77"/>
    <w:rsid w:val="00585BE2"/>
    <w:rsid w:val="00586CDC"/>
    <w:rsid w:val="00586CE4"/>
    <w:rsid w:val="00586EF6"/>
    <w:rsid w:val="00587605"/>
    <w:rsid w:val="005879D6"/>
    <w:rsid w:val="00587E86"/>
    <w:rsid w:val="00590043"/>
    <w:rsid w:val="00590D60"/>
    <w:rsid w:val="005915DC"/>
    <w:rsid w:val="005922FD"/>
    <w:rsid w:val="00592CB2"/>
    <w:rsid w:val="00593BDC"/>
    <w:rsid w:val="0059405C"/>
    <w:rsid w:val="00594096"/>
    <w:rsid w:val="00594F36"/>
    <w:rsid w:val="005953F8"/>
    <w:rsid w:val="005959B9"/>
    <w:rsid w:val="0059614B"/>
    <w:rsid w:val="00596251"/>
    <w:rsid w:val="0059625A"/>
    <w:rsid w:val="00596451"/>
    <w:rsid w:val="005964FF"/>
    <w:rsid w:val="00596691"/>
    <w:rsid w:val="00597105"/>
    <w:rsid w:val="00597305"/>
    <w:rsid w:val="00597D65"/>
    <w:rsid w:val="005A0073"/>
    <w:rsid w:val="005A10C9"/>
    <w:rsid w:val="005A143C"/>
    <w:rsid w:val="005A2C8E"/>
    <w:rsid w:val="005A384D"/>
    <w:rsid w:val="005A3D5A"/>
    <w:rsid w:val="005A3FAF"/>
    <w:rsid w:val="005A461E"/>
    <w:rsid w:val="005A49A4"/>
    <w:rsid w:val="005A4BEC"/>
    <w:rsid w:val="005A5755"/>
    <w:rsid w:val="005A60ED"/>
    <w:rsid w:val="005A726C"/>
    <w:rsid w:val="005A77FC"/>
    <w:rsid w:val="005B00B2"/>
    <w:rsid w:val="005B0E7E"/>
    <w:rsid w:val="005B113C"/>
    <w:rsid w:val="005B1226"/>
    <w:rsid w:val="005B1D6D"/>
    <w:rsid w:val="005B1F05"/>
    <w:rsid w:val="005B2011"/>
    <w:rsid w:val="005B31AD"/>
    <w:rsid w:val="005B32E2"/>
    <w:rsid w:val="005B3D1C"/>
    <w:rsid w:val="005B4209"/>
    <w:rsid w:val="005B49D3"/>
    <w:rsid w:val="005B633E"/>
    <w:rsid w:val="005B6E29"/>
    <w:rsid w:val="005B73B2"/>
    <w:rsid w:val="005B7402"/>
    <w:rsid w:val="005B7641"/>
    <w:rsid w:val="005B7FE6"/>
    <w:rsid w:val="005C0308"/>
    <w:rsid w:val="005C0697"/>
    <w:rsid w:val="005C0B35"/>
    <w:rsid w:val="005C0C27"/>
    <w:rsid w:val="005C1FF3"/>
    <w:rsid w:val="005C41F9"/>
    <w:rsid w:val="005C45E8"/>
    <w:rsid w:val="005C4DA1"/>
    <w:rsid w:val="005C5604"/>
    <w:rsid w:val="005C5A2A"/>
    <w:rsid w:val="005C68D1"/>
    <w:rsid w:val="005C75BE"/>
    <w:rsid w:val="005C7722"/>
    <w:rsid w:val="005C7A1F"/>
    <w:rsid w:val="005C7ACF"/>
    <w:rsid w:val="005D0A00"/>
    <w:rsid w:val="005D119F"/>
    <w:rsid w:val="005D1776"/>
    <w:rsid w:val="005D27C4"/>
    <w:rsid w:val="005D32FC"/>
    <w:rsid w:val="005D4076"/>
    <w:rsid w:val="005D4D27"/>
    <w:rsid w:val="005D5400"/>
    <w:rsid w:val="005D595F"/>
    <w:rsid w:val="005D72EC"/>
    <w:rsid w:val="005D750B"/>
    <w:rsid w:val="005E137A"/>
    <w:rsid w:val="005E1702"/>
    <w:rsid w:val="005E1EF6"/>
    <w:rsid w:val="005E2D5F"/>
    <w:rsid w:val="005E2F77"/>
    <w:rsid w:val="005E33B0"/>
    <w:rsid w:val="005E420D"/>
    <w:rsid w:val="005E4E92"/>
    <w:rsid w:val="005E5BDF"/>
    <w:rsid w:val="005E66BB"/>
    <w:rsid w:val="005E6774"/>
    <w:rsid w:val="005E761F"/>
    <w:rsid w:val="005E7ACD"/>
    <w:rsid w:val="005F12FB"/>
    <w:rsid w:val="005F1A99"/>
    <w:rsid w:val="005F2427"/>
    <w:rsid w:val="005F29D1"/>
    <w:rsid w:val="005F2F36"/>
    <w:rsid w:val="005F3022"/>
    <w:rsid w:val="005F30B9"/>
    <w:rsid w:val="005F3999"/>
    <w:rsid w:val="005F4E90"/>
    <w:rsid w:val="005F4F39"/>
    <w:rsid w:val="005F6205"/>
    <w:rsid w:val="005F640A"/>
    <w:rsid w:val="005F6446"/>
    <w:rsid w:val="005F65B3"/>
    <w:rsid w:val="005F7438"/>
    <w:rsid w:val="006008E8"/>
    <w:rsid w:val="00601086"/>
    <w:rsid w:val="006014F9"/>
    <w:rsid w:val="00601CC8"/>
    <w:rsid w:val="00603597"/>
    <w:rsid w:val="006038A0"/>
    <w:rsid w:val="00603A43"/>
    <w:rsid w:val="006046FA"/>
    <w:rsid w:val="00604918"/>
    <w:rsid w:val="006051A4"/>
    <w:rsid w:val="00605522"/>
    <w:rsid w:val="00605F98"/>
    <w:rsid w:val="00606B5C"/>
    <w:rsid w:val="006076A3"/>
    <w:rsid w:val="00607913"/>
    <w:rsid w:val="006101BC"/>
    <w:rsid w:val="00610F6A"/>
    <w:rsid w:val="00611702"/>
    <w:rsid w:val="00611A69"/>
    <w:rsid w:val="00612182"/>
    <w:rsid w:val="0061247B"/>
    <w:rsid w:val="006127B2"/>
    <w:rsid w:val="00612A87"/>
    <w:rsid w:val="006132C1"/>
    <w:rsid w:val="00613ADE"/>
    <w:rsid w:val="00614B5A"/>
    <w:rsid w:val="00614BAD"/>
    <w:rsid w:val="006152C1"/>
    <w:rsid w:val="00615C7F"/>
    <w:rsid w:val="0061673B"/>
    <w:rsid w:val="00617044"/>
    <w:rsid w:val="00617A50"/>
    <w:rsid w:val="006202D1"/>
    <w:rsid w:val="006203DF"/>
    <w:rsid w:val="0062218C"/>
    <w:rsid w:val="006225E8"/>
    <w:rsid w:val="00622B44"/>
    <w:rsid w:val="00622E23"/>
    <w:rsid w:val="006239B2"/>
    <w:rsid w:val="00624919"/>
    <w:rsid w:val="00624DBF"/>
    <w:rsid w:val="00624E48"/>
    <w:rsid w:val="0062503D"/>
    <w:rsid w:val="006261F7"/>
    <w:rsid w:val="00626B39"/>
    <w:rsid w:val="00626C2F"/>
    <w:rsid w:val="00626EBC"/>
    <w:rsid w:val="006307D4"/>
    <w:rsid w:val="006309E2"/>
    <w:rsid w:val="00630A84"/>
    <w:rsid w:val="00631620"/>
    <w:rsid w:val="00632A7B"/>
    <w:rsid w:val="0063382E"/>
    <w:rsid w:val="0063497A"/>
    <w:rsid w:val="00634DA6"/>
    <w:rsid w:val="00636FA8"/>
    <w:rsid w:val="0063703A"/>
    <w:rsid w:val="006373EC"/>
    <w:rsid w:val="00637855"/>
    <w:rsid w:val="006400D7"/>
    <w:rsid w:val="0064035D"/>
    <w:rsid w:val="006409A6"/>
    <w:rsid w:val="006411CB"/>
    <w:rsid w:val="00642F21"/>
    <w:rsid w:val="006430A9"/>
    <w:rsid w:val="00645942"/>
    <w:rsid w:val="0064680F"/>
    <w:rsid w:val="00646E7F"/>
    <w:rsid w:val="00647591"/>
    <w:rsid w:val="006476F0"/>
    <w:rsid w:val="006477B6"/>
    <w:rsid w:val="00647C47"/>
    <w:rsid w:val="00650C60"/>
    <w:rsid w:val="00651821"/>
    <w:rsid w:val="0065214C"/>
    <w:rsid w:val="0065277C"/>
    <w:rsid w:val="0065312E"/>
    <w:rsid w:val="00653362"/>
    <w:rsid w:val="00654151"/>
    <w:rsid w:val="0065495D"/>
    <w:rsid w:val="006549C6"/>
    <w:rsid w:val="00655045"/>
    <w:rsid w:val="00655F7F"/>
    <w:rsid w:val="00657078"/>
    <w:rsid w:val="00657246"/>
    <w:rsid w:val="006575C8"/>
    <w:rsid w:val="006577D4"/>
    <w:rsid w:val="00657994"/>
    <w:rsid w:val="0066035B"/>
    <w:rsid w:val="00660979"/>
    <w:rsid w:val="00661ED7"/>
    <w:rsid w:val="00662F23"/>
    <w:rsid w:val="006630C9"/>
    <w:rsid w:val="0066317A"/>
    <w:rsid w:val="006632C5"/>
    <w:rsid w:val="0066457C"/>
    <w:rsid w:val="0066479B"/>
    <w:rsid w:val="0066561A"/>
    <w:rsid w:val="00665C33"/>
    <w:rsid w:val="0066606F"/>
    <w:rsid w:val="0066676D"/>
    <w:rsid w:val="006677EB"/>
    <w:rsid w:val="0066791A"/>
    <w:rsid w:val="00667B93"/>
    <w:rsid w:val="0067057D"/>
    <w:rsid w:val="0067084E"/>
    <w:rsid w:val="006709B8"/>
    <w:rsid w:val="00671310"/>
    <w:rsid w:val="00671D64"/>
    <w:rsid w:val="00672998"/>
    <w:rsid w:val="0067384E"/>
    <w:rsid w:val="00674140"/>
    <w:rsid w:val="006742B0"/>
    <w:rsid w:val="0067566D"/>
    <w:rsid w:val="00675921"/>
    <w:rsid w:val="00676613"/>
    <w:rsid w:val="00676F23"/>
    <w:rsid w:val="00676FC7"/>
    <w:rsid w:val="00677476"/>
    <w:rsid w:val="00677C7D"/>
    <w:rsid w:val="006800D2"/>
    <w:rsid w:val="0068171E"/>
    <w:rsid w:val="00681EF2"/>
    <w:rsid w:val="0068283B"/>
    <w:rsid w:val="0068456D"/>
    <w:rsid w:val="00684713"/>
    <w:rsid w:val="00684F6C"/>
    <w:rsid w:val="00686F83"/>
    <w:rsid w:val="00687A24"/>
    <w:rsid w:val="00691BA3"/>
    <w:rsid w:val="00691C0E"/>
    <w:rsid w:val="00691F12"/>
    <w:rsid w:val="0069236E"/>
    <w:rsid w:val="00692A8C"/>
    <w:rsid w:val="00692D5E"/>
    <w:rsid w:val="00692E38"/>
    <w:rsid w:val="00693FC3"/>
    <w:rsid w:val="00695725"/>
    <w:rsid w:val="00695DCB"/>
    <w:rsid w:val="006962B0"/>
    <w:rsid w:val="006962F4"/>
    <w:rsid w:val="0069640C"/>
    <w:rsid w:val="006964B9"/>
    <w:rsid w:val="00696709"/>
    <w:rsid w:val="00696A40"/>
    <w:rsid w:val="00696B98"/>
    <w:rsid w:val="0069757C"/>
    <w:rsid w:val="00697B93"/>
    <w:rsid w:val="00697BBB"/>
    <w:rsid w:val="006A03FD"/>
    <w:rsid w:val="006A071E"/>
    <w:rsid w:val="006A137D"/>
    <w:rsid w:val="006A14F8"/>
    <w:rsid w:val="006A1CA2"/>
    <w:rsid w:val="006A2352"/>
    <w:rsid w:val="006A2520"/>
    <w:rsid w:val="006A2561"/>
    <w:rsid w:val="006A2692"/>
    <w:rsid w:val="006A2878"/>
    <w:rsid w:val="006A3B60"/>
    <w:rsid w:val="006A4456"/>
    <w:rsid w:val="006A463F"/>
    <w:rsid w:val="006A5774"/>
    <w:rsid w:val="006A5B1C"/>
    <w:rsid w:val="006A5BAF"/>
    <w:rsid w:val="006A60FF"/>
    <w:rsid w:val="006A61D9"/>
    <w:rsid w:val="006A7AEE"/>
    <w:rsid w:val="006B008B"/>
    <w:rsid w:val="006B26E7"/>
    <w:rsid w:val="006B2A66"/>
    <w:rsid w:val="006B3062"/>
    <w:rsid w:val="006B36F5"/>
    <w:rsid w:val="006B3F44"/>
    <w:rsid w:val="006B4A3A"/>
    <w:rsid w:val="006B4CE0"/>
    <w:rsid w:val="006B5047"/>
    <w:rsid w:val="006B5329"/>
    <w:rsid w:val="006B554E"/>
    <w:rsid w:val="006B5B75"/>
    <w:rsid w:val="006B5C20"/>
    <w:rsid w:val="006B6DA1"/>
    <w:rsid w:val="006B6FEA"/>
    <w:rsid w:val="006B7304"/>
    <w:rsid w:val="006B7324"/>
    <w:rsid w:val="006B73B6"/>
    <w:rsid w:val="006B76F1"/>
    <w:rsid w:val="006C0A96"/>
    <w:rsid w:val="006C0B90"/>
    <w:rsid w:val="006C221E"/>
    <w:rsid w:val="006C22C0"/>
    <w:rsid w:val="006C3051"/>
    <w:rsid w:val="006C307B"/>
    <w:rsid w:val="006C396B"/>
    <w:rsid w:val="006C3DCC"/>
    <w:rsid w:val="006C4BE8"/>
    <w:rsid w:val="006C4FB2"/>
    <w:rsid w:val="006C50A7"/>
    <w:rsid w:val="006C529B"/>
    <w:rsid w:val="006C56C1"/>
    <w:rsid w:val="006C593A"/>
    <w:rsid w:val="006C6432"/>
    <w:rsid w:val="006C6A4F"/>
    <w:rsid w:val="006C77D0"/>
    <w:rsid w:val="006D0517"/>
    <w:rsid w:val="006D0B06"/>
    <w:rsid w:val="006D1927"/>
    <w:rsid w:val="006D1FF8"/>
    <w:rsid w:val="006D2420"/>
    <w:rsid w:val="006D2439"/>
    <w:rsid w:val="006D3426"/>
    <w:rsid w:val="006D3CFF"/>
    <w:rsid w:val="006D4A5E"/>
    <w:rsid w:val="006D5257"/>
    <w:rsid w:val="006D545B"/>
    <w:rsid w:val="006D57F0"/>
    <w:rsid w:val="006D5BE4"/>
    <w:rsid w:val="006D7456"/>
    <w:rsid w:val="006E0765"/>
    <w:rsid w:val="006E0C3D"/>
    <w:rsid w:val="006E0C93"/>
    <w:rsid w:val="006E0FC1"/>
    <w:rsid w:val="006E16C6"/>
    <w:rsid w:val="006E1990"/>
    <w:rsid w:val="006E2076"/>
    <w:rsid w:val="006E22D4"/>
    <w:rsid w:val="006E30F4"/>
    <w:rsid w:val="006E406D"/>
    <w:rsid w:val="006E4235"/>
    <w:rsid w:val="006E4666"/>
    <w:rsid w:val="006E4716"/>
    <w:rsid w:val="006E516E"/>
    <w:rsid w:val="006E5965"/>
    <w:rsid w:val="006E5BDD"/>
    <w:rsid w:val="006E5EB2"/>
    <w:rsid w:val="006E6D40"/>
    <w:rsid w:val="006E75A5"/>
    <w:rsid w:val="006E7754"/>
    <w:rsid w:val="006E78B2"/>
    <w:rsid w:val="006E7C06"/>
    <w:rsid w:val="006F0765"/>
    <w:rsid w:val="006F10DB"/>
    <w:rsid w:val="006F172D"/>
    <w:rsid w:val="006F272E"/>
    <w:rsid w:val="006F276C"/>
    <w:rsid w:val="006F2B81"/>
    <w:rsid w:val="006F2F7B"/>
    <w:rsid w:val="006F3C39"/>
    <w:rsid w:val="006F49FB"/>
    <w:rsid w:val="006F4DEA"/>
    <w:rsid w:val="006F6291"/>
    <w:rsid w:val="006F657C"/>
    <w:rsid w:val="006F6B04"/>
    <w:rsid w:val="006F7354"/>
    <w:rsid w:val="006F73F6"/>
    <w:rsid w:val="006F78A4"/>
    <w:rsid w:val="006F7F48"/>
    <w:rsid w:val="006F7F75"/>
    <w:rsid w:val="00700661"/>
    <w:rsid w:val="00700FCE"/>
    <w:rsid w:val="0070112E"/>
    <w:rsid w:val="00701158"/>
    <w:rsid w:val="0070164A"/>
    <w:rsid w:val="007017D0"/>
    <w:rsid w:val="00702B7D"/>
    <w:rsid w:val="00703231"/>
    <w:rsid w:val="00703799"/>
    <w:rsid w:val="00703FC7"/>
    <w:rsid w:val="00704D87"/>
    <w:rsid w:val="007052B4"/>
    <w:rsid w:val="00705B1A"/>
    <w:rsid w:val="00705C23"/>
    <w:rsid w:val="007064B1"/>
    <w:rsid w:val="00707355"/>
    <w:rsid w:val="00707464"/>
    <w:rsid w:val="00707480"/>
    <w:rsid w:val="00707516"/>
    <w:rsid w:val="0071003A"/>
    <w:rsid w:val="007102E2"/>
    <w:rsid w:val="00710805"/>
    <w:rsid w:val="0071177B"/>
    <w:rsid w:val="00714520"/>
    <w:rsid w:val="0071460F"/>
    <w:rsid w:val="00714F02"/>
    <w:rsid w:val="00715193"/>
    <w:rsid w:val="007166EB"/>
    <w:rsid w:val="0071751F"/>
    <w:rsid w:val="00717D4B"/>
    <w:rsid w:val="00717F35"/>
    <w:rsid w:val="00720B8E"/>
    <w:rsid w:val="00720DD4"/>
    <w:rsid w:val="00720F5E"/>
    <w:rsid w:val="00721178"/>
    <w:rsid w:val="00721329"/>
    <w:rsid w:val="00721E6A"/>
    <w:rsid w:val="00721EB0"/>
    <w:rsid w:val="0072244B"/>
    <w:rsid w:val="007225B6"/>
    <w:rsid w:val="00722AC2"/>
    <w:rsid w:val="00722BB1"/>
    <w:rsid w:val="007235AC"/>
    <w:rsid w:val="00723917"/>
    <w:rsid w:val="00724605"/>
    <w:rsid w:val="00724773"/>
    <w:rsid w:val="00724BE2"/>
    <w:rsid w:val="00724F3A"/>
    <w:rsid w:val="00725D74"/>
    <w:rsid w:val="0072610C"/>
    <w:rsid w:val="007261E9"/>
    <w:rsid w:val="00727373"/>
    <w:rsid w:val="007278FB"/>
    <w:rsid w:val="00727B80"/>
    <w:rsid w:val="0073118A"/>
    <w:rsid w:val="00731873"/>
    <w:rsid w:val="00731ABB"/>
    <w:rsid w:val="007322B5"/>
    <w:rsid w:val="00733521"/>
    <w:rsid w:val="007338D0"/>
    <w:rsid w:val="007339C0"/>
    <w:rsid w:val="00733AF7"/>
    <w:rsid w:val="00733CA4"/>
    <w:rsid w:val="00734669"/>
    <w:rsid w:val="00735A3D"/>
    <w:rsid w:val="00735F8C"/>
    <w:rsid w:val="00736487"/>
    <w:rsid w:val="0073654A"/>
    <w:rsid w:val="007369C8"/>
    <w:rsid w:val="0073785A"/>
    <w:rsid w:val="00737DDD"/>
    <w:rsid w:val="0074009E"/>
    <w:rsid w:val="00740A61"/>
    <w:rsid w:val="00741229"/>
    <w:rsid w:val="00741578"/>
    <w:rsid w:val="00741A08"/>
    <w:rsid w:val="007423E4"/>
    <w:rsid w:val="00742477"/>
    <w:rsid w:val="00742F89"/>
    <w:rsid w:val="0074543E"/>
    <w:rsid w:val="00745DEB"/>
    <w:rsid w:val="00746747"/>
    <w:rsid w:val="00747D40"/>
    <w:rsid w:val="00750309"/>
    <w:rsid w:val="00750C89"/>
    <w:rsid w:val="00750D41"/>
    <w:rsid w:val="0075137C"/>
    <w:rsid w:val="00751608"/>
    <w:rsid w:val="00751AD5"/>
    <w:rsid w:val="00751D1B"/>
    <w:rsid w:val="00751FF8"/>
    <w:rsid w:val="007520DD"/>
    <w:rsid w:val="00752303"/>
    <w:rsid w:val="00753776"/>
    <w:rsid w:val="007538D0"/>
    <w:rsid w:val="00753A37"/>
    <w:rsid w:val="007541A1"/>
    <w:rsid w:val="007555CD"/>
    <w:rsid w:val="007559A2"/>
    <w:rsid w:val="00755EC1"/>
    <w:rsid w:val="00757502"/>
    <w:rsid w:val="007575B0"/>
    <w:rsid w:val="00760FDC"/>
    <w:rsid w:val="00762B55"/>
    <w:rsid w:val="00762C3C"/>
    <w:rsid w:val="00763239"/>
    <w:rsid w:val="00763D35"/>
    <w:rsid w:val="00763F81"/>
    <w:rsid w:val="007643CC"/>
    <w:rsid w:val="00764C55"/>
    <w:rsid w:val="007653D5"/>
    <w:rsid w:val="007654B3"/>
    <w:rsid w:val="0076566B"/>
    <w:rsid w:val="00765AAB"/>
    <w:rsid w:val="00765D5A"/>
    <w:rsid w:val="00765E35"/>
    <w:rsid w:val="007664FB"/>
    <w:rsid w:val="00766DD5"/>
    <w:rsid w:val="00766ECC"/>
    <w:rsid w:val="00767C33"/>
    <w:rsid w:val="00770653"/>
    <w:rsid w:val="007717C9"/>
    <w:rsid w:val="00771BA3"/>
    <w:rsid w:val="00771D56"/>
    <w:rsid w:val="00771E77"/>
    <w:rsid w:val="00771EAB"/>
    <w:rsid w:val="00771EDA"/>
    <w:rsid w:val="007723CC"/>
    <w:rsid w:val="0077261C"/>
    <w:rsid w:val="00772723"/>
    <w:rsid w:val="007733CB"/>
    <w:rsid w:val="0077353C"/>
    <w:rsid w:val="00773B9E"/>
    <w:rsid w:val="00774DAF"/>
    <w:rsid w:val="007756D5"/>
    <w:rsid w:val="00775B49"/>
    <w:rsid w:val="00775E0E"/>
    <w:rsid w:val="00776C27"/>
    <w:rsid w:val="00777E9C"/>
    <w:rsid w:val="00780FD4"/>
    <w:rsid w:val="00781C51"/>
    <w:rsid w:val="00781D6E"/>
    <w:rsid w:val="007823A4"/>
    <w:rsid w:val="00782456"/>
    <w:rsid w:val="007825B6"/>
    <w:rsid w:val="007825CE"/>
    <w:rsid w:val="00782AEC"/>
    <w:rsid w:val="007833C0"/>
    <w:rsid w:val="00784F01"/>
    <w:rsid w:val="0078513F"/>
    <w:rsid w:val="007851BE"/>
    <w:rsid w:val="007856E8"/>
    <w:rsid w:val="0078571E"/>
    <w:rsid w:val="00785CCA"/>
    <w:rsid w:val="007870D4"/>
    <w:rsid w:val="007870F3"/>
    <w:rsid w:val="0078735F"/>
    <w:rsid w:val="0078745B"/>
    <w:rsid w:val="0078760F"/>
    <w:rsid w:val="007877DF"/>
    <w:rsid w:val="0078781D"/>
    <w:rsid w:val="00787E81"/>
    <w:rsid w:val="00790A8A"/>
    <w:rsid w:val="00790B3D"/>
    <w:rsid w:val="00790DD4"/>
    <w:rsid w:val="00791234"/>
    <w:rsid w:val="00791444"/>
    <w:rsid w:val="0079239E"/>
    <w:rsid w:val="007931B1"/>
    <w:rsid w:val="0079338A"/>
    <w:rsid w:val="00793AE6"/>
    <w:rsid w:val="00794D16"/>
    <w:rsid w:val="00794DE8"/>
    <w:rsid w:val="00794FDE"/>
    <w:rsid w:val="007959FF"/>
    <w:rsid w:val="007965AE"/>
    <w:rsid w:val="00796706"/>
    <w:rsid w:val="00796DAD"/>
    <w:rsid w:val="00796EB0"/>
    <w:rsid w:val="0079718E"/>
    <w:rsid w:val="0079739E"/>
    <w:rsid w:val="00797F8A"/>
    <w:rsid w:val="007A08E0"/>
    <w:rsid w:val="007A0DED"/>
    <w:rsid w:val="007A1395"/>
    <w:rsid w:val="007A191B"/>
    <w:rsid w:val="007A1A04"/>
    <w:rsid w:val="007A1F48"/>
    <w:rsid w:val="007A2BFA"/>
    <w:rsid w:val="007A2EA4"/>
    <w:rsid w:val="007A3390"/>
    <w:rsid w:val="007A3FCD"/>
    <w:rsid w:val="007A51A6"/>
    <w:rsid w:val="007A5405"/>
    <w:rsid w:val="007A60E8"/>
    <w:rsid w:val="007A646D"/>
    <w:rsid w:val="007A661D"/>
    <w:rsid w:val="007A6918"/>
    <w:rsid w:val="007A6924"/>
    <w:rsid w:val="007A6F7B"/>
    <w:rsid w:val="007A7382"/>
    <w:rsid w:val="007A7C83"/>
    <w:rsid w:val="007B0567"/>
    <w:rsid w:val="007B1969"/>
    <w:rsid w:val="007B304A"/>
    <w:rsid w:val="007B388E"/>
    <w:rsid w:val="007B416E"/>
    <w:rsid w:val="007B50F9"/>
    <w:rsid w:val="007B6022"/>
    <w:rsid w:val="007B617A"/>
    <w:rsid w:val="007B62F1"/>
    <w:rsid w:val="007B6BD6"/>
    <w:rsid w:val="007B7444"/>
    <w:rsid w:val="007B78D8"/>
    <w:rsid w:val="007C010C"/>
    <w:rsid w:val="007C02F2"/>
    <w:rsid w:val="007C0E6A"/>
    <w:rsid w:val="007C100F"/>
    <w:rsid w:val="007C1349"/>
    <w:rsid w:val="007C175B"/>
    <w:rsid w:val="007C1BD0"/>
    <w:rsid w:val="007C1C28"/>
    <w:rsid w:val="007C1E35"/>
    <w:rsid w:val="007C2C94"/>
    <w:rsid w:val="007C359D"/>
    <w:rsid w:val="007C4258"/>
    <w:rsid w:val="007C42DA"/>
    <w:rsid w:val="007C4D5D"/>
    <w:rsid w:val="007C7253"/>
    <w:rsid w:val="007C7719"/>
    <w:rsid w:val="007D01C4"/>
    <w:rsid w:val="007D0E0B"/>
    <w:rsid w:val="007D1193"/>
    <w:rsid w:val="007D1B13"/>
    <w:rsid w:val="007D1F2B"/>
    <w:rsid w:val="007D26CE"/>
    <w:rsid w:val="007D2F78"/>
    <w:rsid w:val="007D31D4"/>
    <w:rsid w:val="007D40F5"/>
    <w:rsid w:val="007D4B97"/>
    <w:rsid w:val="007D5233"/>
    <w:rsid w:val="007D5623"/>
    <w:rsid w:val="007D605E"/>
    <w:rsid w:val="007D615E"/>
    <w:rsid w:val="007D6601"/>
    <w:rsid w:val="007D69A9"/>
    <w:rsid w:val="007D6A5D"/>
    <w:rsid w:val="007D7C3E"/>
    <w:rsid w:val="007D7C41"/>
    <w:rsid w:val="007D7F93"/>
    <w:rsid w:val="007E0CE6"/>
    <w:rsid w:val="007E3139"/>
    <w:rsid w:val="007E33BB"/>
    <w:rsid w:val="007E38F9"/>
    <w:rsid w:val="007E3CCD"/>
    <w:rsid w:val="007E5E28"/>
    <w:rsid w:val="007E6770"/>
    <w:rsid w:val="007E699B"/>
    <w:rsid w:val="007E6A26"/>
    <w:rsid w:val="007E7133"/>
    <w:rsid w:val="007E7569"/>
    <w:rsid w:val="007F00BA"/>
    <w:rsid w:val="007F07AA"/>
    <w:rsid w:val="007F0A60"/>
    <w:rsid w:val="007F10F1"/>
    <w:rsid w:val="007F1B43"/>
    <w:rsid w:val="007F1C3E"/>
    <w:rsid w:val="007F2A8D"/>
    <w:rsid w:val="007F2C8E"/>
    <w:rsid w:val="007F37E1"/>
    <w:rsid w:val="007F3E01"/>
    <w:rsid w:val="007F4164"/>
    <w:rsid w:val="007F4586"/>
    <w:rsid w:val="007F4896"/>
    <w:rsid w:val="007F4C2C"/>
    <w:rsid w:val="007F56F5"/>
    <w:rsid w:val="007F574E"/>
    <w:rsid w:val="007F61C3"/>
    <w:rsid w:val="007F6AF2"/>
    <w:rsid w:val="007F6CCA"/>
    <w:rsid w:val="007F6E9C"/>
    <w:rsid w:val="007F740D"/>
    <w:rsid w:val="008016F8"/>
    <w:rsid w:val="00801E4F"/>
    <w:rsid w:val="008023C3"/>
    <w:rsid w:val="00802636"/>
    <w:rsid w:val="00802D68"/>
    <w:rsid w:val="00802EC6"/>
    <w:rsid w:val="00803114"/>
    <w:rsid w:val="00803D75"/>
    <w:rsid w:val="008050B5"/>
    <w:rsid w:val="008053BF"/>
    <w:rsid w:val="008055CA"/>
    <w:rsid w:val="00805862"/>
    <w:rsid w:val="00805D8E"/>
    <w:rsid w:val="00806D41"/>
    <w:rsid w:val="00806EF3"/>
    <w:rsid w:val="00807B90"/>
    <w:rsid w:val="0081079F"/>
    <w:rsid w:val="00810E9D"/>
    <w:rsid w:val="00810EB6"/>
    <w:rsid w:val="00810F59"/>
    <w:rsid w:val="008122F7"/>
    <w:rsid w:val="008125DB"/>
    <w:rsid w:val="0081273E"/>
    <w:rsid w:val="0081286E"/>
    <w:rsid w:val="008144AF"/>
    <w:rsid w:val="008148A5"/>
    <w:rsid w:val="00814993"/>
    <w:rsid w:val="008149B0"/>
    <w:rsid w:val="00814DEC"/>
    <w:rsid w:val="00815344"/>
    <w:rsid w:val="008158F8"/>
    <w:rsid w:val="00816234"/>
    <w:rsid w:val="00816740"/>
    <w:rsid w:val="00817E3E"/>
    <w:rsid w:val="00820050"/>
    <w:rsid w:val="0082092F"/>
    <w:rsid w:val="00820AB0"/>
    <w:rsid w:val="00821BD4"/>
    <w:rsid w:val="00821E7D"/>
    <w:rsid w:val="00821F07"/>
    <w:rsid w:val="00822788"/>
    <w:rsid w:val="00823381"/>
    <w:rsid w:val="008250C1"/>
    <w:rsid w:val="008255DA"/>
    <w:rsid w:val="0082585C"/>
    <w:rsid w:val="008270B3"/>
    <w:rsid w:val="0082710C"/>
    <w:rsid w:val="00827262"/>
    <w:rsid w:val="00827878"/>
    <w:rsid w:val="00827B1F"/>
    <w:rsid w:val="0083062B"/>
    <w:rsid w:val="00830A30"/>
    <w:rsid w:val="00831E70"/>
    <w:rsid w:val="00833A56"/>
    <w:rsid w:val="00834688"/>
    <w:rsid w:val="00835753"/>
    <w:rsid w:val="00835D74"/>
    <w:rsid w:val="008369B5"/>
    <w:rsid w:val="00837135"/>
    <w:rsid w:val="008375DD"/>
    <w:rsid w:val="00837C26"/>
    <w:rsid w:val="00837FE3"/>
    <w:rsid w:val="00841A0F"/>
    <w:rsid w:val="00842297"/>
    <w:rsid w:val="00843134"/>
    <w:rsid w:val="00843F00"/>
    <w:rsid w:val="008440E9"/>
    <w:rsid w:val="008441BE"/>
    <w:rsid w:val="008442B1"/>
    <w:rsid w:val="00844402"/>
    <w:rsid w:val="00844F0D"/>
    <w:rsid w:val="00844F54"/>
    <w:rsid w:val="00845420"/>
    <w:rsid w:val="008457F1"/>
    <w:rsid w:val="008459CE"/>
    <w:rsid w:val="00845ABA"/>
    <w:rsid w:val="0084630C"/>
    <w:rsid w:val="008464B6"/>
    <w:rsid w:val="00846E57"/>
    <w:rsid w:val="008470CD"/>
    <w:rsid w:val="00847C2B"/>
    <w:rsid w:val="00847D8C"/>
    <w:rsid w:val="008519E4"/>
    <w:rsid w:val="008526AA"/>
    <w:rsid w:val="00852756"/>
    <w:rsid w:val="00852AD7"/>
    <w:rsid w:val="008531FE"/>
    <w:rsid w:val="0085324F"/>
    <w:rsid w:val="00853283"/>
    <w:rsid w:val="00853C2B"/>
    <w:rsid w:val="00854D6E"/>
    <w:rsid w:val="00854E4C"/>
    <w:rsid w:val="00855DEB"/>
    <w:rsid w:val="00857C0C"/>
    <w:rsid w:val="00860666"/>
    <w:rsid w:val="0086179A"/>
    <w:rsid w:val="00861E9B"/>
    <w:rsid w:val="00862BFC"/>
    <w:rsid w:val="00863419"/>
    <w:rsid w:val="0086345A"/>
    <w:rsid w:val="0086393D"/>
    <w:rsid w:val="008640E6"/>
    <w:rsid w:val="008647D6"/>
    <w:rsid w:val="00865023"/>
    <w:rsid w:val="00865F61"/>
    <w:rsid w:val="0086604B"/>
    <w:rsid w:val="00867995"/>
    <w:rsid w:val="0087034C"/>
    <w:rsid w:val="008705AF"/>
    <w:rsid w:val="0087063C"/>
    <w:rsid w:val="00870ADF"/>
    <w:rsid w:val="00870C21"/>
    <w:rsid w:val="00871019"/>
    <w:rsid w:val="00871376"/>
    <w:rsid w:val="008715B1"/>
    <w:rsid w:val="008721E6"/>
    <w:rsid w:val="00872568"/>
    <w:rsid w:val="00872D4C"/>
    <w:rsid w:val="00872EC2"/>
    <w:rsid w:val="00873026"/>
    <w:rsid w:val="008739D6"/>
    <w:rsid w:val="00873BF6"/>
    <w:rsid w:val="00873C04"/>
    <w:rsid w:val="00874718"/>
    <w:rsid w:val="008759BA"/>
    <w:rsid w:val="00876E83"/>
    <w:rsid w:val="00877988"/>
    <w:rsid w:val="008808AF"/>
    <w:rsid w:val="00882B33"/>
    <w:rsid w:val="0088315D"/>
    <w:rsid w:val="00883A27"/>
    <w:rsid w:val="00884462"/>
    <w:rsid w:val="00885166"/>
    <w:rsid w:val="0088532D"/>
    <w:rsid w:val="008853D1"/>
    <w:rsid w:val="0088541C"/>
    <w:rsid w:val="00885510"/>
    <w:rsid w:val="0088629D"/>
    <w:rsid w:val="00886490"/>
    <w:rsid w:val="008868A6"/>
    <w:rsid w:val="00886D8C"/>
    <w:rsid w:val="00887808"/>
    <w:rsid w:val="00887CDC"/>
    <w:rsid w:val="00890839"/>
    <w:rsid w:val="00891A8F"/>
    <w:rsid w:val="00891D32"/>
    <w:rsid w:val="00891F5E"/>
    <w:rsid w:val="00892C59"/>
    <w:rsid w:val="00893894"/>
    <w:rsid w:val="00893B6B"/>
    <w:rsid w:val="00893D03"/>
    <w:rsid w:val="0089403C"/>
    <w:rsid w:val="008955CB"/>
    <w:rsid w:val="00895653"/>
    <w:rsid w:val="0089579F"/>
    <w:rsid w:val="00895D58"/>
    <w:rsid w:val="00896AA1"/>
    <w:rsid w:val="00896B87"/>
    <w:rsid w:val="0089775A"/>
    <w:rsid w:val="008977F6"/>
    <w:rsid w:val="0089790D"/>
    <w:rsid w:val="00897C44"/>
    <w:rsid w:val="00897CFE"/>
    <w:rsid w:val="008A1B83"/>
    <w:rsid w:val="008A1CE6"/>
    <w:rsid w:val="008A2051"/>
    <w:rsid w:val="008A2152"/>
    <w:rsid w:val="008A22EE"/>
    <w:rsid w:val="008A3042"/>
    <w:rsid w:val="008A3303"/>
    <w:rsid w:val="008A46BD"/>
    <w:rsid w:val="008A5DD7"/>
    <w:rsid w:val="008A68EE"/>
    <w:rsid w:val="008A6CEC"/>
    <w:rsid w:val="008A6D74"/>
    <w:rsid w:val="008A7247"/>
    <w:rsid w:val="008A7547"/>
    <w:rsid w:val="008A782E"/>
    <w:rsid w:val="008A7852"/>
    <w:rsid w:val="008B0381"/>
    <w:rsid w:val="008B1521"/>
    <w:rsid w:val="008B220B"/>
    <w:rsid w:val="008B2F6A"/>
    <w:rsid w:val="008B3592"/>
    <w:rsid w:val="008B36B1"/>
    <w:rsid w:val="008B3741"/>
    <w:rsid w:val="008B3852"/>
    <w:rsid w:val="008B41FD"/>
    <w:rsid w:val="008B43B8"/>
    <w:rsid w:val="008B4A31"/>
    <w:rsid w:val="008B4DE4"/>
    <w:rsid w:val="008B5622"/>
    <w:rsid w:val="008B5C42"/>
    <w:rsid w:val="008B6789"/>
    <w:rsid w:val="008B7164"/>
    <w:rsid w:val="008B78B7"/>
    <w:rsid w:val="008B78F2"/>
    <w:rsid w:val="008C0A01"/>
    <w:rsid w:val="008C17EC"/>
    <w:rsid w:val="008C3FF5"/>
    <w:rsid w:val="008C517A"/>
    <w:rsid w:val="008C6C33"/>
    <w:rsid w:val="008C6C7F"/>
    <w:rsid w:val="008C6DB4"/>
    <w:rsid w:val="008C7CFF"/>
    <w:rsid w:val="008C7DFF"/>
    <w:rsid w:val="008D0184"/>
    <w:rsid w:val="008D0472"/>
    <w:rsid w:val="008D0833"/>
    <w:rsid w:val="008D122C"/>
    <w:rsid w:val="008D1356"/>
    <w:rsid w:val="008D15C2"/>
    <w:rsid w:val="008D16CD"/>
    <w:rsid w:val="008D182F"/>
    <w:rsid w:val="008D1BF1"/>
    <w:rsid w:val="008D2116"/>
    <w:rsid w:val="008D3014"/>
    <w:rsid w:val="008D42C2"/>
    <w:rsid w:val="008D46FA"/>
    <w:rsid w:val="008D4B66"/>
    <w:rsid w:val="008D4CD1"/>
    <w:rsid w:val="008D56F3"/>
    <w:rsid w:val="008D63FE"/>
    <w:rsid w:val="008D654A"/>
    <w:rsid w:val="008D7397"/>
    <w:rsid w:val="008E12A3"/>
    <w:rsid w:val="008E2306"/>
    <w:rsid w:val="008E34BC"/>
    <w:rsid w:val="008E38C4"/>
    <w:rsid w:val="008E3BF4"/>
    <w:rsid w:val="008E5B34"/>
    <w:rsid w:val="008E6B03"/>
    <w:rsid w:val="008E6CF7"/>
    <w:rsid w:val="008E6E5B"/>
    <w:rsid w:val="008E7A7B"/>
    <w:rsid w:val="008F0394"/>
    <w:rsid w:val="008F03B2"/>
    <w:rsid w:val="008F14DD"/>
    <w:rsid w:val="008F1EC4"/>
    <w:rsid w:val="008F27F4"/>
    <w:rsid w:val="008F3F4F"/>
    <w:rsid w:val="008F4E2A"/>
    <w:rsid w:val="008F550A"/>
    <w:rsid w:val="008F627D"/>
    <w:rsid w:val="008F63D8"/>
    <w:rsid w:val="008F6A6E"/>
    <w:rsid w:val="008F6AE0"/>
    <w:rsid w:val="008F6B23"/>
    <w:rsid w:val="008F71C2"/>
    <w:rsid w:val="008F747C"/>
    <w:rsid w:val="009005AB"/>
    <w:rsid w:val="00900700"/>
    <w:rsid w:val="00900866"/>
    <w:rsid w:val="00901DC7"/>
    <w:rsid w:val="00902125"/>
    <w:rsid w:val="00903900"/>
    <w:rsid w:val="00903A39"/>
    <w:rsid w:val="00904A66"/>
    <w:rsid w:val="00905040"/>
    <w:rsid w:val="009054E0"/>
    <w:rsid w:val="009063FC"/>
    <w:rsid w:val="009070FE"/>
    <w:rsid w:val="00907720"/>
    <w:rsid w:val="009079D0"/>
    <w:rsid w:val="009100FD"/>
    <w:rsid w:val="00910189"/>
    <w:rsid w:val="00910616"/>
    <w:rsid w:val="00910B1E"/>
    <w:rsid w:val="00910CE6"/>
    <w:rsid w:val="00911EF3"/>
    <w:rsid w:val="009133FE"/>
    <w:rsid w:val="0091361D"/>
    <w:rsid w:val="009137EB"/>
    <w:rsid w:val="00913DFC"/>
    <w:rsid w:val="0091571F"/>
    <w:rsid w:val="00915919"/>
    <w:rsid w:val="0091621B"/>
    <w:rsid w:val="009169A8"/>
    <w:rsid w:val="0092028D"/>
    <w:rsid w:val="00920305"/>
    <w:rsid w:val="00920581"/>
    <w:rsid w:val="009205D7"/>
    <w:rsid w:val="00920991"/>
    <w:rsid w:val="00920A4C"/>
    <w:rsid w:val="009211F7"/>
    <w:rsid w:val="00922133"/>
    <w:rsid w:val="00922743"/>
    <w:rsid w:val="00922B8A"/>
    <w:rsid w:val="00923652"/>
    <w:rsid w:val="00923AA9"/>
    <w:rsid w:val="00923E7B"/>
    <w:rsid w:val="0092406D"/>
    <w:rsid w:val="00924D64"/>
    <w:rsid w:val="00925625"/>
    <w:rsid w:val="00925B5C"/>
    <w:rsid w:val="0092613C"/>
    <w:rsid w:val="009265C1"/>
    <w:rsid w:val="00926B35"/>
    <w:rsid w:val="00926D4C"/>
    <w:rsid w:val="00926F22"/>
    <w:rsid w:val="00927662"/>
    <w:rsid w:val="00927BB9"/>
    <w:rsid w:val="009304EB"/>
    <w:rsid w:val="009306E5"/>
    <w:rsid w:val="00930C36"/>
    <w:rsid w:val="00930C99"/>
    <w:rsid w:val="0093162E"/>
    <w:rsid w:val="009331A9"/>
    <w:rsid w:val="009333A0"/>
    <w:rsid w:val="00934726"/>
    <w:rsid w:val="00934839"/>
    <w:rsid w:val="00934CFD"/>
    <w:rsid w:val="009367A1"/>
    <w:rsid w:val="009370DE"/>
    <w:rsid w:val="00940E06"/>
    <w:rsid w:val="00941AAB"/>
    <w:rsid w:val="00941E83"/>
    <w:rsid w:val="009424A9"/>
    <w:rsid w:val="00942916"/>
    <w:rsid w:val="0094335B"/>
    <w:rsid w:val="00943917"/>
    <w:rsid w:val="00944894"/>
    <w:rsid w:val="00945C75"/>
    <w:rsid w:val="00945E19"/>
    <w:rsid w:val="00947774"/>
    <w:rsid w:val="00947F8D"/>
    <w:rsid w:val="009500C8"/>
    <w:rsid w:val="0095030B"/>
    <w:rsid w:val="009505E1"/>
    <w:rsid w:val="009509C1"/>
    <w:rsid w:val="00950A72"/>
    <w:rsid w:val="00951A5C"/>
    <w:rsid w:val="00951F8D"/>
    <w:rsid w:val="009531E2"/>
    <w:rsid w:val="0095332F"/>
    <w:rsid w:val="009554B4"/>
    <w:rsid w:val="009554D7"/>
    <w:rsid w:val="00955BDE"/>
    <w:rsid w:val="00956761"/>
    <w:rsid w:val="00956EB8"/>
    <w:rsid w:val="00957083"/>
    <w:rsid w:val="00957C53"/>
    <w:rsid w:val="00961F0C"/>
    <w:rsid w:val="00961F90"/>
    <w:rsid w:val="00962002"/>
    <w:rsid w:val="00962D7D"/>
    <w:rsid w:val="0096383C"/>
    <w:rsid w:val="00963A1F"/>
    <w:rsid w:val="009645D3"/>
    <w:rsid w:val="00964CC4"/>
    <w:rsid w:val="009658C5"/>
    <w:rsid w:val="00965A75"/>
    <w:rsid w:val="00966048"/>
    <w:rsid w:val="00966A0B"/>
    <w:rsid w:val="0096723E"/>
    <w:rsid w:val="00967395"/>
    <w:rsid w:val="00967B29"/>
    <w:rsid w:val="00967BB0"/>
    <w:rsid w:val="009700A5"/>
    <w:rsid w:val="0097199D"/>
    <w:rsid w:val="00971EDA"/>
    <w:rsid w:val="009725DE"/>
    <w:rsid w:val="009729FA"/>
    <w:rsid w:val="00972DB4"/>
    <w:rsid w:val="009736FE"/>
    <w:rsid w:val="00974411"/>
    <w:rsid w:val="00974481"/>
    <w:rsid w:val="00974A65"/>
    <w:rsid w:val="00975739"/>
    <w:rsid w:val="00975F1F"/>
    <w:rsid w:val="00976296"/>
    <w:rsid w:val="0097643A"/>
    <w:rsid w:val="009765D3"/>
    <w:rsid w:val="00976792"/>
    <w:rsid w:val="00976C68"/>
    <w:rsid w:val="00976E5E"/>
    <w:rsid w:val="00977D9B"/>
    <w:rsid w:val="00977ED1"/>
    <w:rsid w:val="009803E5"/>
    <w:rsid w:val="009808B4"/>
    <w:rsid w:val="0098094E"/>
    <w:rsid w:val="00980E7F"/>
    <w:rsid w:val="0098141C"/>
    <w:rsid w:val="00982681"/>
    <w:rsid w:val="00982CF2"/>
    <w:rsid w:val="00983AE5"/>
    <w:rsid w:val="00984196"/>
    <w:rsid w:val="00984488"/>
    <w:rsid w:val="0098502F"/>
    <w:rsid w:val="00985198"/>
    <w:rsid w:val="00985DBE"/>
    <w:rsid w:val="0098649E"/>
    <w:rsid w:val="00986604"/>
    <w:rsid w:val="00986A02"/>
    <w:rsid w:val="00987EC2"/>
    <w:rsid w:val="009900D0"/>
    <w:rsid w:val="00990B7F"/>
    <w:rsid w:val="00990BA6"/>
    <w:rsid w:val="00990E51"/>
    <w:rsid w:val="009928A0"/>
    <w:rsid w:val="0099371E"/>
    <w:rsid w:val="00993ED7"/>
    <w:rsid w:val="00994F95"/>
    <w:rsid w:val="00995B32"/>
    <w:rsid w:val="00996183"/>
    <w:rsid w:val="00996DF0"/>
    <w:rsid w:val="00997A9F"/>
    <w:rsid w:val="009A0277"/>
    <w:rsid w:val="009A0577"/>
    <w:rsid w:val="009A2522"/>
    <w:rsid w:val="009A2653"/>
    <w:rsid w:val="009A32A0"/>
    <w:rsid w:val="009A32C6"/>
    <w:rsid w:val="009A3596"/>
    <w:rsid w:val="009A394A"/>
    <w:rsid w:val="009A41A6"/>
    <w:rsid w:val="009A49C6"/>
    <w:rsid w:val="009A5FE1"/>
    <w:rsid w:val="009A6328"/>
    <w:rsid w:val="009A6FCF"/>
    <w:rsid w:val="009A7C3F"/>
    <w:rsid w:val="009B14A6"/>
    <w:rsid w:val="009B233C"/>
    <w:rsid w:val="009B2CDF"/>
    <w:rsid w:val="009B2F6C"/>
    <w:rsid w:val="009B36EA"/>
    <w:rsid w:val="009B42B6"/>
    <w:rsid w:val="009B4D58"/>
    <w:rsid w:val="009B5596"/>
    <w:rsid w:val="009B5976"/>
    <w:rsid w:val="009B5E37"/>
    <w:rsid w:val="009B6015"/>
    <w:rsid w:val="009B7A33"/>
    <w:rsid w:val="009C01E4"/>
    <w:rsid w:val="009C0A61"/>
    <w:rsid w:val="009C0E61"/>
    <w:rsid w:val="009C1E7D"/>
    <w:rsid w:val="009C2A06"/>
    <w:rsid w:val="009C2A78"/>
    <w:rsid w:val="009C3050"/>
    <w:rsid w:val="009C309E"/>
    <w:rsid w:val="009C3BD4"/>
    <w:rsid w:val="009C4611"/>
    <w:rsid w:val="009C57AB"/>
    <w:rsid w:val="009C66E0"/>
    <w:rsid w:val="009C6C67"/>
    <w:rsid w:val="009C6D65"/>
    <w:rsid w:val="009C6E0C"/>
    <w:rsid w:val="009C7C29"/>
    <w:rsid w:val="009C7D4F"/>
    <w:rsid w:val="009D0AEE"/>
    <w:rsid w:val="009D15F8"/>
    <w:rsid w:val="009D1D11"/>
    <w:rsid w:val="009D1ED3"/>
    <w:rsid w:val="009D1F85"/>
    <w:rsid w:val="009D26D8"/>
    <w:rsid w:val="009D3232"/>
    <w:rsid w:val="009D3840"/>
    <w:rsid w:val="009D3D52"/>
    <w:rsid w:val="009D5A0B"/>
    <w:rsid w:val="009D6025"/>
    <w:rsid w:val="009D61D9"/>
    <w:rsid w:val="009D6884"/>
    <w:rsid w:val="009D704F"/>
    <w:rsid w:val="009D72DB"/>
    <w:rsid w:val="009D7FC4"/>
    <w:rsid w:val="009D7FCC"/>
    <w:rsid w:val="009E03BD"/>
    <w:rsid w:val="009E0A86"/>
    <w:rsid w:val="009E0BAB"/>
    <w:rsid w:val="009E16E1"/>
    <w:rsid w:val="009E1AEA"/>
    <w:rsid w:val="009E2F51"/>
    <w:rsid w:val="009E3306"/>
    <w:rsid w:val="009E37E5"/>
    <w:rsid w:val="009E39D5"/>
    <w:rsid w:val="009E3BFB"/>
    <w:rsid w:val="009E7124"/>
    <w:rsid w:val="009F034D"/>
    <w:rsid w:val="009F0D8C"/>
    <w:rsid w:val="009F1C2D"/>
    <w:rsid w:val="009F23A5"/>
    <w:rsid w:val="009F2E60"/>
    <w:rsid w:val="009F345B"/>
    <w:rsid w:val="009F3CA3"/>
    <w:rsid w:val="009F3F39"/>
    <w:rsid w:val="009F40CB"/>
    <w:rsid w:val="009F40FB"/>
    <w:rsid w:val="009F48BF"/>
    <w:rsid w:val="009F4C77"/>
    <w:rsid w:val="009F5483"/>
    <w:rsid w:val="009F55F9"/>
    <w:rsid w:val="009F580C"/>
    <w:rsid w:val="009F59DA"/>
    <w:rsid w:val="009F604A"/>
    <w:rsid w:val="009F62AA"/>
    <w:rsid w:val="009F6922"/>
    <w:rsid w:val="009F744D"/>
    <w:rsid w:val="009F7C9C"/>
    <w:rsid w:val="00A00358"/>
    <w:rsid w:val="00A0172B"/>
    <w:rsid w:val="00A0294F"/>
    <w:rsid w:val="00A02EF0"/>
    <w:rsid w:val="00A03260"/>
    <w:rsid w:val="00A037B3"/>
    <w:rsid w:val="00A048CF"/>
    <w:rsid w:val="00A05BED"/>
    <w:rsid w:val="00A05E39"/>
    <w:rsid w:val="00A06A7D"/>
    <w:rsid w:val="00A06FAD"/>
    <w:rsid w:val="00A075CE"/>
    <w:rsid w:val="00A07D51"/>
    <w:rsid w:val="00A10656"/>
    <w:rsid w:val="00A10FBA"/>
    <w:rsid w:val="00A110DD"/>
    <w:rsid w:val="00A114DE"/>
    <w:rsid w:val="00A11562"/>
    <w:rsid w:val="00A126E6"/>
    <w:rsid w:val="00A12B04"/>
    <w:rsid w:val="00A13418"/>
    <w:rsid w:val="00A13D4E"/>
    <w:rsid w:val="00A13ECE"/>
    <w:rsid w:val="00A14509"/>
    <w:rsid w:val="00A14697"/>
    <w:rsid w:val="00A151DF"/>
    <w:rsid w:val="00A15427"/>
    <w:rsid w:val="00A158CD"/>
    <w:rsid w:val="00A15958"/>
    <w:rsid w:val="00A1677D"/>
    <w:rsid w:val="00A16CAC"/>
    <w:rsid w:val="00A16F80"/>
    <w:rsid w:val="00A17DA5"/>
    <w:rsid w:val="00A17ED8"/>
    <w:rsid w:val="00A208E7"/>
    <w:rsid w:val="00A20BBF"/>
    <w:rsid w:val="00A2190C"/>
    <w:rsid w:val="00A22574"/>
    <w:rsid w:val="00A22D5D"/>
    <w:rsid w:val="00A2404E"/>
    <w:rsid w:val="00A241B2"/>
    <w:rsid w:val="00A24404"/>
    <w:rsid w:val="00A24C6C"/>
    <w:rsid w:val="00A24CB9"/>
    <w:rsid w:val="00A2521C"/>
    <w:rsid w:val="00A25836"/>
    <w:rsid w:val="00A26B44"/>
    <w:rsid w:val="00A27013"/>
    <w:rsid w:val="00A272CD"/>
    <w:rsid w:val="00A27316"/>
    <w:rsid w:val="00A2738E"/>
    <w:rsid w:val="00A2754C"/>
    <w:rsid w:val="00A275C3"/>
    <w:rsid w:val="00A300E2"/>
    <w:rsid w:val="00A306F2"/>
    <w:rsid w:val="00A30770"/>
    <w:rsid w:val="00A30F4C"/>
    <w:rsid w:val="00A3147E"/>
    <w:rsid w:val="00A31DCB"/>
    <w:rsid w:val="00A31E34"/>
    <w:rsid w:val="00A32315"/>
    <w:rsid w:val="00A33134"/>
    <w:rsid w:val="00A3323D"/>
    <w:rsid w:val="00A33B57"/>
    <w:rsid w:val="00A33D50"/>
    <w:rsid w:val="00A34C7A"/>
    <w:rsid w:val="00A34CB6"/>
    <w:rsid w:val="00A36778"/>
    <w:rsid w:val="00A36FA9"/>
    <w:rsid w:val="00A372F0"/>
    <w:rsid w:val="00A37430"/>
    <w:rsid w:val="00A37BC7"/>
    <w:rsid w:val="00A37E40"/>
    <w:rsid w:val="00A4014B"/>
    <w:rsid w:val="00A401DB"/>
    <w:rsid w:val="00A41284"/>
    <w:rsid w:val="00A4196F"/>
    <w:rsid w:val="00A41A6D"/>
    <w:rsid w:val="00A4254A"/>
    <w:rsid w:val="00A43368"/>
    <w:rsid w:val="00A45035"/>
    <w:rsid w:val="00A45113"/>
    <w:rsid w:val="00A45286"/>
    <w:rsid w:val="00A45E54"/>
    <w:rsid w:val="00A45EFA"/>
    <w:rsid w:val="00A4705E"/>
    <w:rsid w:val="00A47806"/>
    <w:rsid w:val="00A47922"/>
    <w:rsid w:val="00A47D8C"/>
    <w:rsid w:val="00A50B9E"/>
    <w:rsid w:val="00A5158E"/>
    <w:rsid w:val="00A5171B"/>
    <w:rsid w:val="00A51EA0"/>
    <w:rsid w:val="00A536BD"/>
    <w:rsid w:val="00A53A73"/>
    <w:rsid w:val="00A53BA8"/>
    <w:rsid w:val="00A54376"/>
    <w:rsid w:val="00A55151"/>
    <w:rsid w:val="00A55CC2"/>
    <w:rsid w:val="00A55F6A"/>
    <w:rsid w:val="00A56E82"/>
    <w:rsid w:val="00A56F91"/>
    <w:rsid w:val="00A57E92"/>
    <w:rsid w:val="00A605F3"/>
    <w:rsid w:val="00A607B6"/>
    <w:rsid w:val="00A60D8F"/>
    <w:rsid w:val="00A6194D"/>
    <w:rsid w:val="00A62825"/>
    <w:rsid w:val="00A62FA4"/>
    <w:rsid w:val="00A633B9"/>
    <w:rsid w:val="00A63F8A"/>
    <w:rsid w:val="00A644CC"/>
    <w:rsid w:val="00A65185"/>
    <w:rsid w:val="00A65F40"/>
    <w:rsid w:val="00A66837"/>
    <w:rsid w:val="00A670F1"/>
    <w:rsid w:val="00A676AA"/>
    <w:rsid w:val="00A70ADD"/>
    <w:rsid w:val="00A70ED9"/>
    <w:rsid w:val="00A71096"/>
    <w:rsid w:val="00A711CB"/>
    <w:rsid w:val="00A712FC"/>
    <w:rsid w:val="00A721E3"/>
    <w:rsid w:val="00A7244D"/>
    <w:rsid w:val="00A725CA"/>
    <w:rsid w:val="00A73678"/>
    <w:rsid w:val="00A75293"/>
    <w:rsid w:val="00A7691A"/>
    <w:rsid w:val="00A76940"/>
    <w:rsid w:val="00A77DCA"/>
    <w:rsid w:val="00A803A9"/>
    <w:rsid w:val="00A80735"/>
    <w:rsid w:val="00A8197F"/>
    <w:rsid w:val="00A81D13"/>
    <w:rsid w:val="00A81D4D"/>
    <w:rsid w:val="00A8238F"/>
    <w:rsid w:val="00A83513"/>
    <w:rsid w:val="00A836B1"/>
    <w:rsid w:val="00A837DD"/>
    <w:rsid w:val="00A83A1D"/>
    <w:rsid w:val="00A83EF4"/>
    <w:rsid w:val="00A8414E"/>
    <w:rsid w:val="00A84698"/>
    <w:rsid w:val="00A8487C"/>
    <w:rsid w:val="00A8500B"/>
    <w:rsid w:val="00A855B0"/>
    <w:rsid w:val="00A855CD"/>
    <w:rsid w:val="00A85F33"/>
    <w:rsid w:val="00A86A22"/>
    <w:rsid w:val="00A86AB9"/>
    <w:rsid w:val="00A87389"/>
    <w:rsid w:val="00A8796F"/>
    <w:rsid w:val="00A87D71"/>
    <w:rsid w:val="00A90399"/>
    <w:rsid w:val="00A911AE"/>
    <w:rsid w:val="00A91BEA"/>
    <w:rsid w:val="00A92164"/>
    <w:rsid w:val="00A927E3"/>
    <w:rsid w:val="00A92893"/>
    <w:rsid w:val="00A92993"/>
    <w:rsid w:val="00A932A8"/>
    <w:rsid w:val="00A93C4C"/>
    <w:rsid w:val="00A95E0B"/>
    <w:rsid w:val="00A96291"/>
    <w:rsid w:val="00A96C3A"/>
    <w:rsid w:val="00A96D3C"/>
    <w:rsid w:val="00A96F42"/>
    <w:rsid w:val="00AA0153"/>
    <w:rsid w:val="00AA03D7"/>
    <w:rsid w:val="00AA0F46"/>
    <w:rsid w:val="00AA1A06"/>
    <w:rsid w:val="00AA1EF0"/>
    <w:rsid w:val="00AA4346"/>
    <w:rsid w:val="00AA5852"/>
    <w:rsid w:val="00AA5D5A"/>
    <w:rsid w:val="00AA6881"/>
    <w:rsid w:val="00AA6DAC"/>
    <w:rsid w:val="00AA6F9C"/>
    <w:rsid w:val="00AA711B"/>
    <w:rsid w:val="00AA7798"/>
    <w:rsid w:val="00AB017E"/>
    <w:rsid w:val="00AB038B"/>
    <w:rsid w:val="00AB074D"/>
    <w:rsid w:val="00AB386F"/>
    <w:rsid w:val="00AB3F21"/>
    <w:rsid w:val="00AB4022"/>
    <w:rsid w:val="00AB6DE3"/>
    <w:rsid w:val="00AB721F"/>
    <w:rsid w:val="00AB732A"/>
    <w:rsid w:val="00AB7383"/>
    <w:rsid w:val="00AB7578"/>
    <w:rsid w:val="00AC056D"/>
    <w:rsid w:val="00AC078D"/>
    <w:rsid w:val="00AC1131"/>
    <w:rsid w:val="00AC119F"/>
    <w:rsid w:val="00AC205D"/>
    <w:rsid w:val="00AC2895"/>
    <w:rsid w:val="00AC36A7"/>
    <w:rsid w:val="00AC391B"/>
    <w:rsid w:val="00AC3BA9"/>
    <w:rsid w:val="00AC3BC7"/>
    <w:rsid w:val="00AC462B"/>
    <w:rsid w:val="00AC475E"/>
    <w:rsid w:val="00AC4FB3"/>
    <w:rsid w:val="00AC518F"/>
    <w:rsid w:val="00AC597C"/>
    <w:rsid w:val="00AC5D75"/>
    <w:rsid w:val="00AC63D5"/>
    <w:rsid w:val="00AC6FB7"/>
    <w:rsid w:val="00AC74DB"/>
    <w:rsid w:val="00AC7A33"/>
    <w:rsid w:val="00AC7AC2"/>
    <w:rsid w:val="00AD0257"/>
    <w:rsid w:val="00AD1058"/>
    <w:rsid w:val="00AD2C82"/>
    <w:rsid w:val="00AD43DC"/>
    <w:rsid w:val="00AD71EF"/>
    <w:rsid w:val="00AD78AE"/>
    <w:rsid w:val="00AD7E58"/>
    <w:rsid w:val="00AE0BE3"/>
    <w:rsid w:val="00AE1CDA"/>
    <w:rsid w:val="00AE22E2"/>
    <w:rsid w:val="00AE2930"/>
    <w:rsid w:val="00AE30B3"/>
    <w:rsid w:val="00AE3345"/>
    <w:rsid w:val="00AE3B66"/>
    <w:rsid w:val="00AE3B8D"/>
    <w:rsid w:val="00AE4B97"/>
    <w:rsid w:val="00AE5B9B"/>
    <w:rsid w:val="00AE6B0A"/>
    <w:rsid w:val="00AE7135"/>
    <w:rsid w:val="00AE7985"/>
    <w:rsid w:val="00AF084D"/>
    <w:rsid w:val="00AF0E2C"/>
    <w:rsid w:val="00AF0F8A"/>
    <w:rsid w:val="00AF16D5"/>
    <w:rsid w:val="00AF1AEE"/>
    <w:rsid w:val="00AF2336"/>
    <w:rsid w:val="00AF2A84"/>
    <w:rsid w:val="00AF3D16"/>
    <w:rsid w:val="00AF4619"/>
    <w:rsid w:val="00AF47D7"/>
    <w:rsid w:val="00AF4E93"/>
    <w:rsid w:val="00AF5BA8"/>
    <w:rsid w:val="00AF6767"/>
    <w:rsid w:val="00AF6E30"/>
    <w:rsid w:val="00AF6F2A"/>
    <w:rsid w:val="00AF75C4"/>
    <w:rsid w:val="00AF79F4"/>
    <w:rsid w:val="00B00E23"/>
    <w:rsid w:val="00B00E3F"/>
    <w:rsid w:val="00B0171C"/>
    <w:rsid w:val="00B019B9"/>
    <w:rsid w:val="00B01E98"/>
    <w:rsid w:val="00B02661"/>
    <w:rsid w:val="00B029AC"/>
    <w:rsid w:val="00B03A36"/>
    <w:rsid w:val="00B03A90"/>
    <w:rsid w:val="00B03B34"/>
    <w:rsid w:val="00B0442C"/>
    <w:rsid w:val="00B04D47"/>
    <w:rsid w:val="00B04E72"/>
    <w:rsid w:val="00B05783"/>
    <w:rsid w:val="00B05A85"/>
    <w:rsid w:val="00B06088"/>
    <w:rsid w:val="00B060F6"/>
    <w:rsid w:val="00B06397"/>
    <w:rsid w:val="00B06B98"/>
    <w:rsid w:val="00B06D06"/>
    <w:rsid w:val="00B1022C"/>
    <w:rsid w:val="00B10464"/>
    <w:rsid w:val="00B11DAB"/>
    <w:rsid w:val="00B11F4C"/>
    <w:rsid w:val="00B12F6C"/>
    <w:rsid w:val="00B136D0"/>
    <w:rsid w:val="00B13C49"/>
    <w:rsid w:val="00B147DD"/>
    <w:rsid w:val="00B149B0"/>
    <w:rsid w:val="00B14C5B"/>
    <w:rsid w:val="00B15612"/>
    <w:rsid w:val="00B15A2E"/>
    <w:rsid w:val="00B15B1A"/>
    <w:rsid w:val="00B15BC1"/>
    <w:rsid w:val="00B1791F"/>
    <w:rsid w:val="00B179FD"/>
    <w:rsid w:val="00B2013E"/>
    <w:rsid w:val="00B20219"/>
    <w:rsid w:val="00B21135"/>
    <w:rsid w:val="00B21664"/>
    <w:rsid w:val="00B2203C"/>
    <w:rsid w:val="00B22339"/>
    <w:rsid w:val="00B2239B"/>
    <w:rsid w:val="00B228A1"/>
    <w:rsid w:val="00B22A92"/>
    <w:rsid w:val="00B22DC5"/>
    <w:rsid w:val="00B237E6"/>
    <w:rsid w:val="00B23C47"/>
    <w:rsid w:val="00B23CA9"/>
    <w:rsid w:val="00B23D69"/>
    <w:rsid w:val="00B240E1"/>
    <w:rsid w:val="00B24AC5"/>
    <w:rsid w:val="00B27E69"/>
    <w:rsid w:val="00B303EC"/>
    <w:rsid w:val="00B304B2"/>
    <w:rsid w:val="00B319B3"/>
    <w:rsid w:val="00B325C6"/>
    <w:rsid w:val="00B32EB6"/>
    <w:rsid w:val="00B33410"/>
    <w:rsid w:val="00B33656"/>
    <w:rsid w:val="00B342AD"/>
    <w:rsid w:val="00B34954"/>
    <w:rsid w:val="00B351E7"/>
    <w:rsid w:val="00B36512"/>
    <w:rsid w:val="00B36D6F"/>
    <w:rsid w:val="00B37485"/>
    <w:rsid w:val="00B374E3"/>
    <w:rsid w:val="00B401CE"/>
    <w:rsid w:val="00B40945"/>
    <w:rsid w:val="00B41205"/>
    <w:rsid w:val="00B4165C"/>
    <w:rsid w:val="00B41B03"/>
    <w:rsid w:val="00B41C28"/>
    <w:rsid w:val="00B41C71"/>
    <w:rsid w:val="00B4218A"/>
    <w:rsid w:val="00B42637"/>
    <w:rsid w:val="00B4326A"/>
    <w:rsid w:val="00B43CB4"/>
    <w:rsid w:val="00B4412E"/>
    <w:rsid w:val="00B45006"/>
    <w:rsid w:val="00B453AE"/>
    <w:rsid w:val="00B46709"/>
    <w:rsid w:val="00B472EE"/>
    <w:rsid w:val="00B475E8"/>
    <w:rsid w:val="00B5008C"/>
    <w:rsid w:val="00B50194"/>
    <w:rsid w:val="00B50205"/>
    <w:rsid w:val="00B515F3"/>
    <w:rsid w:val="00B522EF"/>
    <w:rsid w:val="00B529D8"/>
    <w:rsid w:val="00B52A1C"/>
    <w:rsid w:val="00B5309D"/>
    <w:rsid w:val="00B53C1A"/>
    <w:rsid w:val="00B53DFF"/>
    <w:rsid w:val="00B53E04"/>
    <w:rsid w:val="00B548C5"/>
    <w:rsid w:val="00B55CC6"/>
    <w:rsid w:val="00B55F1C"/>
    <w:rsid w:val="00B565E1"/>
    <w:rsid w:val="00B567D4"/>
    <w:rsid w:val="00B57201"/>
    <w:rsid w:val="00B57B3A"/>
    <w:rsid w:val="00B60625"/>
    <w:rsid w:val="00B61899"/>
    <w:rsid w:val="00B618C2"/>
    <w:rsid w:val="00B61A3F"/>
    <w:rsid w:val="00B6206E"/>
    <w:rsid w:val="00B62098"/>
    <w:rsid w:val="00B6243A"/>
    <w:rsid w:val="00B62DB3"/>
    <w:rsid w:val="00B62E0D"/>
    <w:rsid w:val="00B635D2"/>
    <w:rsid w:val="00B63B09"/>
    <w:rsid w:val="00B63FA3"/>
    <w:rsid w:val="00B6589B"/>
    <w:rsid w:val="00B664AC"/>
    <w:rsid w:val="00B6697A"/>
    <w:rsid w:val="00B67188"/>
    <w:rsid w:val="00B67479"/>
    <w:rsid w:val="00B70B5C"/>
    <w:rsid w:val="00B7126C"/>
    <w:rsid w:val="00B7145E"/>
    <w:rsid w:val="00B71CD9"/>
    <w:rsid w:val="00B72EA2"/>
    <w:rsid w:val="00B73076"/>
    <w:rsid w:val="00B732B2"/>
    <w:rsid w:val="00B73E12"/>
    <w:rsid w:val="00B74449"/>
    <w:rsid w:val="00B74582"/>
    <w:rsid w:val="00B74780"/>
    <w:rsid w:val="00B74B0F"/>
    <w:rsid w:val="00B74D5D"/>
    <w:rsid w:val="00B7529F"/>
    <w:rsid w:val="00B77A61"/>
    <w:rsid w:val="00B77CEB"/>
    <w:rsid w:val="00B806E2"/>
    <w:rsid w:val="00B806F0"/>
    <w:rsid w:val="00B80C47"/>
    <w:rsid w:val="00B80E01"/>
    <w:rsid w:val="00B81499"/>
    <w:rsid w:val="00B81E2F"/>
    <w:rsid w:val="00B82024"/>
    <w:rsid w:val="00B8291C"/>
    <w:rsid w:val="00B82E0B"/>
    <w:rsid w:val="00B82FD3"/>
    <w:rsid w:val="00B8308C"/>
    <w:rsid w:val="00B83876"/>
    <w:rsid w:val="00B83D2D"/>
    <w:rsid w:val="00B8417F"/>
    <w:rsid w:val="00B841DB"/>
    <w:rsid w:val="00B84851"/>
    <w:rsid w:val="00B84C7F"/>
    <w:rsid w:val="00B8519E"/>
    <w:rsid w:val="00B85572"/>
    <w:rsid w:val="00B866BB"/>
    <w:rsid w:val="00B86FAE"/>
    <w:rsid w:val="00B901BA"/>
    <w:rsid w:val="00B9110D"/>
    <w:rsid w:val="00B91B8A"/>
    <w:rsid w:val="00B91F98"/>
    <w:rsid w:val="00B924A3"/>
    <w:rsid w:val="00B9277B"/>
    <w:rsid w:val="00B932B8"/>
    <w:rsid w:val="00B94DB1"/>
    <w:rsid w:val="00B94E47"/>
    <w:rsid w:val="00B95309"/>
    <w:rsid w:val="00B95345"/>
    <w:rsid w:val="00B95E84"/>
    <w:rsid w:val="00B961F6"/>
    <w:rsid w:val="00B972B9"/>
    <w:rsid w:val="00B972E1"/>
    <w:rsid w:val="00B97357"/>
    <w:rsid w:val="00BA0BBD"/>
    <w:rsid w:val="00BA0FF6"/>
    <w:rsid w:val="00BA2430"/>
    <w:rsid w:val="00BA254C"/>
    <w:rsid w:val="00BA2C9F"/>
    <w:rsid w:val="00BA4228"/>
    <w:rsid w:val="00BA4395"/>
    <w:rsid w:val="00BA4A48"/>
    <w:rsid w:val="00BA4B59"/>
    <w:rsid w:val="00BA4B99"/>
    <w:rsid w:val="00BA527A"/>
    <w:rsid w:val="00BA5576"/>
    <w:rsid w:val="00BA55D1"/>
    <w:rsid w:val="00BA58DA"/>
    <w:rsid w:val="00BA59B1"/>
    <w:rsid w:val="00BA6592"/>
    <w:rsid w:val="00BA660C"/>
    <w:rsid w:val="00BA7B68"/>
    <w:rsid w:val="00BB00F0"/>
    <w:rsid w:val="00BB01DC"/>
    <w:rsid w:val="00BB04EA"/>
    <w:rsid w:val="00BB0995"/>
    <w:rsid w:val="00BB12E0"/>
    <w:rsid w:val="00BB153C"/>
    <w:rsid w:val="00BB2F85"/>
    <w:rsid w:val="00BB4A54"/>
    <w:rsid w:val="00BB540B"/>
    <w:rsid w:val="00BB5455"/>
    <w:rsid w:val="00BB577E"/>
    <w:rsid w:val="00BB72A0"/>
    <w:rsid w:val="00BB7474"/>
    <w:rsid w:val="00BB77C5"/>
    <w:rsid w:val="00BC0AD1"/>
    <w:rsid w:val="00BC1566"/>
    <w:rsid w:val="00BC17F2"/>
    <w:rsid w:val="00BC3511"/>
    <w:rsid w:val="00BC3640"/>
    <w:rsid w:val="00BC3676"/>
    <w:rsid w:val="00BC367A"/>
    <w:rsid w:val="00BC36B0"/>
    <w:rsid w:val="00BC3CBF"/>
    <w:rsid w:val="00BC3D74"/>
    <w:rsid w:val="00BC4C44"/>
    <w:rsid w:val="00BC539A"/>
    <w:rsid w:val="00BC562D"/>
    <w:rsid w:val="00BC573F"/>
    <w:rsid w:val="00BC5AF5"/>
    <w:rsid w:val="00BC610A"/>
    <w:rsid w:val="00BC617D"/>
    <w:rsid w:val="00BC6543"/>
    <w:rsid w:val="00BC6985"/>
    <w:rsid w:val="00BC7226"/>
    <w:rsid w:val="00BD0138"/>
    <w:rsid w:val="00BD05DE"/>
    <w:rsid w:val="00BD089D"/>
    <w:rsid w:val="00BD09E1"/>
    <w:rsid w:val="00BD11A6"/>
    <w:rsid w:val="00BD1C17"/>
    <w:rsid w:val="00BD27FD"/>
    <w:rsid w:val="00BD3F90"/>
    <w:rsid w:val="00BD4980"/>
    <w:rsid w:val="00BD4EFE"/>
    <w:rsid w:val="00BD6DBB"/>
    <w:rsid w:val="00BD7861"/>
    <w:rsid w:val="00BD7B37"/>
    <w:rsid w:val="00BE0139"/>
    <w:rsid w:val="00BE0430"/>
    <w:rsid w:val="00BE11C6"/>
    <w:rsid w:val="00BE26DF"/>
    <w:rsid w:val="00BE38A6"/>
    <w:rsid w:val="00BE38AC"/>
    <w:rsid w:val="00BE3904"/>
    <w:rsid w:val="00BE3FBE"/>
    <w:rsid w:val="00BE411C"/>
    <w:rsid w:val="00BE43BA"/>
    <w:rsid w:val="00BE4B13"/>
    <w:rsid w:val="00BE4D09"/>
    <w:rsid w:val="00BE50C8"/>
    <w:rsid w:val="00BE51EB"/>
    <w:rsid w:val="00BE5372"/>
    <w:rsid w:val="00BE5525"/>
    <w:rsid w:val="00BE6A27"/>
    <w:rsid w:val="00BE70CF"/>
    <w:rsid w:val="00BE71EB"/>
    <w:rsid w:val="00BE73F2"/>
    <w:rsid w:val="00BF0416"/>
    <w:rsid w:val="00BF1221"/>
    <w:rsid w:val="00BF32AB"/>
    <w:rsid w:val="00BF430E"/>
    <w:rsid w:val="00BF43E4"/>
    <w:rsid w:val="00BF7DBE"/>
    <w:rsid w:val="00C02495"/>
    <w:rsid w:val="00C0276B"/>
    <w:rsid w:val="00C03AF4"/>
    <w:rsid w:val="00C03F67"/>
    <w:rsid w:val="00C05E7D"/>
    <w:rsid w:val="00C0610A"/>
    <w:rsid w:val="00C06392"/>
    <w:rsid w:val="00C065A0"/>
    <w:rsid w:val="00C06BE5"/>
    <w:rsid w:val="00C06F48"/>
    <w:rsid w:val="00C07126"/>
    <w:rsid w:val="00C07253"/>
    <w:rsid w:val="00C072DC"/>
    <w:rsid w:val="00C07BC6"/>
    <w:rsid w:val="00C07C7E"/>
    <w:rsid w:val="00C1048A"/>
    <w:rsid w:val="00C116D3"/>
    <w:rsid w:val="00C11A6B"/>
    <w:rsid w:val="00C12974"/>
    <w:rsid w:val="00C12E8B"/>
    <w:rsid w:val="00C1425C"/>
    <w:rsid w:val="00C14416"/>
    <w:rsid w:val="00C1449F"/>
    <w:rsid w:val="00C14541"/>
    <w:rsid w:val="00C150CA"/>
    <w:rsid w:val="00C1523E"/>
    <w:rsid w:val="00C16321"/>
    <w:rsid w:val="00C16388"/>
    <w:rsid w:val="00C174E3"/>
    <w:rsid w:val="00C17674"/>
    <w:rsid w:val="00C17C5A"/>
    <w:rsid w:val="00C20A77"/>
    <w:rsid w:val="00C20DAF"/>
    <w:rsid w:val="00C20DE8"/>
    <w:rsid w:val="00C2126D"/>
    <w:rsid w:val="00C231B7"/>
    <w:rsid w:val="00C247B9"/>
    <w:rsid w:val="00C24946"/>
    <w:rsid w:val="00C24A38"/>
    <w:rsid w:val="00C24AD0"/>
    <w:rsid w:val="00C254CF"/>
    <w:rsid w:val="00C25ACF"/>
    <w:rsid w:val="00C27235"/>
    <w:rsid w:val="00C303EB"/>
    <w:rsid w:val="00C309D8"/>
    <w:rsid w:val="00C31270"/>
    <w:rsid w:val="00C3149B"/>
    <w:rsid w:val="00C3162E"/>
    <w:rsid w:val="00C32037"/>
    <w:rsid w:val="00C32093"/>
    <w:rsid w:val="00C32540"/>
    <w:rsid w:val="00C33795"/>
    <w:rsid w:val="00C33C90"/>
    <w:rsid w:val="00C33E00"/>
    <w:rsid w:val="00C348DB"/>
    <w:rsid w:val="00C34D30"/>
    <w:rsid w:val="00C34FBB"/>
    <w:rsid w:val="00C35C57"/>
    <w:rsid w:val="00C35CDB"/>
    <w:rsid w:val="00C3610D"/>
    <w:rsid w:val="00C36866"/>
    <w:rsid w:val="00C36E25"/>
    <w:rsid w:val="00C37E9C"/>
    <w:rsid w:val="00C40405"/>
    <w:rsid w:val="00C41335"/>
    <w:rsid w:val="00C419C9"/>
    <w:rsid w:val="00C41A85"/>
    <w:rsid w:val="00C4290A"/>
    <w:rsid w:val="00C42C1E"/>
    <w:rsid w:val="00C430EE"/>
    <w:rsid w:val="00C43193"/>
    <w:rsid w:val="00C43C7E"/>
    <w:rsid w:val="00C43CF6"/>
    <w:rsid w:val="00C445C8"/>
    <w:rsid w:val="00C44ADC"/>
    <w:rsid w:val="00C451A9"/>
    <w:rsid w:val="00C45601"/>
    <w:rsid w:val="00C46B2C"/>
    <w:rsid w:val="00C46B7E"/>
    <w:rsid w:val="00C46CCF"/>
    <w:rsid w:val="00C4703B"/>
    <w:rsid w:val="00C47727"/>
    <w:rsid w:val="00C50547"/>
    <w:rsid w:val="00C50BCB"/>
    <w:rsid w:val="00C50CE5"/>
    <w:rsid w:val="00C51308"/>
    <w:rsid w:val="00C517B0"/>
    <w:rsid w:val="00C52826"/>
    <w:rsid w:val="00C52DC8"/>
    <w:rsid w:val="00C52FA8"/>
    <w:rsid w:val="00C53001"/>
    <w:rsid w:val="00C537B3"/>
    <w:rsid w:val="00C54505"/>
    <w:rsid w:val="00C548B4"/>
    <w:rsid w:val="00C54BA2"/>
    <w:rsid w:val="00C57F8E"/>
    <w:rsid w:val="00C60218"/>
    <w:rsid w:val="00C61356"/>
    <w:rsid w:val="00C613E1"/>
    <w:rsid w:val="00C61994"/>
    <w:rsid w:val="00C61A99"/>
    <w:rsid w:val="00C620C1"/>
    <w:rsid w:val="00C6255A"/>
    <w:rsid w:val="00C6278D"/>
    <w:rsid w:val="00C63A70"/>
    <w:rsid w:val="00C64B39"/>
    <w:rsid w:val="00C64CFE"/>
    <w:rsid w:val="00C6581C"/>
    <w:rsid w:val="00C65F5A"/>
    <w:rsid w:val="00C66DF0"/>
    <w:rsid w:val="00C70BAA"/>
    <w:rsid w:val="00C71128"/>
    <w:rsid w:val="00C712D7"/>
    <w:rsid w:val="00C714E9"/>
    <w:rsid w:val="00C718D8"/>
    <w:rsid w:val="00C7224A"/>
    <w:rsid w:val="00C72D55"/>
    <w:rsid w:val="00C72DD5"/>
    <w:rsid w:val="00C73571"/>
    <w:rsid w:val="00C737E4"/>
    <w:rsid w:val="00C73922"/>
    <w:rsid w:val="00C749A4"/>
    <w:rsid w:val="00C749D2"/>
    <w:rsid w:val="00C74EF9"/>
    <w:rsid w:val="00C75220"/>
    <w:rsid w:val="00C7563E"/>
    <w:rsid w:val="00C763A5"/>
    <w:rsid w:val="00C766E4"/>
    <w:rsid w:val="00C77166"/>
    <w:rsid w:val="00C7732A"/>
    <w:rsid w:val="00C77C4E"/>
    <w:rsid w:val="00C77FE6"/>
    <w:rsid w:val="00C80154"/>
    <w:rsid w:val="00C81127"/>
    <w:rsid w:val="00C8242D"/>
    <w:rsid w:val="00C83044"/>
    <w:rsid w:val="00C83CC2"/>
    <w:rsid w:val="00C843ED"/>
    <w:rsid w:val="00C84682"/>
    <w:rsid w:val="00C84DEE"/>
    <w:rsid w:val="00C8514F"/>
    <w:rsid w:val="00C85235"/>
    <w:rsid w:val="00C857AC"/>
    <w:rsid w:val="00C858E3"/>
    <w:rsid w:val="00C8637F"/>
    <w:rsid w:val="00C86711"/>
    <w:rsid w:val="00C86783"/>
    <w:rsid w:val="00C86A41"/>
    <w:rsid w:val="00C87B8B"/>
    <w:rsid w:val="00C87CBF"/>
    <w:rsid w:val="00C87CE1"/>
    <w:rsid w:val="00C90A67"/>
    <w:rsid w:val="00C91CCD"/>
    <w:rsid w:val="00C9201F"/>
    <w:rsid w:val="00C92206"/>
    <w:rsid w:val="00C92A5D"/>
    <w:rsid w:val="00C94051"/>
    <w:rsid w:val="00C95489"/>
    <w:rsid w:val="00C955D4"/>
    <w:rsid w:val="00C95B18"/>
    <w:rsid w:val="00C95D74"/>
    <w:rsid w:val="00C95EE6"/>
    <w:rsid w:val="00C96820"/>
    <w:rsid w:val="00C969E7"/>
    <w:rsid w:val="00C976FE"/>
    <w:rsid w:val="00CA0284"/>
    <w:rsid w:val="00CA0E3B"/>
    <w:rsid w:val="00CA1640"/>
    <w:rsid w:val="00CA17B0"/>
    <w:rsid w:val="00CA1C4B"/>
    <w:rsid w:val="00CA1DBF"/>
    <w:rsid w:val="00CA28A0"/>
    <w:rsid w:val="00CA2FB7"/>
    <w:rsid w:val="00CA306D"/>
    <w:rsid w:val="00CA311D"/>
    <w:rsid w:val="00CA385B"/>
    <w:rsid w:val="00CA3F93"/>
    <w:rsid w:val="00CA421F"/>
    <w:rsid w:val="00CA4989"/>
    <w:rsid w:val="00CA4B77"/>
    <w:rsid w:val="00CA4E1E"/>
    <w:rsid w:val="00CA4E3A"/>
    <w:rsid w:val="00CA5302"/>
    <w:rsid w:val="00CA550B"/>
    <w:rsid w:val="00CA586B"/>
    <w:rsid w:val="00CA608B"/>
    <w:rsid w:val="00CA6453"/>
    <w:rsid w:val="00CA653F"/>
    <w:rsid w:val="00CA68AE"/>
    <w:rsid w:val="00CA6DD5"/>
    <w:rsid w:val="00CA7BA3"/>
    <w:rsid w:val="00CA7C3D"/>
    <w:rsid w:val="00CA7E82"/>
    <w:rsid w:val="00CB085D"/>
    <w:rsid w:val="00CB0994"/>
    <w:rsid w:val="00CB0D15"/>
    <w:rsid w:val="00CB210C"/>
    <w:rsid w:val="00CB28E1"/>
    <w:rsid w:val="00CB2A1D"/>
    <w:rsid w:val="00CB2F77"/>
    <w:rsid w:val="00CB4661"/>
    <w:rsid w:val="00CB5193"/>
    <w:rsid w:val="00CB6361"/>
    <w:rsid w:val="00CB6435"/>
    <w:rsid w:val="00CB712C"/>
    <w:rsid w:val="00CB74EF"/>
    <w:rsid w:val="00CB7B87"/>
    <w:rsid w:val="00CC038A"/>
    <w:rsid w:val="00CC0FDC"/>
    <w:rsid w:val="00CC182B"/>
    <w:rsid w:val="00CC1DF3"/>
    <w:rsid w:val="00CC36FE"/>
    <w:rsid w:val="00CC39A5"/>
    <w:rsid w:val="00CC4124"/>
    <w:rsid w:val="00CC44B4"/>
    <w:rsid w:val="00CC45AC"/>
    <w:rsid w:val="00CC5756"/>
    <w:rsid w:val="00CD007F"/>
    <w:rsid w:val="00CD0A16"/>
    <w:rsid w:val="00CD0F25"/>
    <w:rsid w:val="00CD118F"/>
    <w:rsid w:val="00CD1F11"/>
    <w:rsid w:val="00CD1F7E"/>
    <w:rsid w:val="00CD265A"/>
    <w:rsid w:val="00CD2916"/>
    <w:rsid w:val="00CD2BF4"/>
    <w:rsid w:val="00CD3962"/>
    <w:rsid w:val="00CD3B40"/>
    <w:rsid w:val="00CD3BA1"/>
    <w:rsid w:val="00CD3BF8"/>
    <w:rsid w:val="00CD421B"/>
    <w:rsid w:val="00CD4936"/>
    <w:rsid w:val="00CD5786"/>
    <w:rsid w:val="00CD5A20"/>
    <w:rsid w:val="00CD6F7D"/>
    <w:rsid w:val="00CD7023"/>
    <w:rsid w:val="00CD7098"/>
    <w:rsid w:val="00CD778F"/>
    <w:rsid w:val="00CD7BE4"/>
    <w:rsid w:val="00CD7DD3"/>
    <w:rsid w:val="00CE0160"/>
    <w:rsid w:val="00CE056F"/>
    <w:rsid w:val="00CE069E"/>
    <w:rsid w:val="00CE06C9"/>
    <w:rsid w:val="00CE07C8"/>
    <w:rsid w:val="00CE1012"/>
    <w:rsid w:val="00CE1953"/>
    <w:rsid w:val="00CE1EC4"/>
    <w:rsid w:val="00CE2A5B"/>
    <w:rsid w:val="00CE2AAC"/>
    <w:rsid w:val="00CE3394"/>
    <w:rsid w:val="00CE40CA"/>
    <w:rsid w:val="00CE47A9"/>
    <w:rsid w:val="00CE5B04"/>
    <w:rsid w:val="00CE61D0"/>
    <w:rsid w:val="00CE622D"/>
    <w:rsid w:val="00CE66DD"/>
    <w:rsid w:val="00CE672F"/>
    <w:rsid w:val="00CE6B89"/>
    <w:rsid w:val="00CE6F41"/>
    <w:rsid w:val="00CE7282"/>
    <w:rsid w:val="00CE72FE"/>
    <w:rsid w:val="00CE7D23"/>
    <w:rsid w:val="00CF05C7"/>
    <w:rsid w:val="00CF0706"/>
    <w:rsid w:val="00CF08AF"/>
    <w:rsid w:val="00CF1A89"/>
    <w:rsid w:val="00CF28BE"/>
    <w:rsid w:val="00CF3548"/>
    <w:rsid w:val="00CF3C4D"/>
    <w:rsid w:val="00CF420C"/>
    <w:rsid w:val="00CF47D6"/>
    <w:rsid w:val="00CF4BE8"/>
    <w:rsid w:val="00CF5560"/>
    <w:rsid w:val="00CF56DA"/>
    <w:rsid w:val="00CF6755"/>
    <w:rsid w:val="00CF678D"/>
    <w:rsid w:val="00CF6C3A"/>
    <w:rsid w:val="00CF7DD6"/>
    <w:rsid w:val="00D0126F"/>
    <w:rsid w:val="00D017E2"/>
    <w:rsid w:val="00D02389"/>
    <w:rsid w:val="00D02862"/>
    <w:rsid w:val="00D02A88"/>
    <w:rsid w:val="00D03189"/>
    <w:rsid w:val="00D0340D"/>
    <w:rsid w:val="00D0348A"/>
    <w:rsid w:val="00D056F4"/>
    <w:rsid w:val="00D05B33"/>
    <w:rsid w:val="00D0609E"/>
    <w:rsid w:val="00D06234"/>
    <w:rsid w:val="00D06346"/>
    <w:rsid w:val="00D0675B"/>
    <w:rsid w:val="00D07E57"/>
    <w:rsid w:val="00D10AE9"/>
    <w:rsid w:val="00D10E70"/>
    <w:rsid w:val="00D119BD"/>
    <w:rsid w:val="00D1411F"/>
    <w:rsid w:val="00D141FA"/>
    <w:rsid w:val="00D1453E"/>
    <w:rsid w:val="00D14749"/>
    <w:rsid w:val="00D1479B"/>
    <w:rsid w:val="00D14A69"/>
    <w:rsid w:val="00D14C5D"/>
    <w:rsid w:val="00D14F06"/>
    <w:rsid w:val="00D14F34"/>
    <w:rsid w:val="00D15011"/>
    <w:rsid w:val="00D157CD"/>
    <w:rsid w:val="00D158D1"/>
    <w:rsid w:val="00D15FB6"/>
    <w:rsid w:val="00D16599"/>
    <w:rsid w:val="00D16E76"/>
    <w:rsid w:val="00D174DF"/>
    <w:rsid w:val="00D17DA1"/>
    <w:rsid w:val="00D2002E"/>
    <w:rsid w:val="00D2096C"/>
    <w:rsid w:val="00D20D07"/>
    <w:rsid w:val="00D2126E"/>
    <w:rsid w:val="00D21BBD"/>
    <w:rsid w:val="00D231E7"/>
    <w:rsid w:val="00D245DB"/>
    <w:rsid w:val="00D24778"/>
    <w:rsid w:val="00D24EF5"/>
    <w:rsid w:val="00D253E2"/>
    <w:rsid w:val="00D2548A"/>
    <w:rsid w:val="00D26231"/>
    <w:rsid w:val="00D26303"/>
    <w:rsid w:val="00D26B7C"/>
    <w:rsid w:val="00D26F73"/>
    <w:rsid w:val="00D27215"/>
    <w:rsid w:val="00D27F30"/>
    <w:rsid w:val="00D30B0C"/>
    <w:rsid w:val="00D31516"/>
    <w:rsid w:val="00D31D07"/>
    <w:rsid w:val="00D31DD5"/>
    <w:rsid w:val="00D31E10"/>
    <w:rsid w:val="00D31E89"/>
    <w:rsid w:val="00D31EF0"/>
    <w:rsid w:val="00D32031"/>
    <w:rsid w:val="00D323CC"/>
    <w:rsid w:val="00D3242A"/>
    <w:rsid w:val="00D32AD3"/>
    <w:rsid w:val="00D334E9"/>
    <w:rsid w:val="00D33ED6"/>
    <w:rsid w:val="00D34884"/>
    <w:rsid w:val="00D34AB0"/>
    <w:rsid w:val="00D34E16"/>
    <w:rsid w:val="00D34FE3"/>
    <w:rsid w:val="00D353FE"/>
    <w:rsid w:val="00D367B5"/>
    <w:rsid w:val="00D37C0A"/>
    <w:rsid w:val="00D402D7"/>
    <w:rsid w:val="00D40C89"/>
    <w:rsid w:val="00D4115A"/>
    <w:rsid w:val="00D41221"/>
    <w:rsid w:val="00D41739"/>
    <w:rsid w:val="00D41B47"/>
    <w:rsid w:val="00D42219"/>
    <w:rsid w:val="00D42E06"/>
    <w:rsid w:val="00D42EF6"/>
    <w:rsid w:val="00D43422"/>
    <w:rsid w:val="00D44913"/>
    <w:rsid w:val="00D44A7C"/>
    <w:rsid w:val="00D44B79"/>
    <w:rsid w:val="00D44DB3"/>
    <w:rsid w:val="00D4510E"/>
    <w:rsid w:val="00D45552"/>
    <w:rsid w:val="00D46220"/>
    <w:rsid w:val="00D46940"/>
    <w:rsid w:val="00D46976"/>
    <w:rsid w:val="00D47544"/>
    <w:rsid w:val="00D47921"/>
    <w:rsid w:val="00D47BC4"/>
    <w:rsid w:val="00D47EDF"/>
    <w:rsid w:val="00D502A6"/>
    <w:rsid w:val="00D505AB"/>
    <w:rsid w:val="00D510A5"/>
    <w:rsid w:val="00D512BE"/>
    <w:rsid w:val="00D5170F"/>
    <w:rsid w:val="00D529ED"/>
    <w:rsid w:val="00D52CAD"/>
    <w:rsid w:val="00D53FDF"/>
    <w:rsid w:val="00D54526"/>
    <w:rsid w:val="00D5472A"/>
    <w:rsid w:val="00D54BA7"/>
    <w:rsid w:val="00D554B0"/>
    <w:rsid w:val="00D55EDE"/>
    <w:rsid w:val="00D56114"/>
    <w:rsid w:val="00D565DC"/>
    <w:rsid w:val="00D574F7"/>
    <w:rsid w:val="00D60005"/>
    <w:rsid w:val="00D6038F"/>
    <w:rsid w:val="00D608E0"/>
    <w:rsid w:val="00D60B6C"/>
    <w:rsid w:val="00D61A2E"/>
    <w:rsid w:val="00D61E4C"/>
    <w:rsid w:val="00D6263A"/>
    <w:rsid w:val="00D62652"/>
    <w:rsid w:val="00D633D0"/>
    <w:rsid w:val="00D63987"/>
    <w:rsid w:val="00D64059"/>
    <w:rsid w:val="00D6409C"/>
    <w:rsid w:val="00D6417E"/>
    <w:rsid w:val="00D6444F"/>
    <w:rsid w:val="00D65596"/>
    <w:rsid w:val="00D65B66"/>
    <w:rsid w:val="00D66327"/>
    <w:rsid w:val="00D66B07"/>
    <w:rsid w:val="00D675E9"/>
    <w:rsid w:val="00D675FF"/>
    <w:rsid w:val="00D67C41"/>
    <w:rsid w:val="00D67F90"/>
    <w:rsid w:val="00D7187A"/>
    <w:rsid w:val="00D71CDC"/>
    <w:rsid w:val="00D721CA"/>
    <w:rsid w:val="00D727B4"/>
    <w:rsid w:val="00D72D4A"/>
    <w:rsid w:val="00D738C9"/>
    <w:rsid w:val="00D75435"/>
    <w:rsid w:val="00D76066"/>
    <w:rsid w:val="00D76432"/>
    <w:rsid w:val="00D76498"/>
    <w:rsid w:val="00D764A9"/>
    <w:rsid w:val="00D767EB"/>
    <w:rsid w:val="00D76896"/>
    <w:rsid w:val="00D76C8E"/>
    <w:rsid w:val="00D8059B"/>
    <w:rsid w:val="00D835E2"/>
    <w:rsid w:val="00D839F3"/>
    <w:rsid w:val="00D83E05"/>
    <w:rsid w:val="00D83EBE"/>
    <w:rsid w:val="00D86B9B"/>
    <w:rsid w:val="00D86EC5"/>
    <w:rsid w:val="00D92521"/>
    <w:rsid w:val="00D930EB"/>
    <w:rsid w:val="00D93452"/>
    <w:rsid w:val="00D93B71"/>
    <w:rsid w:val="00D93B83"/>
    <w:rsid w:val="00D93FD1"/>
    <w:rsid w:val="00D942A7"/>
    <w:rsid w:val="00D949CC"/>
    <w:rsid w:val="00D94B45"/>
    <w:rsid w:val="00D96288"/>
    <w:rsid w:val="00D97372"/>
    <w:rsid w:val="00D97522"/>
    <w:rsid w:val="00D97657"/>
    <w:rsid w:val="00DA0597"/>
    <w:rsid w:val="00DA09ED"/>
    <w:rsid w:val="00DA0DEA"/>
    <w:rsid w:val="00DA11C4"/>
    <w:rsid w:val="00DA12D3"/>
    <w:rsid w:val="00DA1592"/>
    <w:rsid w:val="00DA1662"/>
    <w:rsid w:val="00DA1BCA"/>
    <w:rsid w:val="00DA231D"/>
    <w:rsid w:val="00DA2594"/>
    <w:rsid w:val="00DA2AE6"/>
    <w:rsid w:val="00DA336D"/>
    <w:rsid w:val="00DA37E7"/>
    <w:rsid w:val="00DA3D5C"/>
    <w:rsid w:val="00DA4275"/>
    <w:rsid w:val="00DA504C"/>
    <w:rsid w:val="00DA5903"/>
    <w:rsid w:val="00DA5A82"/>
    <w:rsid w:val="00DA5BA1"/>
    <w:rsid w:val="00DA6A60"/>
    <w:rsid w:val="00DA7084"/>
    <w:rsid w:val="00DA77DA"/>
    <w:rsid w:val="00DA7AC9"/>
    <w:rsid w:val="00DB039F"/>
    <w:rsid w:val="00DB0468"/>
    <w:rsid w:val="00DB0A99"/>
    <w:rsid w:val="00DB176B"/>
    <w:rsid w:val="00DB18E0"/>
    <w:rsid w:val="00DB199D"/>
    <w:rsid w:val="00DB1C1B"/>
    <w:rsid w:val="00DB2CC0"/>
    <w:rsid w:val="00DB2CED"/>
    <w:rsid w:val="00DB3859"/>
    <w:rsid w:val="00DB51F4"/>
    <w:rsid w:val="00DB6CC2"/>
    <w:rsid w:val="00DB7617"/>
    <w:rsid w:val="00DC18C7"/>
    <w:rsid w:val="00DC1F34"/>
    <w:rsid w:val="00DC252E"/>
    <w:rsid w:val="00DC3110"/>
    <w:rsid w:val="00DC39B8"/>
    <w:rsid w:val="00DC6C02"/>
    <w:rsid w:val="00DC6D1A"/>
    <w:rsid w:val="00DC6D1B"/>
    <w:rsid w:val="00DC7101"/>
    <w:rsid w:val="00DD01CE"/>
    <w:rsid w:val="00DD01E0"/>
    <w:rsid w:val="00DD184A"/>
    <w:rsid w:val="00DD1D89"/>
    <w:rsid w:val="00DD3BD6"/>
    <w:rsid w:val="00DD42E1"/>
    <w:rsid w:val="00DD4422"/>
    <w:rsid w:val="00DD5291"/>
    <w:rsid w:val="00DD52EE"/>
    <w:rsid w:val="00DD67DF"/>
    <w:rsid w:val="00DD6800"/>
    <w:rsid w:val="00DD7B91"/>
    <w:rsid w:val="00DE178D"/>
    <w:rsid w:val="00DE22B5"/>
    <w:rsid w:val="00DE36DC"/>
    <w:rsid w:val="00DE422B"/>
    <w:rsid w:val="00DE4818"/>
    <w:rsid w:val="00DE4FA1"/>
    <w:rsid w:val="00DE5015"/>
    <w:rsid w:val="00DE5DFC"/>
    <w:rsid w:val="00DE66EA"/>
    <w:rsid w:val="00DE792C"/>
    <w:rsid w:val="00DF022E"/>
    <w:rsid w:val="00DF044C"/>
    <w:rsid w:val="00DF080D"/>
    <w:rsid w:val="00DF0AF1"/>
    <w:rsid w:val="00DF0B0F"/>
    <w:rsid w:val="00DF13C4"/>
    <w:rsid w:val="00DF16A6"/>
    <w:rsid w:val="00DF1929"/>
    <w:rsid w:val="00DF1C58"/>
    <w:rsid w:val="00DF2D50"/>
    <w:rsid w:val="00DF477D"/>
    <w:rsid w:val="00DF49DC"/>
    <w:rsid w:val="00DF4B95"/>
    <w:rsid w:val="00DF5B1C"/>
    <w:rsid w:val="00DF6B88"/>
    <w:rsid w:val="00DF7ED9"/>
    <w:rsid w:val="00E00186"/>
    <w:rsid w:val="00E003F9"/>
    <w:rsid w:val="00E00DE9"/>
    <w:rsid w:val="00E00FA4"/>
    <w:rsid w:val="00E01071"/>
    <w:rsid w:val="00E01667"/>
    <w:rsid w:val="00E01F3D"/>
    <w:rsid w:val="00E0216E"/>
    <w:rsid w:val="00E02506"/>
    <w:rsid w:val="00E03AC6"/>
    <w:rsid w:val="00E051DD"/>
    <w:rsid w:val="00E052A5"/>
    <w:rsid w:val="00E057AA"/>
    <w:rsid w:val="00E05913"/>
    <w:rsid w:val="00E062A3"/>
    <w:rsid w:val="00E062FC"/>
    <w:rsid w:val="00E06E7A"/>
    <w:rsid w:val="00E06F74"/>
    <w:rsid w:val="00E071CE"/>
    <w:rsid w:val="00E07A7A"/>
    <w:rsid w:val="00E07C45"/>
    <w:rsid w:val="00E07CA9"/>
    <w:rsid w:val="00E105A2"/>
    <w:rsid w:val="00E10928"/>
    <w:rsid w:val="00E110FE"/>
    <w:rsid w:val="00E11821"/>
    <w:rsid w:val="00E11C0B"/>
    <w:rsid w:val="00E11C97"/>
    <w:rsid w:val="00E12020"/>
    <w:rsid w:val="00E12267"/>
    <w:rsid w:val="00E123A0"/>
    <w:rsid w:val="00E135A2"/>
    <w:rsid w:val="00E13F5A"/>
    <w:rsid w:val="00E14E8C"/>
    <w:rsid w:val="00E15E9A"/>
    <w:rsid w:val="00E16359"/>
    <w:rsid w:val="00E16665"/>
    <w:rsid w:val="00E1675A"/>
    <w:rsid w:val="00E1681E"/>
    <w:rsid w:val="00E16A74"/>
    <w:rsid w:val="00E16D51"/>
    <w:rsid w:val="00E170A6"/>
    <w:rsid w:val="00E1758A"/>
    <w:rsid w:val="00E20167"/>
    <w:rsid w:val="00E20484"/>
    <w:rsid w:val="00E20C7E"/>
    <w:rsid w:val="00E20EA1"/>
    <w:rsid w:val="00E210A5"/>
    <w:rsid w:val="00E22B19"/>
    <w:rsid w:val="00E22CCC"/>
    <w:rsid w:val="00E22E65"/>
    <w:rsid w:val="00E23A06"/>
    <w:rsid w:val="00E23E47"/>
    <w:rsid w:val="00E24F99"/>
    <w:rsid w:val="00E25DB4"/>
    <w:rsid w:val="00E26085"/>
    <w:rsid w:val="00E26336"/>
    <w:rsid w:val="00E26637"/>
    <w:rsid w:val="00E27A86"/>
    <w:rsid w:val="00E307EB"/>
    <w:rsid w:val="00E30C04"/>
    <w:rsid w:val="00E30D44"/>
    <w:rsid w:val="00E32610"/>
    <w:rsid w:val="00E33D15"/>
    <w:rsid w:val="00E33DBE"/>
    <w:rsid w:val="00E34792"/>
    <w:rsid w:val="00E34AC0"/>
    <w:rsid w:val="00E34AF6"/>
    <w:rsid w:val="00E350ED"/>
    <w:rsid w:val="00E37540"/>
    <w:rsid w:val="00E3781B"/>
    <w:rsid w:val="00E40003"/>
    <w:rsid w:val="00E40BEB"/>
    <w:rsid w:val="00E40FD9"/>
    <w:rsid w:val="00E427D5"/>
    <w:rsid w:val="00E43586"/>
    <w:rsid w:val="00E439D1"/>
    <w:rsid w:val="00E43C4E"/>
    <w:rsid w:val="00E45DDC"/>
    <w:rsid w:val="00E46589"/>
    <w:rsid w:val="00E466B5"/>
    <w:rsid w:val="00E46A51"/>
    <w:rsid w:val="00E46D91"/>
    <w:rsid w:val="00E46E02"/>
    <w:rsid w:val="00E500E7"/>
    <w:rsid w:val="00E5016C"/>
    <w:rsid w:val="00E508CE"/>
    <w:rsid w:val="00E50940"/>
    <w:rsid w:val="00E51093"/>
    <w:rsid w:val="00E51B03"/>
    <w:rsid w:val="00E53C20"/>
    <w:rsid w:val="00E54ACA"/>
    <w:rsid w:val="00E54B2F"/>
    <w:rsid w:val="00E54CB3"/>
    <w:rsid w:val="00E561AE"/>
    <w:rsid w:val="00E570E4"/>
    <w:rsid w:val="00E579B3"/>
    <w:rsid w:val="00E60694"/>
    <w:rsid w:val="00E60C89"/>
    <w:rsid w:val="00E60E16"/>
    <w:rsid w:val="00E6188E"/>
    <w:rsid w:val="00E61D19"/>
    <w:rsid w:val="00E62669"/>
    <w:rsid w:val="00E62859"/>
    <w:rsid w:val="00E62B15"/>
    <w:rsid w:val="00E62EEF"/>
    <w:rsid w:val="00E635AD"/>
    <w:rsid w:val="00E63BB6"/>
    <w:rsid w:val="00E64387"/>
    <w:rsid w:val="00E64909"/>
    <w:rsid w:val="00E64E12"/>
    <w:rsid w:val="00E64EBF"/>
    <w:rsid w:val="00E64F5F"/>
    <w:rsid w:val="00E651F0"/>
    <w:rsid w:val="00E65B98"/>
    <w:rsid w:val="00E66716"/>
    <w:rsid w:val="00E66842"/>
    <w:rsid w:val="00E670B2"/>
    <w:rsid w:val="00E67465"/>
    <w:rsid w:val="00E709AA"/>
    <w:rsid w:val="00E70D75"/>
    <w:rsid w:val="00E71FC7"/>
    <w:rsid w:val="00E72810"/>
    <w:rsid w:val="00E734B9"/>
    <w:rsid w:val="00E73984"/>
    <w:rsid w:val="00E741D8"/>
    <w:rsid w:val="00E74ABF"/>
    <w:rsid w:val="00E759F0"/>
    <w:rsid w:val="00E75B02"/>
    <w:rsid w:val="00E761C5"/>
    <w:rsid w:val="00E769AD"/>
    <w:rsid w:val="00E770FC"/>
    <w:rsid w:val="00E775CF"/>
    <w:rsid w:val="00E77A9C"/>
    <w:rsid w:val="00E77BB7"/>
    <w:rsid w:val="00E801FC"/>
    <w:rsid w:val="00E8037F"/>
    <w:rsid w:val="00E80F1C"/>
    <w:rsid w:val="00E81A56"/>
    <w:rsid w:val="00E82907"/>
    <w:rsid w:val="00E839F4"/>
    <w:rsid w:val="00E83A53"/>
    <w:rsid w:val="00E83B14"/>
    <w:rsid w:val="00E83F4A"/>
    <w:rsid w:val="00E84AD9"/>
    <w:rsid w:val="00E84C37"/>
    <w:rsid w:val="00E84E04"/>
    <w:rsid w:val="00E84EDA"/>
    <w:rsid w:val="00E8786F"/>
    <w:rsid w:val="00E87D53"/>
    <w:rsid w:val="00E902DE"/>
    <w:rsid w:val="00E907A4"/>
    <w:rsid w:val="00E90A11"/>
    <w:rsid w:val="00E91109"/>
    <w:rsid w:val="00E916D5"/>
    <w:rsid w:val="00E91863"/>
    <w:rsid w:val="00E92014"/>
    <w:rsid w:val="00E939D3"/>
    <w:rsid w:val="00E94455"/>
    <w:rsid w:val="00E94880"/>
    <w:rsid w:val="00E94926"/>
    <w:rsid w:val="00E96742"/>
    <w:rsid w:val="00E96C77"/>
    <w:rsid w:val="00E97304"/>
    <w:rsid w:val="00E9795D"/>
    <w:rsid w:val="00E97B12"/>
    <w:rsid w:val="00E97F44"/>
    <w:rsid w:val="00EA02E1"/>
    <w:rsid w:val="00EA07B2"/>
    <w:rsid w:val="00EA1B17"/>
    <w:rsid w:val="00EA1E6B"/>
    <w:rsid w:val="00EA220C"/>
    <w:rsid w:val="00EA24CE"/>
    <w:rsid w:val="00EA2A34"/>
    <w:rsid w:val="00EA358C"/>
    <w:rsid w:val="00EA3742"/>
    <w:rsid w:val="00EA3EF0"/>
    <w:rsid w:val="00EA429B"/>
    <w:rsid w:val="00EA4428"/>
    <w:rsid w:val="00EA5F50"/>
    <w:rsid w:val="00EA6056"/>
    <w:rsid w:val="00EA636A"/>
    <w:rsid w:val="00EA64F2"/>
    <w:rsid w:val="00EA6760"/>
    <w:rsid w:val="00EA735B"/>
    <w:rsid w:val="00EA7D28"/>
    <w:rsid w:val="00EB0819"/>
    <w:rsid w:val="00EB1D06"/>
    <w:rsid w:val="00EB1E89"/>
    <w:rsid w:val="00EB2BDF"/>
    <w:rsid w:val="00EB4011"/>
    <w:rsid w:val="00EB442E"/>
    <w:rsid w:val="00EB4599"/>
    <w:rsid w:val="00EB47E8"/>
    <w:rsid w:val="00EB6542"/>
    <w:rsid w:val="00EB6901"/>
    <w:rsid w:val="00EB7179"/>
    <w:rsid w:val="00EB7763"/>
    <w:rsid w:val="00EC0221"/>
    <w:rsid w:val="00EC055C"/>
    <w:rsid w:val="00EC0C19"/>
    <w:rsid w:val="00EC290B"/>
    <w:rsid w:val="00EC2E9E"/>
    <w:rsid w:val="00EC327E"/>
    <w:rsid w:val="00EC379F"/>
    <w:rsid w:val="00EC39C4"/>
    <w:rsid w:val="00EC42DB"/>
    <w:rsid w:val="00EC53A3"/>
    <w:rsid w:val="00EC54BE"/>
    <w:rsid w:val="00EC560E"/>
    <w:rsid w:val="00EC56F2"/>
    <w:rsid w:val="00EC59D3"/>
    <w:rsid w:val="00EC5B36"/>
    <w:rsid w:val="00EC66F7"/>
    <w:rsid w:val="00ED050C"/>
    <w:rsid w:val="00ED1958"/>
    <w:rsid w:val="00ED20E9"/>
    <w:rsid w:val="00ED21C4"/>
    <w:rsid w:val="00ED27A6"/>
    <w:rsid w:val="00ED2AC0"/>
    <w:rsid w:val="00ED2E79"/>
    <w:rsid w:val="00ED2EF9"/>
    <w:rsid w:val="00ED33A8"/>
    <w:rsid w:val="00ED43FE"/>
    <w:rsid w:val="00ED4760"/>
    <w:rsid w:val="00ED4841"/>
    <w:rsid w:val="00ED4EE0"/>
    <w:rsid w:val="00ED6602"/>
    <w:rsid w:val="00ED674F"/>
    <w:rsid w:val="00ED7E2F"/>
    <w:rsid w:val="00EE050A"/>
    <w:rsid w:val="00EE1CAF"/>
    <w:rsid w:val="00EE1D33"/>
    <w:rsid w:val="00EE2851"/>
    <w:rsid w:val="00EE349F"/>
    <w:rsid w:val="00EE38F4"/>
    <w:rsid w:val="00EE438E"/>
    <w:rsid w:val="00EE50D6"/>
    <w:rsid w:val="00EE5A6E"/>
    <w:rsid w:val="00EE665E"/>
    <w:rsid w:val="00EE6940"/>
    <w:rsid w:val="00EE6A10"/>
    <w:rsid w:val="00EE6BE6"/>
    <w:rsid w:val="00EE6D16"/>
    <w:rsid w:val="00EE7360"/>
    <w:rsid w:val="00EE7456"/>
    <w:rsid w:val="00EE7572"/>
    <w:rsid w:val="00EF1039"/>
    <w:rsid w:val="00EF24B8"/>
    <w:rsid w:val="00EF25F3"/>
    <w:rsid w:val="00EF2791"/>
    <w:rsid w:val="00EF27C4"/>
    <w:rsid w:val="00EF386E"/>
    <w:rsid w:val="00EF5157"/>
    <w:rsid w:val="00EF5910"/>
    <w:rsid w:val="00EF5A9D"/>
    <w:rsid w:val="00EF5C73"/>
    <w:rsid w:val="00EF5CE5"/>
    <w:rsid w:val="00EF66EC"/>
    <w:rsid w:val="00EF698B"/>
    <w:rsid w:val="00EF6FC5"/>
    <w:rsid w:val="00EF71F6"/>
    <w:rsid w:val="00EF75C7"/>
    <w:rsid w:val="00EF7653"/>
    <w:rsid w:val="00EF7718"/>
    <w:rsid w:val="00EF7787"/>
    <w:rsid w:val="00EF7C9D"/>
    <w:rsid w:val="00F005DA"/>
    <w:rsid w:val="00F00D60"/>
    <w:rsid w:val="00F01320"/>
    <w:rsid w:val="00F017E3"/>
    <w:rsid w:val="00F03A66"/>
    <w:rsid w:val="00F03D2C"/>
    <w:rsid w:val="00F05414"/>
    <w:rsid w:val="00F055C5"/>
    <w:rsid w:val="00F05E03"/>
    <w:rsid w:val="00F06479"/>
    <w:rsid w:val="00F06C42"/>
    <w:rsid w:val="00F07721"/>
    <w:rsid w:val="00F0774B"/>
    <w:rsid w:val="00F10E8A"/>
    <w:rsid w:val="00F11006"/>
    <w:rsid w:val="00F1219F"/>
    <w:rsid w:val="00F123E3"/>
    <w:rsid w:val="00F12658"/>
    <w:rsid w:val="00F12A1B"/>
    <w:rsid w:val="00F12AF0"/>
    <w:rsid w:val="00F12F6A"/>
    <w:rsid w:val="00F142E8"/>
    <w:rsid w:val="00F144E8"/>
    <w:rsid w:val="00F14767"/>
    <w:rsid w:val="00F148C4"/>
    <w:rsid w:val="00F14ADF"/>
    <w:rsid w:val="00F14EC3"/>
    <w:rsid w:val="00F15DC6"/>
    <w:rsid w:val="00F16004"/>
    <w:rsid w:val="00F16AE0"/>
    <w:rsid w:val="00F1716F"/>
    <w:rsid w:val="00F2006E"/>
    <w:rsid w:val="00F20D2F"/>
    <w:rsid w:val="00F216AE"/>
    <w:rsid w:val="00F2237A"/>
    <w:rsid w:val="00F229AE"/>
    <w:rsid w:val="00F23D1A"/>
    <w:rsid w:val="00F23D42"/>
    <w:rsid w:val="00F249A6"/>
    <w:rsid w:val="00F2534A"/>
    <w:rsid w:val="00F254BD"/>
    <w:rsid w:val="00F2550D"/>
    <w:rsid w:val="00F25E7F"/>
    <w:rsid w:val="00F25EF2"/>
    <w:rsid w:val="00F26157"/>
    <w:rsid w:val="00F26DB0"/>
    <w:rsid w:val="00F26FF2"/>
    <w:rsid w:val="00F273D5"/>
    <w:rsid w:val="00F277D1"/>
    <w:rsid w:val="00F27ABF"/>
    <w:rsid w:val="00F27DAA"/>
    <w:rsid w:val="00F3104A"/>
    <w:rsid w:val="00F31F35"/>
    <w:rsid w:val="00F334D0"/>
    <w:rsid w:val="00F33D6E"/>
    <w:rsid w:val="00F3429E"/>
    <w:rsid w:val="00F3496C"/>
    <w:rsid w:val="00F36D14"/>
    <w:rsid w:val="00F37214"/>
    <w:rsid w:val="00F37301"/>
    <w:rsid w:val="00F37C99"/>
    <w:rsid w:val="00F408CD"/>
    <w:rsid w:val="00F40A49"/>
    <w:rsid w:val="00F40A9D"/>
    <w:rsid w:val="00F41BF1"/>
    <w:rsid w:val="00F42267"/>
    <w:rsid w:val="00F42D0C"/>
    <w:rsid w:val="00F43524"/>
    <w:rsid w:val="00F43689"/>
    <w:rsid w:val="00F43ABB"/>
    <w:rsid w:val="00F43F56"/>
    <w:rsid w:val="00F440BA"/>
    <w:rsid w:val="00F443B9"/>
    <w:rsid w:val="00F449A2"/>
    <w:rsid w:val="00F44B8B"/>
    <w:rsid w:val="00F459F6"/>
    <w:rsid w:val="00F45CE4"/>
    <w:rsid w:val="00F477BD"/>
    <w:rsid w:val="00F50E46"/>
    <w:rsid w:val="00F51670"/>
    <w:rsid w:val="00F525B5"/>
    <w:rsid w:val="00F525DD"/>
    <w:rsid w:val="00F52693"/>
    <w:rsid w:val="00F531ED"/>
    <w:rsid w:val="00F5333B"/>
    <w:rsid w:val="00F5352A"/>
    <w:rsid w:val="00F5457C"/>
    <w:rsid w:val="00F54F4D"/>
    <w:rsid w:val="00F551DA"/>
    <w:rsid w:val="00F5573B"/>
    <w:rsid w:val="00F55815"/>
    <w:rsid w:val="00F560F8"/>
    <w:rsid w:val="00F5710A"/>
    <w:rsid w:val="00F5745A"/>
    <w:rsid w:val="00F5795C"/>
    <w:rsid w:val="00F57DFE"/>
    <w:rsid w:val="00F601F7"/>
    <w:rsid w:val="00F60B73"/>
    <w:rsid w:val="00F61BC0"/>
    <w:rsid w:val="00F61CB5"/>
    <w:rsid w:val="00F622EB"/>
    <w:rsid w:val="00F62970"/>
    <w:rsid w:val="00F63066"/>
    <w:rsid w:val="00F63E75"/>
    <w:rsid w:val="00F64628"/>
    <w:rsid w:val="00F64822"/>
    <w:rsid w:val="00F64BC1"/>
    <w:rsid w:val="00F67073"/>
    <w:rsid w:val="00F7018B"/>
    <w:rsid w:val="00F703DB"/>
    <w:rsid w:val="00F7060A"/>
    <w:rsid w:val="00F7135D"/>
    <w:rsid w:val="00F728CC"/>
    <w:rsid w:val="00F730EC"/>
    <w:rsid w:val="00F734E5"/>
    <w:rsid w:val="00F73C6D"/>
    <w:rsid w:val="00F73CAD"/>
    <w:rsid w:val="00F73F09"/>
    <w:rsid w:val="00F742AE"/>
    <w:rsid w:val="00F758BB"/>
    <w:rsid w:val="00F75BDD"/>
    <w:rsid w:val="00F75E42"/>
    <w:rsid w:val="00F76A34"/>
    <w:rsid w:val="00F77A6F"/>
    <w:rsid w:val="00F77B33"/>
    <w:rsid w:val="00F8014B"/>
    <w:rsid w:val="00F80818"/>
    <w:rsid w:val="00F80EBE"/>
    <w:rsid w:val="00F81988"/>
    <w:rsid w:val="00F82697"/>
    <w:rsid w:val="00F83BCC"/>
    <w:rsid w:val="00F83EBB"/>
    <w:rsid w:val="00F84593"/>
    <w:rsid w:val="00F84A69"/>
    <w:rsid w:val="00F84B34"/>
    <w:rsid w:val="00F84F4F"/>
    <w:rsid w:val="00F84FA6"/>
    <w:rsid w:val="00F85934"/>
    <w:rsid w:val="00F85B7D"/>
    <w:rsid w:val="00F861D7"/>
    <w:rsid w:val="00F863C2"/>
    <w:rsid w:val="00F86F8B"/>
    <w:rsid w:val="00F87543"/>
    <w:rsid w:val="00F87D15"/>
    <w:rsid w:val="00F87F63"/>
    <w:rsid w:val="00F901A6"/>
    <w:rsid w:val="00F901DA"/>
    <w:rsid w:val="00F90EBD"/>
    <w:rsid w:val="00F91D3D"/>
    <w:rsid w:val="00F91FC5"/>
    <w:rsid w:val="00F93710"/>
    <w:rsid w:val="00F938BD"/>
    <w:rsid w:val="00F948B9"/>
    <w:rsid w:val="00F9497D"/>
    <w:rsid w:val="00F94E8E"/>
    <w:rsid w:val="00F9542C"/>
    <w:rsid w:val="00F956BE"/>
    <w:rsid w:val="00F95CF6"/>
    <w:rsid w:val="00F96250"/>
    <w:rsid w:val="00F962AE"/>
    <w:rsid w:val="00F96BCE"/>
    <w:rsid w:val="00F97121"/>
    <w:rsid w:val="00F9716B"/>
    <w:rsid w:val="00F97216"/>
    <w:rsid w:val="00F97546"/>
    <w:rsid w:val="00FA0183"/>
    <w:rsid w:val="00FA039D"/>
    <w:rsid w:val="00FA1AD7"/>
    <w:rsid w:val="00FA2AA4"/>
    <w:rsid w:val="00FA2DA8"/>
    <w:rsid w:val="00FA3B2C"/>
    <w:rsid w:val="00FA466C"/>
    <w:rsid w:val="00FA4AE7"/>
    <w:rsid w:val="00FA5227"/>
    <w:rsid w:val="00FA5C72"/>
    <w:rsid w:val="00FA69D8"/>
    <w:rsid w:val="00FB011B"/>
    <w:rsid w:val="00FB03B5"/>
    <w:rsid w:val="00FB0E5D"/>
    <w:rsid w:val="00FB3592"/>
    <w:rsid w:val="00FB462A"/>
    <w:rsid w:val="00FB47E9"/>
    <w:rsid w:val="00FB4BFA"/>
    <w:rsid w:val="00FB4C42"/>
    <w:rsid w:val="00FB5B9B"/>
    <w:rsid w:val="00FB5D07"/>
    <w:rsid w:val="00FB5DE7"/>
    <w:rsid w:val="00FB6F65"/>
    <w:rsid w:val="00FB7C29"/>
    <w:rsid w:val="00FB7D06"/>
    <w:rsid w:val="00FC10CC"/>
    <w:rsid w:val="00FC1171"/>
    <w:rsid w:val="00FC1CE9"/>
    <w:rsid w:val="00FC1CF4"/>
    <w:rsid w:val="00FC3025"/>
    <w:rsid w:val="00FC3213"/>
    <w:rsid w:val="00FC35DC"/>
    <w:rsid w:val="00FC372F"/>
    <w:rsid w:val="00FC3974"/>
    <w:rsid w:val="00FC3A2E"/>
    <w:rsid w:val="00FC4200"/>
    <w:rsid w:val="00FC5040"/>
    <w:rsid w:val="00FC5266"/>
    <w:rsid w:val="00FC52E6"/>
    <w:rsid w:val="00FC555E"/>
    <w:rsid w:val="00FC57D8"/>
    <w:rsid w:val="00FC59C0"/>
    <w:rsid w:val="00FC6449"/>
    <w:rsid w:val="00FC7134"/>
    <w:rsid w:val="00FC7AB4"/>
    <w:rsid w:val="00FC7C07"/>
    <w:rsid w:val="00FD1BE9"/>
    <w:rsid w:val="00FD2271"/>
    <w:rsid w:val="00FD2F31"/>
    <w:rsid w:val="00FD356F"/>
    <w:rsid w:val="00FD3910"/>
    <w:rsid w:val="00FD4FD9"/>
    <w:rsid w:val="00FD5500"/>
    <w:rsid w:val="00FD5683"/>
    <w:rsid w:val="00FD5B64"/>
    <w:rsid w:val="00FD67E5"/>
    <w:rsid w:val="00FD6A77"/>
    <w:rsid w:val="00FD6B25"/>
    <w:rsid w:val="00FD6BEF"/>
    <w:rsid w:val="00FD7D66"/>
    <w:rsid w:val="00FE0508"/>
    <w:rsid w:val="00FE1A9B"/>
    <w:rsid w:val="00FE1CF1"/>
    <w:rsid w:val="00FE2A54"/>
    <w:rsid w:val="00FE2CE5"/>
    <w:rsid w:val="00FE2FE6"/>
    <w:rsid w:val="00FE566E"/>
    <w:rsid w:val="00FE78B1"/>
    <w:rsid w:val="00FE7A25"/>
    <w:rsid w:val="00FE7B5C"/>
    <w:rsid w:val="00FF0B7E"/>
    <w:rsid w:val="00FF0BFF"/>
    <w:rsid w:val="00FF0CE4"/>
    <w:rsid w:val="00FF25E3"/>
    <w:rsid w:val="00FF29D7"/>
    <w:rsid w:val="00FF49FA"/>
    <w:rsid w:val="00FF50B7"/>
    <w:rsid w:val="00FF5148"/>
    <w:rsid w:val="00FF593C"/>
    <w:rsid w:val="00FF5A07"/>
    <w:rsid w:val="00FF6784"/>
    <w:rsid w:val="00FF71CE"/>
    <w:rsid w:val="00FF7562"/>
    <w:rsid w:val="00FF7C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396F"/>
  <w14:defaultImageDpi w14:val="330"/>
  <w15:chartTrackingRefBased/>
  <w15:docId w15:val="{952FBF46-8820-4027-A0C7-41716B5A5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D8E"/>
    <w:pPr>
      <w:widowControl w:val="0"/>
      <w:wordWrap w:val="0"/>
      <w:autoSpaceDE w:val="0"/>
      <w:autoSpaceDN w:val="0"/>
      <w:spacing w:before="160" w:after="160"/>
      <w:jc w:val="both"/>
    </w:pPr>
    <w:rPr>
      <w:rFonts w:ascii="나눔고딕OTF" w:eastAsia="나눔고딕OTF" w:hAnsi="나눔고딕OTF" w:cs="나눔고딕OTF"/>
      <w:sz w:val="20"/>
      <w:szCs w:val="20"/>
    </w:rPr>
  </w:style>
  <w:style w:type="paragraph" w:styleId="Heading1">
    <w:name w:val="heading 1"/>
    <w:aliases w:val="장제목,1.장제목"/>
    <w:basedOn w:val="Normal"/>
    <w:next w:val="Normal"/>
    <w:link w:val="Heading1Char"/>
    <w:uiPriority w:val="9"/>
    <w:qFormat/>
    <w:rsid w:val="0027538E"/>
    <w:pPr>
      <w:keepNext/>
      <w:numPr>
        <w:numId w:val="1"/>
      </w:numPr>
      <w:outlineLvl w:val="0"/>
    </w:pPr>
    <w:rPr>
      <w:b/>
      <w:color w:val="1F4E79" w:themeColor="accent5" w:themeShade="80"/>
      <w:sz w:val="28"/>
      <w:szCs w:val="28"/>
    </w:rPr>
  </w:style>
  <w:style w:type="paragraph" w:styleId="Heading2">
    <w:name w:val="heading 2"/>
    <w:aliases w:val="절제목,2.절제목"/>
    <w:basedOn w:val="Normal"/>
    <w:next w:val="Normal"/>
    <w:link w:val="Heading2Char"/>
    <w:uiPriority w:val="9"/>
    <w:unhideWhenUsed/>
    <w:qFormat/>
    <w:rsid w:val="00972DB4"/>
    <w:pPr>
      <w:keepNext/>
      <w:numPr>
        <w:ilvl w:val="1"/>
        <w:numId w:val="1"/>
      </w:numPr>
      <w:outlineLvl w:val="1"/>
    </w:pPr>
    <w:rPr>
      <w:b/>
      <w:color w:val="2E74B5" w:themeColor="accent5" w:themeShade="BF"/>
      <w:sz w:val="24"/>
      <w:szCs w:val="24"/>
    </w:rPr>
  </w:style>
  <w:style w:type="paragraph" w:styleId="Heading3">
    <w:name w:val="heading 3"/>
    <w:aliases w:val="중제목,3.중제목"/>
    <w:basedOn w:val="Normal"/>
    <w:next w:val="Normal"/>
    <w:link w:val="Heading3Char"/>
    <w:uiPriority w:val="9"/>
    <w:unhideWhenUsed/>
    <w:qFormat/>
    <w:rsid w:val="002926CF"/>
    <w:pPr>
      <w:keepNext/>
      <w:numPr>
        <w:ilvl w:val="2"/>
        <w:numId w:val="1"/>
      </w:numPr>
      <w:outlineLvl w:val="2"/>
    </w:pPr>
    <w:rPr>
      <w:b/>
      <w:color w:val="2E74B5" w:themeColor="accent5" w:themeShade="BF"/>
      <w:sz w:val="22"/>
      <w:szCs w:val="22"/>
    </w:rPr>
  </w:style>
  <w:style w:type="paragraph" w:styleId="Heading4">
    <w:name w:val="heading 4"/>
    <w:aliases w:val="소제목,4.소제목"/>
    <w:basedOn w:val="Normal"/>
    <w:next w:val="Normal"/>
    <w:link w:val="Heading4Char"/>
    <w:unhideWhenUsed/>
    <w:qFormat/>
    <w:rsid w:val="00972DB4"/>
    <w:pPr>
      <w:keepNext/>
      <w:numPr>
        <w:ilvl w:val="3"/>
        <w:numId w:val="1"/>
      </w:numPr>
      <w:outlineLvl w:val="3"/>
    </w:pPr>
    <w:rPr>
      <w:b/>
      <w:color w:val="2F5496" w:themeColor="accent1" w:themeShade="BF"/>
    </w:rPr>
  </w:style>
  <w:style w:type="paragraph" w:styleId="Heading5">
    <w:name w:val="heading 5"/>
    <w:aliases w:val="소소제목"/>
    <w:basedOn w:val="Normal"/>
    <w:next w:val="Normal"/>
    <w:link w:val="Heading5Char"/>
    <w:uiPriority w:val="9"/>
    <w:unhideWhenUsed/>
    <w:qFormat/>
    <w:rsid w:val="007C175B"/>
    <w:pPr>
      <w:keepNext/>
      <w:ind w:left="500" w:hangingChars="250" w:hanging="50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장제목 Char,1.장제목 Char"/>
    <w:basedOn w:val="DefaultParagraphFont"/>
    <w:link w:val="Heading1"/>
    <w:uiPriority w:val="9"/>
    <w:rsid w:val="0027538E"/>
    <w:rPr>
      <w:rFonts w:ascii="나눔고딕OTF" w:eastAsia="나눔고딕OTF" w:hAnsi="나눔고딕OTF" w:cs="나눔고딕OTF"/>
      <w:b/>
      <w:color w:val="1F4E79" w:themeColor="accent5" w:themeShade="80"/>
      <w:sz w:val="28"/>
      <w:szCs w:val="28"/>
    </w:rPr>
  </w:style>
  <w:style w:type="character" w:customStyle="1" w:styleId="Heading2Char">
    <w:name w:val="Heading 2 Char"/>
    <w:aliases w:val="절제목 Char,2.절제목 Char"/>
    <w:basedOn w:val="DefaultParagraphFont"/>
    <w:link w:val="Heading2"/>
    <w:uiPriority w:val="9"/>
    <w:rsid w:val="00972DB4"/>
    <w:rPr>
      <w:rFonts w:ascii="나눔고딕OTF" w:eastAsia="나눔고딕OTF" w:hAnsi="나눔고딕OTF" w:cs="나눔고딕OTF"/>
      <w:b/>
      <w:color w:val="2E74B5" w:themeColor="accent5" w:themeShade="BF"/>
    </w:rPr>
  </w:style>
  <w:style w:type="character" w:customStyle="1" w:styleId="Heading3Char">
    <w:name w:val="Heading 3 Char"/>
    <w:aliases w:val="중제목 Char,3.중제목 Char"/>
    <w:basedOn w:val="DefaultParagraphFont"/>
    <w:link w:val="Heading3"/>
    <w:uiPriority w:val="9"/>
    <w:rsid w:val="002926CF"/>
    <w:rPr>
      <w:rFonts w:ascii="나눔고딕OTF" w:eastAsia="나눔고딕OTF" w:hAnsi="나눔고딕OTF" w:cs="나눔고딕OTF"/>
      <w:b/>
      <w:color w:val="2E74B5" w:themeColor="accent5" w:themeShade="BF"/>
      <w:sz w:val="22"/>
      <w:szCs w:val="22"/>
    </w:rPr>
  </w:style>
  <w:style w:type="character" w:customStyle="1" w:styleId="Heading4Char">
    <w:name w:val="Heading 4 Char"/>
    <w:aliases w:val="소제목 Char,4.소제목 Char"/>
    <w:basedOn w:val="DefaultParagraphFont"/>
    <w:link w:val="Heading4"/>
    <w:rsid w:val="00972DB4"/>
    <w:rPr>
      <w:rFonts w:ascii="나눔고딕OTF" w:eastAsia="나눔고딕OTF" w:hAnsi="나눔고딕OTF" w:cs="나눔고딕OTF"/>
      <w:b/>
      <w:color w:val="2F5496" w:themeColor="accent1" w:themeShade="BF"/>
      <w:sz w:val="20"/>
      <w:szCs w:val="20"/>
    </w:rPr>
  </w:style>
  <w:style w:type="character" w:customStyle="1" w:styleId="Heading5Char">
    <w:name w:val="Heading 5 Char"/>
    <w:aliases w:val="소소제목 Char"/>
    <w:basedOn w:val="DefaultParagraphFont"/>
    <w:link w:val="Heading5"/>
    <w:uiPriority w:val="9"/>
    <w:rsid w:val="007C175B"/>
    <w:rPr>
      <w:rFonts w:asciiTheme="majorHAnsi" w:eastAsiaTheme="majorEastAsia" w:hAnsiTheme="majorHAnsi" w:cstheme="majorBidi"/>
      <w:b/>
      <w:sz w:val="20"/>
      <w:szCs w:val="20"/>
    </w:rPr>
  </w:style>
  <w:style w:type="paragraph" w:styleId="DocumentMap">
    <w:name w:val="Document Map"/>
    <w:basedOn w:val="Normal"/>
    <w:link w:val="DocumentMapChar"/>
    <w:uiPriority w:val="99"/>
    <w:semiHidden/>
    <w:unhideWhenUsed/>
    <w:rsid w:val="008705AF"/>
    <w:rPr>
      <w:rFonts w:ascii="바탕" w:eastAsia="바탕"/>
    </w:rPr>
  </w:style>
  <w:style w:type="character" w:customStyle="1" w:styleId="DocumentMapChar">
    <w:name w:val="Document Map Char"/>
    <w:basedOn w:val="DefaultParagraphFont"/>
    <w:link w:val="DocumentMap"/>
    <w:uiPriority w:val="99"/>
    <w:semiHidden/>
    <w:rsid w:val="008705AF"/>
    <w:rPr>
      <w:rFonts w:ascii="바탕" w:eastAsia="바탕"/>
    </w:rPr>
  </w:style>
  <w:style w:type="paragraph" w:styleId="Title">
    <w:name w:val="Title"/>
    <w:aliases w:val="부제목"/>
    <w:basedOn w:val="Normal"/>
    <w:next w:val="Normal"/>
    <w:link w:val="TitleChar"/>
    <w:uiPriority w:val="10"/>
    <w:qFormat/>
    <w:rsid w:val="00972DB4"/>
    <w:pPr>
      <w:outlineLvl w:val="0"/>
    </w:pPr>
    <w:rPr>
      <w:b/>
      <w:bCs/>
      <w:color w:val="5B9BD5" w:themeColor="accent5"/>
      <w:sz w:val="36"/>
      <w:szCs w:val="36"/>
    </w:rPr>
  </w:style>
  <w:style w:type="character" w:customStyle="1" w:styleId="TitleChar">
    <w:name w:val="Title Char"/>
    <w:aliases w:val="부제목 Char"/>
    <w:basedOn w:val="DefaultParagraphFont"/>
    <w:link w:val="Title"/>
    <w:uiPriority w:val="10"/>
    <w:rsid w:val="00972DB4"/>
    <w:rPr>
      <w:rFonts w:ascii="Nanum Gothic" w:eastAsia="Nanum Gothic" w:hAnsi="Nanum Gothic" w:cs="Nanum Gothic"/>
      <w:b/>
      <w:bCs/>
      <w:color w:val="5B9BD5" w:themeColor="accent5"/>
      <w:sz w:val="36"/>
      <w:szCs w:val="36"/>
    </w:rPr>
  </w:style>
  <w:style w:type="paragraph" w:customStyle="1" w:styleId="a1">
    <w:name w:val="코드_번호없음"/>
    <w:basedOn w:val="Normal"/>
    <w:qFormat/>
    <w:rsid w:val="00F50E46"/>
    <w:pPr>
      <w:pBdr>
        <w:top w:val="single" w:sz="4" w:space="1" w:color="auto"/>
        <w:bottom w:val="single" w:sz="4" w:space="1" w:color="auto"/>
      </w:pBdr>
      <w:spacing w:before="20" w:after="20"/>
    </w:pPr>
    <w:rPr>
      <w:rFonts w:ascii="나눔고딕코딩" w:eastAsia="나눔고딕코딩" w:hAnsi="나눔고딕코딩" w:cs="나눔고딕코딩"/>
      <w:sz w:val="18"/>
      <w:szCs w:val="18"/>
    </w:rPr>
  </w:style>
  <w:style w:type="paragraph" w:customStyle="1" w:styleId="a2">
    <w:name w:val="기본_캡션"/>
    <w:basedOn w:val="Caption"/>
    <w:next w:val="Caption"/>
    <w:qFormat/>
    <w:rsid w:val="001559F7"/>
    <w:rPr>
      <w:sz w:val="18"/>
      <w:szCs w:val="18"/>
    </w:rPr>
  </w:style>
  <w:style w:type="paragraph" w:styleId="Caption">
    <w:name w:val="caption"/>
    <w:basedOn w:val="Normal"/>
    <w:next w:val="Normal"/>
    <w:uiPriority w:val="35"/>
    <w:unhideWhenUsed/>
    <w:qFormat/>
    <w:rsid w:val="00FE7B5C"/>
    <w:rPr>
      <w:b/>
      <w:bCs/>
    </w:rPr>
  </w:style>
  <w:style w:type="paragraph" w:styleId="NoSpacing">
    <w:name w:val="No Spacing"/>
    <w:uiPriority w:val="1"/>
    <w:qFormat/>
    <w:rsid w:val="008F0394"/>
    <w:pPr>
      <w:widowControl w:val="0"/>
      <w:wordWrap w:val="0"/>
      <w:autoSpaceDE w:val="0"/>
      <w:autoSpaceDN w:val="0"/>
      <w:jc w:val="both"/>
    </w:pPr>
    <w:rPr>
      <w:rFonts w:ascii="나눔고딕OTF" w:eastAsia="나눔고딕OTF" w:hAnsi="나눔고딕OTF" w:cs="나눔고딕OTF"/>
      <w:sz w:val="20"/>
      <w:szCs w:val="20"/>
    </w:rPr>
  </w:style>
  <w:style w:type="paragraph" w:customStyle="1" w:styleId="a3">
    <w:name w:val="들여쓰기_강조"/>
    <w:basedOn w:val="Normal"/>
    <w:next w:val="Normal"/>
    <w:qFormat/>
    <w:rsid w:val="001559F7"/>
    <w:pPr>
      <w:spacing w:before="200" w:after="200"/>
      <w:ind w:leftChars="200" w:left="200"/>
    </w:pPr>
    <w:rPr>
      <w:b/>
      <w:sz w:val="18"/>
      <w:szCs w:val="18"/>
    </w:rPr>
  </w:style>
  <w:style w:type="paragraph" w:styleId="ListParagraph">
    <w:name w:val="List Paragraph"/>
    <w:basedOn w:val="Normal"/>
    <w:uiPriority w:val="34"/>
    <w:qFormat/>
    <w:rsid w:val="00053398"/>
    <w:pPr>
      <w:ind w:leftChars="400" w:left="800"/>
    </w:pPr>
  </w:style>
  <w:style w:type="paragraph" w:customStyle="1" w:styleId="a">
    <w:name w:val="코드_번호두자리"/>
    <w:basedOn w:val="Normal"/>
    <w:qFormat/>
    <w:rsid w:val="00926D4C"/>
    <w:pPr>
      <w:numPr>
        <w:numId w:val="3"/>
      </w:numPr>
      <w:pBdr>
        <w:top w:val="single" w:sz="4" w:space="1" w:color="auto"/>
        <w:bottom w:val="single" w:sz="4" w:space="1" w:color="auto"/>
      </w:pBdr>
      <w:spacing w:before="20" w:after="20"/>
    </w:pPr>
    <w:rPr>
      <w:rFonts w:ascii="나눔고딕코딩" w:eastAsia="나눔고딕코딩" w:hAnsi="나눔고딕코딩" w:cs="나눔고딕코딩"/>
      <w:sz w:val="18"/>
      <w:szCs w:val="18"/>
    </w:rPr>
  </w:style>
  <w:style w:type="paragraph" w:customStyle="1" w:styleId="a0">
    <w:name w:val="코드_번호세자리"/>
    <w:basedOn w:val="a"/>
    <w:qFormat/>
    <w:rsid w:val="008F0394"/>
    <w:pPr>
      <w:numPr>
        <w:numId w:val="2"/>
      </w:numPr>
    </w:pPr>
  </w:style>
  <w:style w:type="table" w:styleId="TableGrid">
    <w:name w:val="Table Grid"/>
    <w:basedOn w:val="TableNormal"/>
    <w:uiPriority w:val="59"/>
    <w:rsid w:val="00025D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D47921"/>
    <w:rPr>
      <w:vertAlign w:val="superscript"/>
    </w:rPr>
  </w:style>
  <w:style w:type="paragraph" w:customStyle="1" w:styleId="a4">
    <w:name w:val="각주"/>
    <w:basedOn w:val="Normal"/>
    <w:qFormat/>
    <w:rsid w:val="002239D9"/>
    <w:pPr>
      <w:snapToGrid w:val="0"/>
      <w:jc w:val="left"/>
    </w:pPr>
    <w:rPr>
      <w:sz w:val="16"/>
      <w:szCs w:val="16"/>
    </w:rPr>
  </w:style>
  <w:style w:type="paragraph" w:styleId="Header">
    <w:name w:val="header"/>
    <w:basedOn w:val="Normal"/>
    <w:link w:val="HeaderChar"/>
    <w:uiPriority w:val="99"/>
    <w:unhideWhenUsed/>
    <w:rsid w:val="00415E7D"/>
    <w:pPr>
      <w:tabs>
        <w:tab w:val="center" w:pos="4513"/>
        <w:tab w:val="right" w:pos="9026"/>
      </w:tabs>
      <w:snapToGrid w:val="0"/>
      <w:spacing w:before="0" w:after="0"/>
    </w:pPr>
    <w:rPr>
      <w:rFonts w:asciiTheme="minorHAnsi" w:eastAsiaTheme="minorEastAsia" w:hAnsiTheme="minorHAnsi" w:cstheme="minorBidi"/>
      <w:szCs w:val="22"/>
    </w:rPr>
  </w:style>
  <w:style w:type="character" w:customStyle="1" w:styleId="HeaderChar">
    <w:name w:val="Header Char"/>
    <w:basedOn w:val="DefaultParagraphFont"/>
    <w:link w:val="Header"/>
    <w:uiPriority w:val="99"/>
    <w:rsid w:val="00415E7D"/>
    <w:rPr>
      <w:sz w:val="20"/>
      <w:szCs w:val="22"/>
    </w:rPr>
  </w:style>
  <w:style w:type="paragraph" w:styleId="Footer">
    <w:name w:val="footer"/>
    <w:basedOn w:val="Normal"/>
    <w:link w:val="FooterChar"/>
    <w:uiPriority w:val="99"/>
    <w:unhideWhenUsed/>
    <w:rsid w:val="00415E7D"/>
    <w:pPr>
      <w:tabs>
        <w:tab w:val="center" w:pos="4513"/>
        <w:tab w:val="right" w:pos="9026"/>
      </w:tabs>
      <w:snapToGrid w:val="0"/>
      <w:spacing w:before="0" w:after="0"/>
    </w:pPr>
    <w:rPr>
      <w:rFonts w:asciiTheme="minorHAnsi" w:eastAsiaTheme="minorEastAsia" w:hAnsiTheme="minorHAnsi" w:cstheme="minorBidi"/>
      <w:szCs w:val="22"/>
    </w:rPr>
  </w:style>
  <w:style w:type="character" w:customStyle="1" w:styleId="FooterChar">
    <w:name w:val="Footer Char"/>
    <w:basedOn w:val="DefaultParagraphFont"/>
    <w:link w:val="Footer"/>
    <w:uiPriority w:val="99"/>
    <w:rsid w:val="00415E7D"/>
    <w:rPr>
      <w:sz w:val="20"/>
      <w:szCs w:val="22"/>
    </w:rPr>
  </w:style>
  <w:style w:type="paragraph" w:styleId="BalloonText">
    <w:name w:val="Balloon Text"/>
    <w:basedOn w:val="Normal"/>
    <w:link w:val="BalloonTextChar"/>
    <w:uiPriority w:val="99"/>
    <w:semiHidden/>
    <w:unhideWhenUsed/>
    <w:rsid w:val="00415E7D"/>
    <w:pPr>
      <w:spacing w:before="0" w:after="0"/>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15E7D"/>
    <w:rPr>
      <w:rFonts w:asciiTheme="majorHAnsi" w:eastAsiaTheme="majorEastAsia" w:hAnsiTheme="majorHAnsi" w:cstheme="majorBidi"/>
      <w:sz w:val="18"/>
      <w:szCs w:val="18"/>
    </w:rPr>
  </w:style>
  <w:style w:type="paragraph" w:styleId="Date">
    <w:name w:val="Date"/>
    <w:basedOn w:val="Normal"/>
    <w:next w:val="Normal"/>
    <w:link w:val="DateChar"/>
    <w:uiPriority w:val="99"/>
    <w:semiHidden/>
    <w:unhideWhenUsed/>
    <w:rsid w:val="00415E7D"/>
    <w:pPr>
      <w:spacing w:before="0" w:after="0"/>
    </w:pPr>
    <w:rPr>
      <w:rFonts w:asciiTheme="minorHAnsi" w:eastAsiaTheme="minorEastAsia" w:hAnsiTheme="minorHAnsi" w:cstheme="minorBidi"/>
      <w:szCs w:val="22"/>
    </w:rPr>
  </w:style>
  <w:style w:type="character" w:customStyle="1" w:styleId="DateChar">
    <w:name w:val="Date Char"/>
    <w:basedOn w:val="DefaultParagraphFont"/>
    <w:link w:val="Date"/>
    <w:uiPriority w:val="99"/>
    <w:semiHidden/>
    <w:rsid w:val="00415E7D"/>
    <w:rPr>
      <w:sz w:val="20"/>
      <w:szCs w:val="22"/>
    </w:rPr>
  </w:style>
  <w:style w:type="character" w:styleId="FollowedHyperlink">
    <w:name w:val="FollowedHyperlink"/>
    <w:basedOn w:val="DefaultParagraphFont"/>
    <w:uiPriority w:val="99"/>
    <w:semiHidden/>
    <w:unhideWhenUsed/>
    <w:rsid w:val="00415E7D"/>
    <w:rPr>
      <w:color w:val="954F72" w:themeColor="followedHyperlink"/>
      <w:u w:val="single"/>
    </w:rPr>
  </w:style>
  <w:style w:type="character" w:styleId="CommentReference">
    <w:name w:val="annotation reference"/>
    <w:basedOn w:val="DefaultParagraphFont"/>
    <w:uiPriority w:val="99"/>
    <w:semiHidden/>
    <w:unhideWhenUsed/>
    <w:rsid w:val="00415E7D"/>
    <w:rPr>
      <w:sz w:val="18"/>
      <w:szCs w:val="18"/>
    </w:rPr>
  </w:style>
  <w:style w:type="paragraph" w:styleId="CommentText">
    <w:name w:val="annotation text"/>
    <w:basedOn w:val="Normal"/>
    <w:link w:val="CommentTextChar"/>
    <w:uiPriority w:val="99"/>
    <w:unhideWhenUsed/>
    <w:rsid w:val="00415E7D"/>
    <w:pPr>
      <w:spacing w:before="0" w:after="0"/>
      <w:jc w:val="left"/>
    </w:pPr>
    <w:rPr>
      <w:rFonts w:asciiTheme="minorHAnsi" w:eastAsiaTheme="minorEastAsia" w:hAnsiTheme="minorHAnsi" w:cstheme="minorBidi"/>
      <w:szCs w:val="22"/>
    </w:rPr>
  </w:style>
  <w:style w:type="character" w:customStyle="1" w:styleId="CommentTextChar">
    <w:name w:val="Comment Text Char"/>
    <w:basedOn w:val="DefaultParagraphFont"/>
    <w:link w:val="CommentText"/>
    <w:uiPriority w:val="99"/>
    <w:rsid w:val="00415E7D"/>
    <w:rPr>
      <w:sz w:val="20"/>
      <w:szCs w:val="22"/>
    </w:rPr>
  </w:style>
  <w:style w:type="paragraph" w:styleId="CommentSubject">
    <w:name w:val="annotation subject"/>
    <w:basedOn w:val="CommentText"/>
    <w:next w:val="CommentText"/>
    <w:link w:val="CommentSubjectChar"/>
    <w:uiPriority w:val="99"/>
    <w:semiHidden/>
    <w:unhideWhenUsed/>
    <w:rsid w:val="00415E7D"/>
    <w:rPr>
      <w:b/>
      <w:bCs/>
    </w:rPr>
  </w:style>
  <w:style w:type="character" w:customStyle="1" w:styleId="CommentSubjectChar">
    <w:name w:val="Comment Subject Char"/>
    <w:basedOn w:val="CommentTextChar"/>
    <w:link w:val="CommentSubject"/>
    <w:uiPriority w:val="99"/>
    <w:semiHidden/>
    <w:rsid w:val="00415E7D"/>
    <w:rPr>
      <w:b/>
      <w:bCs/>
      <w:sz w:val="20"/>
      <w:szCs w:val="22"/>
    </w:rPr>
  </w:style>
  <w:style w:type="paragraph" w:styleId="Quote">
    <w:name w:val="Quote"/>
    <w:basedOn w:val="Normal"/>
    <w:next w:val="Normal"/>
    <w:link w:val="QuoteChar"/>
    <w:uiPriority w:val="29"/>
    <w:qFormat/>
    <w:rsid w:val="00415E7D"/>
    <w:pPr>
      <w:shd w:val="clear" w:color="auto" w:fill="EAF1DD"/>
      <w:tabs>
        <w:tab w:val="left" w:pos="800"/>
      </w:tabs>
      <w:suppressAutoHyphens/>
      <w:wordWrap/>
      <w:spacing w:before="0" w:after="0"/>
      <w:ind w:left="198" w:right="198"/>
      <w:jc w:val="left"/>
    </w:pPr>
    <w:rPr>
      <w:rFonts w:ascii="맑은 고딕" w:eastAsia="맑은 고딕" w:hAnsi="맑은 고딕" w:cs="Times New Roman"/>
      <w:iCs/>
      <w:color w:val="000000"/>
      <w:sz w:val="19"/>
    </w:rPr>
  </w:style>
  <w:style w:type="character" w:customStyle="1" w:styleId="QuoteChar">
    <w:name w:val="Quote Char"/>
    <w:basedOn w:val="DefaultParagraphFont"/>
    <w:link w:val="Quote"/>
    <w:uiPriority w:val="29"/>
    <w:rsid w:val="00415E7D"/>
    <w:rPr>
      <w:rFonts w:ascii="맑은 고딕" w:eastAsia="맑은 고딕" w:hAnsi="맑은 고딕" w:cs="Times New Roman"/>
      <w:iCs/>
      <w:color w:val="000000"/>
      <w:sz w:val="19"/>
      <w:szCs w:val="20"/>
      <w:shd w:val="clear" w:color="auto" w:fill="EAF1DD"/>
    </w:rPr>
  </w:style>
  <w:style w:type="character" w:customStyle="1" w:styleId="a5">
    <w:name w:val="윗첨자_스타일"/>
    <w:basedOn w:val="DefaultParagraphFont"/>
    <w:uiPriority w:val="1"/>
    <w:qFormat/>
    <w:rsid w:val="00095715"/>
    <w:rPr>
      <w:rFonts w:ascii="나눔고딕OTF" w:eastAsia="나눔고딕OTF" w:hAnsi="나눔고딕OTF" w:cs="나눔고딕OTF"/>
      <w:b w:val="0"/>
      <w:i w:val="0"/>
      <w:caps w:val="0"/>
      <w:smallCaps w:val="0"/>
      <w:strike w:val="0"/>
      <w:dstrike w:val="0"/>
      <w:vanish w:val="0"/>
      <w:color w:val="70AD47" w:themeColor="accent6"/>
      <w:sz w:val="20"/>
      <w:szCs w:val="20"/>
      <w:vertAlign w:val="superscript"/>
    </w:rPr>
  </w:style>
  <w:style w:type="paragraph" w:styleId="FootnoteText">
    <w:name w:val="footnote text"/>
    <w:basedOn w:val="Normal"/>
    <w:link w:val="FootnoteTextChar"/>
    <w:uiPriority w:val="99"/>
    <w:semiHidden/>
    <w:unhideWhenUsed/>
    <w:rsid w:val="008D2116"/>
    <w:pPr>
      <w:snapToGrid w:val="0"/>
      <w:jc w:val="left"/>
    </w:pPr>
  </w:style>
  <w:style w:type="character" w:customStyle="1" w:styleId="FootnoteTextChar">
    <w:name w:val="Footnote Text Char"/>
    <w:basedOn w:val="DefaultParagraphFont"/>
    <w:link w:val="FootnoteText"/>
    <w:uiPriority w:val="99"/>
    <w:semiHidden/>
    <w:rsid w:val="008D2116"/>
    <w:rPr>
      <w:rFonts w:ascii="나눔고딕OTF" w:eastAsia="나눔고딕OTF" w:hAnsi="나눔고딕OTF" w:cs="나눔고딕OTF"/>
      <w:sz w:val="20"/>
      <w:szCs w:val="20"/>
    </w:rPr>
  </w:style>
  <w:style w:type="character" w:styleId="Hyperlink">
    <w:name w:val="Hyperlink"/>
    <w:basedOn w:val="DefaultParagraphFont"/>
    <w:uiPriority w:val="99"/>
    <w:unhideWhenUsed/>
    <w:rsid w:val="003B4DDB"/>
    <w:rPr>
      <w:color w:val="0563C1" w:themeColor="hyperlink"/>
      <w:u w:val="single"/>
    </w:rPr>
  </w:style>
  <w:style w:type="character" w:customStyle="1" w:styleId="a6">
    <w:name w:val="본문_코드서체표기"/>
    <w:basedOn w:val="DefaultParagraphFont"/>
    <w:uiPriority w:val="1"/>
    <w:qFormat/>
    <w:rsid w:val="00966A0B"/>
    <w:rPr>
      <w:rFonts w:ascii="나눔고딕코딩" w:eastAsia="나눔고딕코딩" w:hAnsi="나눔고딕코딩" w:cs="나눔고딕코딩"/>
      <w:color w:val="FF0000"/>
      <w:sz w:val="20"/>
      <w:szCs w:val="20"/>
    </w:rPr>
  </w:style>
  <w:style w:type="character" w:customStyle="1" w:styleId="a7">
    <w:name w:val="본문_볼드기울임"/>
    <w:basedOn w:val="DefaultParagraphFont"/>
    <w:uiPriority w:val="1"/>
    <w:qFormat/>
    <w:rsid w:val="00966A0B"/>
    <w:rPr>
      <w:rFonts w:ascii="나눔고딕코딩" w:eastAsia="나눔고딕코딩" w:hAnsi="나눔고딕코딩" w:cs="나눔고딕코딩"/>
      <w:b/>
      <w:i/>
      <w:color w:val="auto"/>
      <w:sz w:val="20"/>
      <w:szCs w:val="20"/>
      <w:u w:val="none"/>
    </w:rPr>
  </w:style>
  <w:style w:type="paragraph" w:customStyle="1" w:styleId="a8">
    <w:name w:val="코드_실행결과"/>
    <w:basedOn w:val="Normal"/>
    <w:qFormat/>
    <w:rsid w:val="000D2DFA"/>
    <w:pPr>
      <w:pBdr>
        <w:top w:val="single" w:sz="4" w:space="1" w:color="auto"/>
        <w:bottom w:val="single" w:sz="4" w:space="1" w:color="auto"/>
      </w:pBdr>
      <w:shd w:val="pct20" w:color="auto" w:fill="auto"/>
      <w:spacing w:beforeLines="20" w:before="20" w:afterLines="20" w:after="20"/>
    </w:pPr>
    <w:rPr>
      <w:rFonts w:ascii="나눔고딕코딩" w:eastAsia="나눔고딕코딩" w:hAnsi="나눔고딕코딩"/>
      <w:sz w:val="18"/>
    </w:rPr>
  </w:style>
  <w:style w:type="character" w:styleId="PlaceholderText">
    <w:name w:val="Placeholder Text"/>
    <w:basedOn w:val="DefaultParagraphFont"/>
    <w:uiPriority w:val="99"/>
    <w:semiHidden/>
    <w:rsid w:val="009C0A61"/>
    <w:rPr>
      <w:color w:val="808080"/>
    </w:rPr>
  </w:style>
  <w:style w:type="paragraph" w:customStyle="1" w:styleId="MTDisplayEquation">
    <w:name w:val="MTDisplayEquation"/>
    <w:basedOn w:val="Normal"/>
    <w:next w:val="Normal"/>
    <w:link w:val="MTDisplayEquationChar"/>
    <w:rsid w:val="00BD4980"/>
    <w:pPr>
      <w:tabs>
        <w:tab w:val="center" w:pos="4520"/>
        <w:tab w:val="right" w:pos="9020"/>
      </w:tabs>
    </w:pPr>
  </w:style>
  <w:style w:type="character" w:customStyle="1" w:styleId="MTDisplayEquationChar">
    <w:name w:val="MTDisplayEquation Char"/>
    <w:basedOn w:val="DefaultParagraphFont"/>
    <w:link w:val="MTDisplayEquation"/>
    <w:rsid w:val="00BD4980"/>
    <w:rPr>
      <w:rFonts w:ascii="나눔고딕OTF" w:eastAsia="나눔고딕OTF" w:hAnsi="나눔고딕OTF" w:cs="나눔고딕OTF"/>
      <w:sz w:val="20"/>
      <w:szCs w:val="20"/>
    </w:rPr>
  </w:style>
  <w:style w:type="character" w:styleId="Emphasis">
    <w:name w:val="Emphasis"/>
    <w:basedOn w:val="DefaultParagraphFont"/>
    <w:uiPriority w:val="20"/>
    <w:qFormat/>
    <w:rsid w:val="007959FF"/>
    <w:rPr>
      <w:i/>
      <w:iCs/>
    </w:rPr>
  </w:style>
  <w:style w:type="paragraph" w:styleId="Revision">
    <w:name w:val="Revision"/>
    <w:hidden/>
    <w:uiPriority w:val="99"/>
    <w:semiHidden/>
    <w:rsid w:val="00327BE7"/>
    <w:rPr>
      <w:rFonts w:ascii="나눔고딕OTF" w:eastAsia="나눔고딕OTF" w:hAnsi="나눔고딕OTF" w:cs="나눔고딕OTF"/>
      <w:sz w:val="20"/>
      <w:szCs w:val="20"/>
    </w:rPr>
  </w:style>
  <w:style w:type="character" w:customStyle="1" w:styleId="UnresolvedMention1">
    <w:name w:val="Unresolved Mention1"/>
    <w:basedOn w:val="DefaultParagraphFont"/>
    <w:uiPriority w:val="99"/>
    <w:semiHidden/>
    <w:unhideWhenUsed/>
    <w:rsid w:val="00C63A70"/>
    <w:rPr>
      <w:color w:val="605E5C"/>
      <w:shd w:val="clear" w:color="auto" w:fill="E1DFDD"/>
    </w:rPr>
  </w:style>
  <w:style w:type="character" w:customStyle="1" w:styleId="a9">
    <w:name w:val="본문_수식스타일"/>
    <w:basedOn w:val="DefaultParagraphFont"/>
    <w:uiPriority w:val="1"/>
    <w:qFormat/>
    <w:rsid w:val="00F9716B"/>
    <w:rPr>
      <w:rFonts w:ascii="나눔고딕OTF" w:eastAsia="나눔고딕OTF" w:hAnsi="나눔고딕OTF" w:cs="나눔고딕OTF"/>
      <w:color w:val="70AD47" w:themeColor="accent6"/>
      <w:sz w:val="20"/>
      <w:szCs w:val="20"/>
    </w:rPr>
  </w:style>
  <w:style w:type="character" w:customStyle="1" w:styleId="aa">
    <w:name w:val="별색강조"/>
    <w:basedOn w:val="DefaultParagraphFont"/>
    <w:uiPriority w:val="1"/>
    <w:qFormat/>
    <w:rsid w:val="00611702"/>
    <w:rPr>
      <w:rFonts w:ascii="나눔고딕OTF" w:eastAsia="나눔고딕OTF" w:hAnsi="나눔고딕OTF" w:cs="나눔고딕OTF"/>
      <w:b/>
      <w:i w:val="0"/>
      <w:color w:val="2F5496" w:themeColor="accent1" w:themeShade="BF"/>
      <w:sz w:val="20"/>
      <w:szCs w:val="20"/>
    </w:rPr>
  </w:style>
  <w:style w:type="character" w:styleId="HTMLCode">
    <w:name w:val="HTML Code"/>
    <w:basedOn w:val="DefaultParagraphFont"/>
    <w:uiPriority w:val="99"/>
    <w:semiHidden/>
    <w:unhideWhenUsed/>
    <w:rsid w:val="002E262D"/>
    <w:rPr>
      <w:rFonts w:ascii="굴림체" w:eastAsia="굴림체" w:hAnsi="굴림체" w:cs="굴림체"/>
      <w:sz w:val="24"/>
      <w:szCs w:val="24"/>
    </w:rPr>
  </w:style>
  <w:style w:type="character" w:styleId="Strong">
    <w:name w:val="Strong"/>
    <w:basedOn w:val="DefaultParagraphFont"/>
    <w:uiPriority w:val="22"/>
    <w:qFormat/>
    <w:rsid w:val="00692A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172388">
      <w:bodyDiv w:val="1"/>
      <w:marLeft w:val="0"/>
      <w:marRight w:val="0"/>
      <w:marTop w:val="0"/>
      <w:marBottom w:val="0"/>
      <w:divBdr>
        <w:top w:val="none" w:sz="0" w:space="0" w:color="auto"/>
        <w:left w:val="none" w:sz="0" w:space="0" w:color="auto"/>
        <w:bottom w:val="none" w:sz="0" w:space="0" w:color="auto"/>
        <w:right w:val="none" w:sz="0" w:space="0" w:color="auto"/>
      </w:divBdr>
    </w:div>
    <w:div w:id="152916590">
      <w:bodyDiv w:val="1"/>
      <w:marLeft w:val="0"/>
      <w:marRight w:val="0"/>
      <w:marTop w:val="0"/>
      <w:marBottom w:val="0"/>
      <w:divBdr>
        <w:top w:val="none" w:sz="0" w:space="0" w:color="auto"/>
        <w:left w:val="none" w:sz="0" w:space="0" w:color="auto"/>
        <w:bottom w:val="none" w:sz="0" w:space="0" w:color="auto"/>
        <w:right w:val="none" w:sz="0" w:space="0" w:color="auto"/>
      </w:divBdr>
    </w:div>
    <w:div w:id="192815509">
      <w:bodyDiv w:val="1"/>
      <w:marLeft w:val="0"/>
      <w:marRight w:val="0"/>
      <w:marTop w:val="0"/>
      <w:marBottom w:val="0"/>
      <w:divBdr>
        <w:top w:val="none" w:sz="0" w:space="0" w:color="auto"/>
        <w:left w:val="none" w:sz="0" w:space="0" w:color="auto"/>
        <w:bottom w:val="none" w:sz="0" w:space="0" w:color="auto"/>
        <w:right w:val="none" w:sz="0" w:space="0" w:color="auto"/>
      </w:divBdr>
    </w:div>
    <w:div w:id="366680945">
      <w:bodyDiv w:val="1"/>
      <w:marLeft w:val="0"/>
      <w:marRight w:val="0"/>
      <w:marTop w:val="0"/>
      <w:marBottom w:val="0"/>
      <w:divBdr>
        <w:top w:val="none" w:sz="0" w:space="0" w:color="auto"/>
        <w:left w:val="none" w:sz="0" w:space="0" w:color="auto"/>
        <w:bottom w:val="none" w:sz="0" w:space="0" w:color="auto"/>
        <w:right w:val="none" w:sz="0" w:space="0" w:color="auto"/>
      </w:divBdr>
    </w:div>
    <w:div w:id="371537928">
      <w:bodyDiv w:val="1"/>
      <w:marLeft w:val="0"/>
      <w:marRight w:val="0"/>
      <w:marTop w:val="0"/>
      <w:marBottom w:val="0"/>
      <w:divBdr>
        <w:top w:val="none" w:sz="0" w:space="0" w:color="auto"/>
        <w:left w:val="none" w:sz="0" w:space="0" w:color="auto"/>
        <w:bottom w:val="none" w:sz="0" w:space="0" w:color="auto"/>
        <w:right w:val="none" w:sz="0" w:space="0" w:color="auto"/>
      </w:divBdr>
      <w:divsChild>
        <w:div w:id="1631206882">
          <w:marLeft w:val="0"/>
          <w:marRight w:val="0"/>
          <w:marTop w:val="0"/>
          <w:marBottom w:val="0"/>
          <w:divBdr>
            <w:top w:val="none" w:sz="0" w:space="0" w:color="auto"/>
            <w:left w:val="none" w:sz="0" w:space="0" w:color="auto"/>
            <w:bottom w:val="none" w:sz="0" w:space="0" w:color="auto"/>
            <w:right w:val="none" w:sz="0" w:space="0" w:color="auto"/>
          </w:divBdr>
          <w:divsChild>
            <w:div w:id="540438384">
              <w:marLeft w:val="0"/>
              <w:marRight w:val="0"/>
              <w:marTop w:val="0"/>
              <w:marBottom w:val="0"/>
              <w:divBdr>
                <w:top w:val="none" w:sz="0" w:space="0" w:color="auto"/>
                <w:left w:val="none" w:sz="0" w:space="0" w:color="auto"/>
                <w:bottom w:val="none" w:sz="0" w:space="0" w:color="auto"/>
                <w:right w:val="none" w:sz="0" w:space="0" w:color="auto"/>
              </w:divBdr>
            </w:div>
            <w:div w:id="1218590970">
              <w:marLeft w:val="0"/>
              <w:marRight w:val="0"/>
              <w:marTop w:val="0"/>
              <w:marBottom w:val="0"/>
              <w:divBdr>
                <w:top w:val="none" w:sz="0" w:space="0" w:color="auto"/>
                <w:left w:val="none" w:sz="0" w:space="0" w:color="auto"/>
                <w:bottom w:val="none" w:sz="0" w:space="0" w:color="auto"/>
                <w:right w:val="none" w:sz="0" w:space="0" w:color="auto"/>
              </w:divBdr>
            </w:div>
            <w:div w:id="1911767916">
              <w:marLeft w:val="0"/>
              <w:marRight w:val="0"/>
              <w:marTop w:val="0"/>
              <w:marBottom w:val="0"/>
              <w:divBdr>
                <w:top w:val="none" w:sz="0" w:space="0" w:color="auto"/>
                <w:left w:val="none" w:sz="0" w:space="0" w:color="auto"/>
                <w:bottom w:val="none" w:sz="0" w:space="0" w:color="auto"/>
                <w:right w:val="none" w:sz="0" w:space="0" w:color="auto"/>
              </w:divBdr>
            </w:div>
            <w:div w:id="346563571">
              <w:marLeft w:val="0"/>
              <w:marRight w:val="0"/>
              <w:marTop w:val="0"/>
              <w:marBottom w:val="0"/>
              <w:divBdr>
                <w:top w:val="none" w:sz="0" w:space="0" w:color="auto"/>
                <w:left w:val="none" w:sz="0" w:space="0" w:color="auto"/>
                <w:bottom w:val="none" w:sz="0" w:space="0" w:color="auto"/>
                <w:right w:val="none" w:sz="0" w:space="0" w:color="auto"/>
              </w:divBdr>
            </w:div>
            <w:div w:id="968317497">
              <w:marLeft w:val="0"/>
              <w:marRight w:val="0"/>
              <w:marTop w:val="0"/>
              <w:marBottom w:val="0"/>
              <w:divBdr>
                <w:top w:val="none" w:sz="0" w:space="0" w:color="auto"/>
                <w:left w:val="none" w:sz="0" w:space="0" w:color="auto"/>
                <w:bottom w:val="none" w:sz="0" w:space="0" w:color="auto"/>
                <w:right w:val="none" w:sz="0" w:space="0" w:color="auto"/>
              </w:divBdr>
            </w:div>
            <w:div w:id="1451627572">
              <w:marLeft w:val="0"/>
              <w:marRight w:val="0"/>
              <w:marTop w:val="0"/>
              <w:marBottom w:val="0"/>
              <w:divBdr>
                <w:top w:val="none" w:sz="0" w:space="0" w:color="auto"/>
                <w:left w:val="none" w:sz="0" w:space="0" w:color="auto"/>
                <w:bottom w:val="none" w:sz="0" w:space="0" w:color="auto"/>
                <w:right w:val="none" w:sz="0" w:space="0" w:color="auto"/>
              </w:divBdr>
            </w:div>
            <w:div w:id="733546880">
              <w:marLeft w:val="0"/>
              <w:marRight w:val="0"/>
              <w:marTop w:val="0"/>
              <w:marBottom w:val="0"/>
              <w:divBdr>
                <w:top w:val="none" w:sz="0" w:space="0" w:color="auto"/>
                <w:left w:val="none" w:sz="0" w:space="0" w:color="auto"/>
                <w:bottom w:val="none" w:sz="0" w:space="0" w:color="auto"/>
                <w:right w:val="none" w:sz="0" w:space="0" w:color="auto"/>
              </w:divBdr>
            </w:div>
            <w:div w:id="281618822">
              <w:marLeft w:val="0"/>
              <w:marRight w:val="0"/>
              <w:marTop w:val="0"/>
              <w:marBottom w:val="0"/>
              <w:divBdr>
                <w:top w:val="none" w:sz="0" w:space="0" w:color="auto"/>
                <w:left w:val="none" w:sz="0" w:space="0" w:color="auto"/>
                <w:bottom w:val="none" w:sz="0" w:space="0" w:color="auto"/>
                <w:right w:val="none" w:sz="0" w:space="0" w:color="auto"/>
              </w:divBdr>
            </w:div>
            <w:div w:id="462619473">
              <w:marLeft w:val="0"/>
              <w:marRight w:val="0"/>
              <w:marTop w:val="0"/>
              <w:marBottom w:val="0"/>
              <w:divBdr>
                <w:top w:val="none" w:sz="0" w:space="0" w:color="auto"/>
                <w:left w:val="none" w:sz="0" w:space="0" w:color="auto"/>
                <w:bottom w:val="none" w:sz="0" w:space="0" w:color="auto"/>
                <w:right w:val="none" w:sz="0" w:space="0" w:color="auto"/>
              </w:divBdr>
            </w:div>
            <w:div w:id="1347369740">
              <w:marLeft w:val="0"/>
              <w:marRight w:val="0"/>
              <w:marTop w:val="0"/>
              <w:marBottom w:val="0"/>
              <w:divBdr>
                <w:top w:val="none" w:sz="0" w:space="0" w:color="auto"/>
                <w:left w:val="none" w:sz="0" w:space="0" w:color="auto"/>
                <w:bottom w:val="none" w:sz="0" w:space="0" w:color="auto"/>
                <w:right w:val="none" w:sz="0" w:space="0" w:color="auto"/>
              </w:divBdr>
            </w:div>
            <w:div w:id="1627815801">
              <w:marLeft w:val="0"/>
              <w:marRight w:val="0"/>
              <w:marTop w:val="0"/>
              <w:marBottom w:val="0"/>
              <w:divBdr>
                <w:top w:val="none" w:sz="0" w:space="0" w:color="auto"/>
                <w:left w:val="none" w:sz="0" w:space="0" w:color="auto"/>
                <w:bottom w:val="none" w:sz="0" w:space="0" w:color="auto"/>
                <w:right w:val="none" w:sz="0" w:space="0" w:color="auto"/>
              </w:divBdr>
            </w:div>
            <w:div w:id="1786542034">
              <w:marLeft w:val="0"/>
              <w:marRight w:val="0"/>
              <w:marTop w:val="0"/>
              <w:marBottom w:val="0"/>
              <w:divBdr>
                <w:top w:val="none" w:sz="0" w:space="0" w:color="auto"/>
                <w:left w:val="none" w:sz="0" w:space="0" w:color="auto"/>
                <w:bottom w:val="none" w:sz="0" w:space="0" w:color="auto"/>
                <w:right w:val="none" w:sz="0" w:space="0" w:color="auto"/>
              </w:divBdr>
            </w:div>
            <w:div w:id="1463303628">
              <w:marLeft w:val="0"/>
              <w:marRight w:val="0"/>
              <w:marTop w:val="0"/>
              <w:marBottom w:val="0"/>
              <w:divBdr>
                <w:top w:val="none" w:sz="0" w:space="0" w:color="auto"/>
                <w:left w:val="none" w:sz="0" w:space="0" w:color="auto"/>
                <w:bottom w:val="none" w:sz="0" w:space="0" w:color="auto"/>
                <w:right w:val="none" w:sz="0" w:space="0" w:color="auto"/>
              </w:divBdr>
            </w:div>
            <w:div w:id="1740402877">
              <w:marLeft w:val="0"/>
              <w:marRight w:val="0"/>
              <w:marTop w:val="0"/>
              <w:marBottom w:val="0"/>
              <w:divBdr>
                <w:top w:val="none" w:sz="0" w:space="0" w:color="auto"/>
                <w:left w:val="none" w:sz="0" w:space="0" w:color="auto"/>
                <w:bottom w:val="none" w:sz="0" w:space="0" w:color="auto"/>
                <w:right w:val="none" w:sz="0" w:space="0" w:color="auto"/>
              </w:divBdr>
            </w:div>
            <w:div w:id="934676021">
              <w:marLeft w:val="0"/>
              <w:marRight w:val="0"/>
              <w:marTop w:val="0"/>
              <w:marBottom w:val="0"/>
              <w:divBdr>
                <w:top w:val="none" w:sz="0" w:space="0" w:color="auto"/>
                <w:left w:val="none" w:sz="0" w:space="0" w:color="auto"/>
                <w:bottom w:val="none" w:sz="0" w:space="0" w:color="auto"/>
                <w:right w:val="none" w:sz="0" w:space="0" w:color="auto"/>
              </w:divBdr>
            </w:div>
            <w:div w:id="573854845">
              <w:marLeft w:val="0"/>
              <w:marRight w:val="0"/>
              <w:marTop w:val="0"/>
              <w:marBottom w:val="0"/>
              <w:divBdr>
                <w:top w:val="none" w:sz="0" w:space="0" w:color="auto"/>
                <w:left w:val="none" w:sz="0" w:space="0" w:color="auto"/>
                <w:bottom w:val="none" w:sz="0" w:space="0" w:color="auto"/>
                <w:right w:val="none" w:sz="0" w:space="0" w:color="auto"/>
              </w:divBdr>
            </w:div>
            <w:div w:id="1327514959">
              <w:marLeft w:val="0"/>
              <w:marRight w:val="0"/>
              <w:marTop w:val="0"/>
              <w:marBottom w:val="0"/>
              <w:divBdr>
                <w:top w:val="none" w:sz="0" w:space="0" w:color="auto"/>
                <w:left w:val="none" w:sz="0" w:space="0" w:color="auto"/>
                <w:bottom w:val="none" w:sz="0" w:space="0" w:color="auto"/>
                <w:right w:val="none" w:sz="0" w:space="0" w:color="auto"/>
              </w:divBdr>
            </w:div>
            <w:div w:id="2105563186">
              <w:marLeft w:val="0"/>
              <w:marRight w:val="0"/>
              <w:marTop w:val="0"/>
              <w:marBottom w:val="0"/>
              <w:divBdr>
                <w:top w:val="none" w:sz="0" w:space="0" w:color="auto"/>
                <w:left w:val="none" w:sz="0" w:space="0" w:color="auto"/>
                <w:bottom w:val="none" w:sz="0" w:space="0" w:color="auto"/>
                <w:right w:val="none" w:sz="0" w:space="0" w:color="auto"/>
              </w:divBdr>
            </w:div>
            <w:div w:id="148449137">
              <w:marLeft w:val="0"/>
              <w:marRight w:val="0"/>
              <w:marTop w:val="0"/>
              <w:marBottom w:val="0"/>
              <w:divBdr>
                <w:top w:val="none" w:sz="0" w:space="0" w:color="auto"/>
                <w:left w:val="none" w:sz="0" w:space="0" w:color="auto"/>
                <w:bottom w:val="none" w:sz="0" w:space="0" w:color="auto"/>
                <w:right w:val="none" w:sz="0" w:space="0" w:color="auto"/>
              </w:divBdr>
            </w:div>
            <w:div w:id="906956958">
              <w:marLeft w:val="0"/>
              <w:marRight w:val="0"/>
              <w:marTop w:val="0"/>
              <w:marBottom w:val="0"/>
              <w:divBdr>
                <w:top w:val="none" w:sz="0" w:space="0" w:color="auto"/>
                <w:left w:val="none" w:sz="0" w:space="0" w:color="auto"/>
                <w:bottom w:val="none" w:sz="0" w:space="0" w:color="auto"/>
                <w:right w:val="none" w:sz="0" w:space="0" w:color="auto"/>
              </w:divBdr>
            </w:div>
            <w:div w:id="2016347851">
              <w:marLeft w:val="0"/>
              <w:marRight w:val="0"/>
              <w:marTop w:val="0"/>
              <w:marBottom w:val="0"/>
              <w:divBdr>
                <w:top w:val="none" w:sz="0" w:space="0" w:color="auto"/>
                <w:left w:val="none" w:sz="0" w:space="0" w:color="auto"/>
                <w:bottom w:val="none" w:sz="0" w:space="0" w:color="auto"/>
                <w:right w:val="none" w:sz="0" w:space="0" w:color="auto"/>
              </w:divBdr>
            </w:div>
            <w:div w:id="444814391">
              <w:marLeft w:val="0"/>
              <w:marRight w:val="0"/>
              <w:marTop w:val="0"/>
              <w:marBottom w:val="0"/>
              <w:divBdr>
                <w:top w:val="none" w:sz="0" w:space="0" w:color="auto"/>
                <w:left w:val="none" w:sz="0" w:space="0" w:color="auto"/>
                <w:bottom w:val="none" w:sz="0" w:space="0" w:color="auto"/>
                <w:right w:val="none" w:sz="0" w:space="0" w:color="auto"/>
              </w:divBdr>
            </w:div>
            <w:div w:id="1653950478">
              <w:marLeft w:val="0"/>
              <w:marRight w:val="0"/>
              <w:marTop w:val="0"/>
              <w:marBottom w:val="0"/>
              <w:divBdr>
                <w:top w:val="none" w:sz="0" w:space="0" w:color="auto"/>
                <w:left w:val="none" w:sz="0" w:space="0" w:color="auto"/>
                <w:bottom w:val="none" w:sz="0" w:space="0" w:color="auto"/>
                <w:right w:val="none" w:sz="0" w:space="0" w:color="auto"/>
              </w:divBdr>
            </w:div>
            <w:div w:id="1477994289">
              <w:marLeft w:val="0"/>
              <w:marRight w:val="0"/>
              <w:marTop w:val="0"/>
              <w:marBottom w:val="0"/>
              <w:divBdr>
                <w:top w:val="none" w:sz="0" w:space="0" w:color="auto"/>
                <w:left w:val="none" w:sz="0" w:space="0" w:color="auto"/>
                <w:bottom w:val="none" w:sz="0" w:space="0" w:color="auto"/>
                <w:right w:val="none" w:sz="0" w:space="0" w:color="auto"/>
              </w:divBdr>
            </w:div>
            <w:div w:id="1474520888">
              <w:marLeft w:val="0"/>
              <w:marRight w:val="0"/>
              <w:marTop w:val="0"/>
              <w:marBottom w:val="0"/>
              <w:divBdr>
                <w:top w:val="none" w:sz="0" w:space="0" w:color="auto"/>
                <w:left w:val="none" w:sz="0" w:space="0" w:color="auto"/>
                <w:bottom w:val="none" w:sz="0" w:space="0" w:color="auto"/>
                <w:right w:val="none" w:sz="0" w:space="0" w:color="auto"/>
              </w:divBdr>
            </w:div>
            <w:div w:id="2072266943">
              <w:marLeft w:val="0"/>
              <w:marRight w:val="0"/>
              <w:marTop w:val="0"/>
              <w:marBottom w:val="0"/>
              <w:divBdr>
                <w:top w:val="none" w:sz="0" w:space="0" w:color="auto"/>
                <w:left w:val="none" w:sz="0" w:space="0" w:color="auto"/>
                <w:bottom w:val="none" w:sz="0" w:space="0" w:color="auto"/>
                <w:right w:val="none" w:sz="0" w:space="0" w:color="auto"/>
              </w:divBdr>
            </w:div>
            <w:div w:id="1723863831">
              <w:marLeft w:val="0"/>
              <w:marRight w:val="0"/>
              <w:marTop w:val="0"/>
              <w:marBottom w:val="0"/>
              <w:divBdr>
                <w:top w:val="none" w:sz="0" w:space="0" w:color="auto"/>
                <w:left w:val="none" w:sz="0" w:space="0" w:color="auto"/>
                <w:bottom w:val="none" w:sz="0" w:space="0" w:color="auto"/>
                <w:right w:val="none" w:sz="0" w:space="0" w:color="auto"/>
              </w:divBdr>
            </w:div>
            <w:div w:id="1940943576">
              <w:marLeft w:val="0"/>
              <w:marRight w:val="0"/>
              <w:marTop w:val="0"/>
              <w:marBottom w:val="0"/>
              <w:divBdr>
                <w:top w:val="none" w:sz="0" w:space="0" w:color="auto"/>
                <w:left w:val="none" w:sz="0" w:space="0" w:color="auto"/>
                <w:bottom w:val="none" w:sz="0" w:space="0" w:color="auto"/>
                <w:right w:val="none" w:sz="0" w:space="0" w:color="auto"/>
              </w:divBdr>
            </w:div>
            <w:div w:id="1829202011">
              <w:marLeft w:val="0"/>
              <w:marRight w:val="0"/>
              <w:marTop w:val="0"/>
              <w:marBottom w:val="0"/>
              <w:divBdr>
                <w:top w:val="none" w:sz="0" w:space="0" w:color="auto"/>
                <w:left w:val="none" w:sz="0" w:space="0" w:color="auto"/>
                <w:bottom w:val="none" w:sz="0" w:space="0" w:color="auto"/>
                <w:right w:val="none" w:sz="0" w:space="0" w:color="auto"/>
              </w:divBdr>
            </w:div>
            <w:div w:id="586157860">
              <w:marLeft w:val="0"/>
              <w:marRight w:val="0"/>
              <w:marTop w:val="0"/>
              <w:marBottom w:val="0"/>
              <w:divBdr>
                <w:top w:val="none" w:sz="0" w:space="0" w:color="auto"/>
                <w:left w:val="none" w:sz="0" w:space="0" w:color="auto"/>
                <w:bottom w:val="none" w:sz="0" w:space="0" w:color="auto"/>
                <w:right w:val="none" w:sz="0" w:space="0" w:color="auto"/>
              </w:divBdr>
            </w:div>
            <w:div w:id="1414888636">
              <w:marLeft w:val="0"/>
              <w:marRight w:val="0"/>
              <w:marTop w:val="0"/>
              <w:marBottom w:val="0"/>
              <w:divBdr>
                <w:top w:val="none" w:sz="0" w:space="0" w:color="auto"/>
                <w:left w:val="none" w:sz="0" w:space="0" w:color="auto"/>
                <w:bottom w:val="none" w:sz="0" w:space="0" w:color="auto"/>
                <w:right w:val="none" w:sz="0" w:space="0" w:color="auto"/>
              </w:divBdr>
            </w:div>
            <w:div w:id="1806309785">
              <w:marLeft w:val="0"/>
              <w:marRight w:val="0"/>
              <w:marTop w:val="0"/>
              <w:marBottom w:val="0"/>
              <w:divBdr>
                <w:top w:val="none" w:sz="0" w:space="0" w:color="auto"/>
                <w:left w:val="none" w:sz="0" w:space="0" w:color="auto"/>
                <w:bottom w:val="none" w:sz="0" w:space="0" w:color="auto"/>
                <w:right w:val="none" w:sz="0" w:space="0" w:color="auto"/>
              </w:divBdr>
            </w:div>
            <w:div w:id="556404839">
              <w:marLeft w:val="0"/>
              <w:marRight w:val="0"/>
              <w:marTop w:val="0"/>
              <w:marBottom w:val="0"/>
              <w:divBdr>
                <w:top w:val="none" w:sz="0" w:space="0" w:color="auto"/>
                <w:left w:val="none" w:sz="0" w:space="0" w:color="auto"/>
                <w:bottom w:val="none" w:sz="0" w:space="0" w:color="auto"/>
                <w:right w:val="none" w:sz="0" w:space="0" w:color="auto"/>
              </w:divBdr>
            </w:div>
            <w:div w:id="1378970537">
              <w:marLeft w:val="0"/>
              <w:marRight w:val="0"/>
              <w:marTop w:val="0"/>
              <w:marBottom w:val="0"/>
              <w:divBdr>
                <w:top w:val="none" w:sz="0" w:space="0" w:color="auto"/>
                <w:left w:val="none" w:sz="0" w:space="0" w:color="auto"/>
                <w:bottom w:val="none" w:sz="0" w:space="0" w:color="auto"/>
                <w:right w:val="none" w:sz="0" w:space="0" w:color="auto"/>
              </w:divBdr>
            </w:div>
            <w:div w:id="1389963495">
              <w:marLeft w:val="0"/>
              <w:marRight w:val="0"/>
              <w:marTop w:val="0"/>
              <w:marBottom w:val="0"/>
              <w:divBdr>
                <w:top w:val="none" w:sz="0" w:space="0" w:color="auto"/>
                <w:left w:val="none" w:sz="0" w:space="0" w:color="auto"/>
                <w:bottom w:val="none" w:sz="0" w:space="0" w:color="auto"/>
                <w:right w:val="none" w:sz="0" w:space="0" w:color="auto"/>
              </w:divBdr>
            </w:div>
            <w:div w:id="913858290">
              <w:marLeft w:val="0"/>
              <w:marRight w:val="0"/>
              <w:marTop w:val="0"/>
              <w:marBottom w:val="0"/>
              <w:divBdr>
                <w:top w:val="none" w:sz="0" w:space="0" w:color="auto"/>
                <w:left w:val="none" w:sz="0" w:space="0" w:color="auto"/>
                <w:bottom w:val="none" w:sz="0" w:space="0" w:color="auto"/>
                <w:right w:val="none" w:sz="0" w:space="0" w:color="auto"/>
              </w:divBdr>
            </w:div>
            <w:div w:id="282883862">
              <w:marLeft w:val="0"/>
              <w:marRight w:val="0"/>
              <w:marTop w:val="0"/>
              <w:marBottom w:val="0"/>
              <w:divBdr>
                <w:top w:val="none" w:sz="0" w:space="0" w:color="auto"/>
                <w:left w:val="none" w:sz="0" w:space="0" w:color="auto"/>
                <w:bottom w:val="none" w:sz="0" w:space="0" w:color="auto"/>
                <w:right w:val="none" w:sz="0" w:space="0" w:color="auto"/>
              </w:divBdr>
            </w:div>
            <w:div w:id="1167787895">
              <w:marLeft w:val="0"/>
              <w:marRight w:val="0"/>
              <w:marTop w:val="0"/>
              <w:marBottom w:val="0"/>
              <w:divBdr>
                <w:top w:val="none" w:sz="0" w:space="0" w:color="auto"/>
                <w:left w:val="none" w:sz="0" w:space="0" w:color="auto"/>
                <w:bottom w:val="none" w:sz="0" w:space="0" w:color="auto"/>
                <w:right w:val="none" w:sz="0" w:space="0" w:color="auto"/>
              </w:divBdr>
            </w:div>
            <w:div w:id="1609853301">
              <w:marLeft w:val="0"/>
              <w:marRight w:val="0"/>
              <w:marTop w:val="0"/>
              <w:marBottom w:val="0"/>
              <w:divBdr>
                <w:top w:val="none" w:sz="0" w:space="0" w:color="auto"/>
                <w:left w:val="none" w:sz="0" w:space="0" w:color="auto"/>
                <w:bottom w:val="none" w:sz="0" w:space="0" w:color="auto"/>
                <w:right w:val="none" w:sz="0" w:space="0" w:color="auto"/>
              </w:divBdr>
            </w:div>
            <w:div w:id="1318412474">
              <w:marLeft w:val="0"/>
              <w:marRight w:val="0"/>
              <w:marTop w:val="0"/>
              <w:marBottom w:val="0"/>
              <w:divBdr>
                <w:top w:val="none" w:sz="0" w:space="0" w:color="auto"/>
                <w:left w:val="none" w:sz="0" w:space="0" w:color="auto"/>
                <w:bottom w:val="none" w:sz="0" w:space="0" w:color="auto"/>
                <w:right w:val="none" w:sz="0" w:space="0" w:color="auto"/>
              </w:divBdr>
            </w:div>
            <w:div w:id="1544631045">
              <w:marLeft w:val="0"/>
              <w:marRight w:val="0"/>
              <w:marTop w:val="0"/>
              <w:marBottom w:val="0"/>
              <w:divBdr>
                <w:top w:val="none" w:sz="0" w:space="0" w:color="auto"/>
                <w:left w:val="none" w:sz="0" w:space="0" w:color="auto"/>
                <w:bottom w:val="none" w:sz="0" w:space="0" w:color="auto"/>
                <w:right w:val="none" w:sz="0" w:space="0" w:color="auto"/>
              </w:divBdr>
            </w:div>
            <w:div w:id="1763643861">
              <w:marLeft w:val="0"/>
              <w:marRight w:val="0"/>
              <w:marTop w:val="0"/>
              <w:marBottom w:val="0"/>
              <w:divBdr>
                <w:top w:val="none" w:sz="0" w:space="0" w:color="auto"/>
                <w:left w:val="none" w:sz="0" w:space="0" w:color="auto"/>
                <w:bottom w:val="none" w:sz="0" w:space="0" w:color="auto"/>
                <w:right w:val="none" w:sz="0" w:space="0" w:color="auto"/>
              </w:divBdr>
            </w:div>
            <w:div w:id="741567558">
              <w:marLeft w:val="0"/>
              <w:marRight w:val="0"/>
              <w:marTop w:val="0"/>
              <w:marBottom w:val="0"/>
              <w:divBdr>
                <w:top w:val="none" w:sz="0" w:space="0" w:color="auto"/>
                <w:left w:val="none" w:sz="0" w:space="0" w:color="auto"/>
                <w:bottom w:val="none" w:sz="0" w:space="0" w:color="auto"/>
                <w:right w:val="none" w:sz="0" w:space="0" w:color="auto"/>
              </w:divBdr>
            </w:div>
            <w:div w:id="1651784871">
              <w:marLeft w:val="0"/>
              <w:marRight w:val="0"/>
              <w:marTop w:val="0"/>
              <w:marBottom w:val="0"/>
              <w:divBdr>
                <w:top w:val="none" w:sz="0" w:space="0" w:color="auto"/>
                <w:left w:val="none" w:sz="0" w:space="0" w:color="auto"/>
                <w:bottom w:val="none" w:sz="0" w:space="0" w:color="auto"/>
                <w:right w:val="none" w:sz="0" w:space="0" w:color="auto"/>
              </w:divBdr>
            </w:div>
            <w:div w:id="1787429688">
              <w:marLeft w:val="0"/>
              <w:marRight w:val="0"/>
              <w:marTop w:val="0"/>
              <w:marBottom w:val="0"/>
              <w:divBdr>
                <w:top w:val="none" w:sz="0" w:space="0" w:color="auto"/>
                <w:left w:val="none" w:sz="0" w:space="0" w:color="auto"/>
                <w:bottom w:val="none" w:sz="0" w:space="0" w:color="auto"/>
                <w:right w:val="none" w:sz="0" w:space="0" w:color="auto"/>
              </w:divBdr>
            </w:div>
            <w:div w:id="167868228">
              <w:marLeft w:val="0"/>
              <w:marRight w:val="0"/>
              <w:marTop w:val="0"/>
              <w:marBottom w:val="0"/>
              <w:divBdr>
                <w:top w:val="none" w:sz="0" w:space="0" w:color="auto"/>
                <w:left w:val="none" w:sz="0" w:space="0" w:color="auto"/>
                <w:bottom w:val="none" w:sz="0" w:space="0" w:color="auto"/>
                <w:right w:val="none" w:sz="0" w:space="0" w:color="auto"/>
              </w:divBdr>
            </w:div>
            <w:div w:id="82342185">
              <w:marLeft w:val="0"/>
              <w:marRight w:val="0"/>
              <w:marTop w:val="0"/>
              <w:marBottom w:val="0"/>
              <w:divBdr>
                <w:top w:val="none" w:sz="0" w:space="0" w:color="auto"/>
                <w:left w:val="none" w:sz="0" w:space="0" w:color="auto"/>
                <w:bottom w:val="none" w:sz="0" w:space="0" w:color="auto"/>
                <w:right w:val="none" w:sz="0" w:space="0" w:color="auto"/>
              </w:divBdr>
            </w:div>
            <w:div w:id="1327830393">
              <w:marLeft w:val="0"/>
              <w:marRight w:val="0"/>
              <w:marTop w:val="0"/>
              <w:marBottom w:val="0"/>
              <w:divBdr>
                <w:top w:val="none" w:sz="0" w:space="0" w:color="auto"/>
                <w:left w:val="none" w:sz="0" w:space="0" w:color="auto"/>
                <w:bottom w:val="none" w:sz="0" w:space="0" w:color="auto"/>
                <w:right w:val="none" w:sz="0" w:space="0" w:color="auto"/>
              </w:divBdr>
            </w:div>
            <w:div w:id="1290090296">
              <w:marLeft w:val="0"/>
              <w:marRight w:val="0"/>
              <w:marTop w:val="0"/>
              <w:marBottom w:val="0"/>
              <w:divBdr>
                <w:top w:val="none" w:sz="0" w:space="0" w:color="auto"/>
                <w:left w:val="none" w:sz="0" w:space="0" w:color="auto"/>
                <w:bottom w:val="none" w:sz="0" w:space="0" w:color="auto"/>
                <w:right w:val="none" w:sz="0" w:space="0" w:color="auto"/>
              </w:divBdr>
            </w:div>
            <w:div w:id="40984123">
              <w:marLeft w:val="0"/>
              <w:marRight w:val="0"/>
              <w:marTop w:val="0"/>
              <w:marBottom w:val="0"/>
              <w:divBdr>
                <w:top w:val="none" w:sz="0" w:space="0" w:color="auto"/>
                <w:left w:val="none" w:sz="0" w:space="0" w:color="auto"/>
                <w:bottom w:val="none" w:sz="0" w:space="0" w:color="auto"/>
                <w:right w:val="none" w:sz="0" w:space="0" w:color="auto"/>
              </w:divBdr>
            </w:div>
            <w:div w:id="257567490">
              <w:marLeft w:val="0"/>
              <w:marRight w:val="0"/>
              <w:marTop w:val="0"/>
              <w:marBottom w:val="0"/>
              <w:divBdr>
                <w:top w:val="none" w:sz="0" w:space="0" w:color="auto"/>
                <w:left w:val="none" w:sz="0" w:space="0" w:color="auto"/>
                <w:bottom w:val="none" w:sz="0" w:space="0" w:color="auto"/>
                <w:right w:val="none" w:sz="0" w:space="0" w:color="auto"/>
              </w:divBdr>
            </w:div>
            <w:div w:id="276718113">
              <w:marLeft w:val="0"/>
              <w:marRight w:val="0"/>
              <w:marTop w:val="0"/>
              <w:marBottom w:val="0"/>
              <w:divBdr>
                <w:top w:val="none" w:sz="0" w:space="0" w:color="auto"/>
                <w:left w:val="none" w:sz="0" w:space="0" w:color="auto"/>
                <w:bottom w:val="none" w:sz="0" w:space="0" w:color="auto"/>
                <w:right w:val="none" w:sz="0" w:space="0" w:color="auto"/>
              </w:divBdr>
            </w:div>
            <w:div w:id="1043601100">
              <w:marLeft w:val="0"/>
              <w:marRight w:val="0"/>
              <w:marTop w:val="0"/>
              <w:marBottom w:val="0"/>
              <w:divBdr>
                <w:top w:val="none" w:sz="0" w:space="0" w:color="auto"/>
                <w:left w:val="none" w:sz="0" w:space="0" w:color="auto"/>
                <w:bottom w:val="none" w:sz="0" w:space="0" w:color="auto"/>
                <w:right w:val="none" w:sz="0" w:space="0" w:color="auto"/>
              </w:divBdr>
            </w:div>
            <w:div w:id="584150049">
              <w:marLeft w:val="0"/>
              <w:marRight w:val="0"/>
              <w:marTop w:val="0"/>
              <w:marBottom w:val="0"/>
              <w:divBdr>
                <w:top w:val="none" w:sz="0" w:space="0" w:color="auto"/>
                <w:left w:val="none" w:sz="0" w:space="0" w:color="auto"/>
                <w:bottom w:val="none" w:sz="0" w:space="0" w:color="auto"/>
                <w:right w:val="none" w:sz="0" w:space="0" w:color="auto"/>
              </w:divBdr>
            </w:div>
            <w:div w:id="1654794194">
              <w:marLeft w:val="0"/>
              <w:marRight w:val="0"/>
              <w:marTop w:val="0"/>
              <w:marBottom w:val="0"/>
              <w:divBdr>
                <w:top w:val="none" w:sz="0" w:space="0" w:color="auto"/>
                <w:left w:val="none" w:sz="0" w:space="0" w:color="auto"/>
                <w:bottom w:val="none" w:sz="0" w:space="0" w:color="auto"/>
                <w:right w:val="none" w:sz="0" w:space="0" w:color="auto"/>
              </w:divBdr>
            </w:div>
            <w:div w:id="830875119">
              <w:marLeft w:val="0"/>
              <w:marRight w:val="0"/>
              <w:marTop w:val="0"/>
              <w:marBottom w:val="0"/>
              <w:divBdr>
                <w:top w:val="none" w:sz="0" w:space="0" w:color="auto"/>
                <w:left w:val="none" w:sz="0" w:space="0" w:color="auto"/>
                <w:bottom w:val="none" w:sz="0" w:space="0" w:color="auto"/>
                <w:right w:val="none" w:sz="0" w:space="0" w:color="auto"/>
              </w:divBdr>
            </w:div>
            <w:div w:id="1316647283">
              <w:marLeft w:val="0"/>
              <w:marRight w:val="0"/>
              <w:marTop w:val="0"/>
              <w:marBottom w:val="0"/>
              <w:divBdr>
                <w:top w:val="none" w:sz="0" w:space="0" w:color="auto"/>
                <w:left w:val="none" w:sz="0" w:space="0" w:color="auto"/>
                <w:bottom w:val="none" w:sz="0" w:space="0" w:color="auto"/>
                <w:right w:val="none" w:sz="0" w:space="0" w:color="auto"/>
              </w:divBdr>
            </w:div>
            <w:div w:id="2146852082">
              <w:marLeft w:val="0"/>
              <w:marRight w:val="0"/>
              <w:marTop w:val="0"/>
              <w:marBottom w:val="0"/>
              <w:divBdr>
                <w:top w:val="none" w:sz="0" w:space="0" w:color="auto"/>
                <w:left w:val="none" w:sz="0" w:space="0" w:color="auto"/>
                <w:bottom w:val="none" w:sz="0" w:space="0" w:color="auto"/>
                <w:right w:val="none" w:sz="0" w:space="0" w:color="auto"/>
              </w:divBdr>
            </w:div>
            <w:div w:id="1528904520">
              <w:marLeft w:val="0"/>
              <w:marRight w:val="0"/>
              <w:marTop w:val="0"/>
              <w:marBottom w:val="0"/>
              <w:divBdr>
                <w:top w:val="none" w:sz="0" w:space="0" w:color="auto"/>
                <w:left w:val="none" w:sz="0" w:space="0" w:color="auto"/>
                <w:bottom w:val="none" w:sz="0" w:space="0" w:color="auto"/>
                <w:right w:val="none" w:sz="0" w:space="0" w:color="auto"/>
              </w:divBdr>
            </w:div>
            <w:div w:id="1437562197">
              <w:marLeft w:val="0"/>
              <w:marRight w:val="0"/>
              <w:marTop w:val="0"/>
              <w:marBottom w:val="0"/>
              <w:divBdr>
                <w:top w:val="none" w:sz="0" w:space="0" w:color="auto"/>
                <w:left w:val="none" w:sz="0" w:space="0" w:color="auto"/>
                <w:bottom w:val="none" w:sz="0" w:space="0" w:color="auto"/>
                <w:right w:val="none" w:sz="0" w:space="0" w:color="auto"/>
              </w:divBdr>
            </w:div>
            <w:div w:id="1537237476">
              <w:marLeft w:val="0"/>
              <w:marRight w:val="0"/>
              <w:marTop w:val="0"/>
              <w:marBottom w:val="0"/>
              <w:divBdr>
                <w:top w:val="none" w:sz="0" w:space="0" w:color="auto"/>
                <w:left w:val="none" w:sz="0" w:space="0" w:color="auto"/>
                <w:bottom w:val="none" w:sz="0" w:space="0" w:color="auto"/>
                <w:right w:val="none" w:sz="0" w:space="0" w:color="auto"/>
              </w:divBdr>
            </w:div>
            <w:div w:id="305553427">
              <w:marLeft w:val="0"/>
              <w:marRight w:val="0"/>
              <w:marTop w:val="0"/>
              <w:marBottom w:val="0"/>
              <w:divBdr>
                <w:top w:val="none" w:sz="0" w:space="0" w:color="auto"/>
                <w:left w:val="none" w:sz="0" w:space="0" w:color="auto"/>
                <w:bottom w:val="none" w:sz="0" w:space="0" w:color="auto"/>
                <w:right w:val="none" w:sz="0" w:space="0" w:color="auto"/>
              </w:divBdr>
            </w:div>
            <w:div w:id="1481380678">
              <w:marLeft w:val="0"/>
              <w:marRight w:val="0"/>
              <w:marTop w:val="0"/>
              <w:marBottom w:val="0"/>
              <w:divBdr>
                <w:top w:val="none" w:sz="0" w:space="0" w:color="auto"/>
                <w:left w:val="none" w:sz="0" w:space="0" w:color="auto"/>
                <w:bottom w:val="none" w:sz="0" w:space="0" w:color="auto"/>
                <w:right w:val="none" w:sz="0" w:space="0" w:color="auto"/>
              </w:divBdr>
            </w:div>
            <w:div w:id="1748573557">
              <w:marLeft w:val="0"/>
              <w:marRight w:val="0"/>
              <w:marTop w:val="0"/>
              <w:marBottom w:val="0"/>
              <w:divBdr>
                <w:top w:val="none" w:sz="0" w:space="0" w:color="auto"/>
                <w:left w:val="none" w:sz="0" w:space="0" w:color="auto"/>
                <w:bottom w:val="none" w:sz="0" w:space="0" w:color="auto"/>
                <w:right w:val="none" w:sz="0" w:space="0" w:color="auto"/>
              </w:divBdr>
            </w:div>
            <w:div w:id="855575739">
              <w:marLeft w:val="0"/>
              <w:marRight w:val="0"/>
              <w:marTop w:val="0"/>
              <w:marBottom w:val="0"/>
              <w:divBdr>
                <w:top w:val="none" w:sz="0" w:space="0" w:color="auto"/>
                <w:left w:val="none" w:sz="0" w:space="0" w:color="auto"/>
                <w:bottom w:val="none" w:sz="0" w:space="0" w:color="auto"/>
                <w:right w:val="none" w:sz="0" w:space="0" w:color="auto"/>
              </w:divBdr>
            </w:div>
            <w:div w:id="1810390902">
              <w:marLeft w:val="0"/>
              <w:marRight w:val="0"/>
              <w:marTop w:val="0"/>
              <w:marBottom w:val="0"/>
              <w:divBdr>
                <w:top w:val="none" w:sz="0" w:space="0" w:color="auto"/>
                <w:left w:val="none" w:sz="0" w:space="0" w:color="auto"/>
                <w:bottom w:val="none" w:sz="0" w:space="0" w:color="auto"/>
                <w:right w:val="none" w:sz="0" w:space="0" w:color="auto"/>
              </w:divBdr>
            </w:div>
            <w:div w:id="1161038799">
              <w:marLeft w:val="0"/>
              <w:marRight w:val="0"/>
              <w:marTop w:val="0"/>
              <w:marBottom w:val="0"/>
              <w:divBdr>
                <w:top w:val="none" w:sz="0" w:space="0" w:color="auto"/>
                <w:left w:val="none" w:sz="0" w:space="0" w:color="auto"/>
                <w:bottom w:val="none" w:sz="0" w:space="0" w:color="auto"/>
                <w:right w:val="none" w:sz="0" w:space="0" w:color="auto"/>
              </w:divBdr>
            </w:div>
            <w:div w:id="372924970">
              <w:marLeft w:val="0"/>
              <w:marRight w:val="0"/>
              <w:marTop w:val="0"/>
              <w:marBottom w:val="0"/>
              <w:divBdr>
                <w:top w:val="none" w:sz="0" w:space="0" w:color="auto"/>
                <w:left w:val="none" w:sz="0" w:space="0" w:color="auto"/>
                <w:bottom w:val="none" w:sz="0" w:space="0" w:color="auto"/>
                <w:right w:val="none" w:sz="0" w:space="0" w:color="auto"/>
              </w:divBdr>
            </w:div>
            <w:div w:id="378630126">
              <w:marLeft w:val="0"/>
              <w:marRight w:val="0"/>
              <w:marTop w:val="0"/>
              <w:marBottom w:val="0"/>
              <w:divBdr>
                <w:top w:val="none" w:sz="0" w:space="0" w:color="auto"/>
                <w:left w:val="none" w:sz="0" w:space="0" w:color="auto"/>
                <w:bottom w:val="none" w:sz="0" w:space="0" w:color="auto"/>
                <w:right w:val="none" w:sz="0" w:space="0" w:color="auto"/>
              </w:divBdr>
            </w:div>
            <w:div w:id="651059494">
              <w:marLeft w:val="0"/>
              <w:marRight w:val="0"/>
              <w:marTop w:val="0"/>
              <w:marBottom w:val="0"/>
              <w:divBdr>
                <w:top w:val="none" w:sz="0" w:space="0" w:color="auto"/>
                <w:left w:val="none" w:sz="0" w:space="0" w:color="auto"/>
                <w:bottom w:val="none" w:sz="0" w:space="0" w:color="auto"/>
                <w:right w:val="none" w:sz="0" w:space="0" w:color="auto"/>
              </w:divBdr>
            </w:div>
            <w:div w:id="525559442">
              <w:marLeft w:val="0"/>
              <w:marRight w:val="0"/>
              <w:marTop w:val="0"/>
              <w:marBottom w:val="0"/>
              <w:divBdr>
                <w:top w:val="none" w:sz="0" w:space="0" w:color="auto"/>
                <w:left w:val="none" w:sz="0" w:space="0" w:color="auto"/>
                <w:bottom w:val="none" w:sz="0" w:space="0" w:color="auto"/>
                <w:right w:val="none" w:sz="0" w:space="0" w:color="auto"/>
              </w:divBdr>
            </w:div>
            <w:div w:id="215164968">
              <w:marLeft w:val="0"/>
              <w:marRight w:val="0"/>
              <w:marTop w:val="0"/>
              <w:marBottom w:val="0"/>
              <w:divBdr>
                <w:top w:val="none" w:sz="0" w:space="0" w:color="auto"/>
                <w:left w:val="none" w:sz="0" w:space="0" w:color="auto"/>
                <w:bottom w:val="none" w:sz="0" w:space="0" w:color="auto"/>
                <w:right w:val="none" w:sz="0" w:space="0" w:color="auto"/>
              </w:divBdr>
            </w:div>
            <w:div w:id="538277598">
              <w:marLeft w:val="0"/>
              <w:marRight w:val="0"/>
              <w:marTop w:val="0"/>
              <w:marBottom w:val="0"/>
              <w:divBdr>
                <w:top w:val="none" w:sz="0" w:space="0" w:color="auto"/>
                <w:left w:val="none" w:sz="0" w:space="0" w:color="auto"/>
                <w:bottom w:val="none" w:sz="0" w:space="0" w:color="auto"/>
                <w:right w:val="none" w:sz="0" w:space="0" w:color="auto"/>
              </w:divBdr>
            </w:div>
            <w:div w:id="1370882146">
              <w:marLeft w:val="0"/>
              <w:marRight w:val="0"/>
              <w:marTop w:val="0"/>
              <w:marBottom w:val="0"/>
              <w:divBdr>
                <w:top w:val="none" w:sz="0" w:space="0" w:color="auto"/>
                <w:left w:val="none" w:sz="0" w:space="0" w:color="auto"/>
                <w:bottom w:val="none" w:sz="0" w:space="0" w:color="auto"/>
                <w:right w:val="none" w:sz="0" w:space="0" w:color="auto"/>
              </w:divBdr>
            </w:div>
            <w:div w:id="1223251168">
              <w:marLeft w:val="0"/>
              <w:marRight w:val="0"/>
              <w:marTop w:val="0"/>
              <w:marBottom w:val="0"/>
              <w:divBdr>
                <w:top w:val="none" w:sz="0" w:space="0" w:color="auto"/>
                <w:left w:val="none" w:sz="0" w:space="0" w:color="auto"/>
                <w:bottom w:val="none" w:sz="0" w:space="0" w:color="auto"/>
                <w:right w:val="none" w:sz="0" w:space="0" w:color="auto"/>
              </w:divBdr>
            </w:div>
            <w:div w:id="985552113">
              <w:marLeft w:val="0"/>
              <w:marRight w:val="0"/>
              <w:marTop w:val="0"/>
              <w:marBottom w:val="0"/>
              <w:divBdr>
                <w:top w:val="none" w:sz="0" w:space="0" w:color="auto"/>
                <w:left w:val="none" w:sz="0" w:space="0" w:color="auto"/>
                <w:bottom w:val="none" w:sz="0" w:space="0" w:color="auto"/>
                <w:right w:val="none" w:sz="0" w:space="0" w:color="auto"/>
              </w:divBdr>
            </w:div>
            <w:div w:id="1354989383">
              <w:marLeft w:val="0"/>
              <w:marRight w:val="0"/>
              <w:marTop w:val="0"/>
              <w:marBottom w:val="0"/>
              <w:divBdr>
                <w:top w:val="none" w:sz="0" w:space="0" w:color="auto"/>
                <w:left w:val="none" w:sz="0" w:space="0" w:color="auto"/>
                <w:bottom w:val="none" w:sz="0" w:space="0" w:color="auto"/>
                <w:right w:val="none" w:sz="0" w:space="0" w:color="auto"/>
              </w:divBdr>
            </w:div>
            <w:div w:id="2055813585">
              <w:marLeft w:val="0"/>
              <w:marRight w:val="0"/>
              <w:marTop w:val="0"/>
              <w:marBottom w:val="0"/>
              <w:divBdr>
                <w:top w:val="none" w:sz="0" w:space="0" w:color="auto"/>
                <w:left w:val="none" w:sz="0" w:space="0" w:color="auto"/>
                <w:bottom w:val="none" w:sz="0" w:space="0" w:color="auto"/>
                <w:right w:val="none" w:sz="0" w:space="0" w:color="auto"/>
              </w:divBdr>
            </w:div>
            <w:div w:id="806358180">
              <w:marLeft w:val="0"/>
              <w:marRight w:val="0"/>
              <w:marTop w:val="0"/>
              <w:marBottom w:val="0"/>
              <w:divBdr>
                <w:top w:val="none" w:sz="0" w:space="0" w:color="auto"/>
                <w:left w:val="none" w:sz="0" w:space="0" w:color="auto"/>
                <w:bottom w:val="none" w:sz="0" w:space="0" w:color="auto"/>
                <w:right w:val="none" w:sz="0" w:space="0" w:color="auto"/>
              </w:divBdr>
            </w:div>
            <w:div w:id="129441450">
              <w:marLeft w:val="0"/>
              <w:marRight w:val="0"/>
              <w:marTop w:val="0"/>
              <w:marBottom w:val="0"/>
              <w:divBdr>
                <w:top w:val="none" w:sz="0" w:space="0" w:color="auto"/>
                <w:left w:val="none" w:sz="0" w:space="0" w:color="auto"/>
                <w:bottom w:val="none" w:sz="0" w:space="0" w:color="auto"/>
                <w:right w:val="none" w:sz="0" w:space="0" w:color="auto"/>
              </w:divBdr>
            </w:div>
            <w:div w:id="2002080831">
              <w:marLeft w:val="0"/>
              <w:marRight w:val="0"/>
              <w:marTop w:val="0"/>
              <w:marBottom w:val="0"/>
              <w:divBdr>
                <w:top w:val="none" w:sz="0" w:space="0" w:color="auto"/>
                <w:left w:val="none" w:sz="0" w:space="0" w:color="auto"/>
                <w:bottom w:val="none" w:sz="0" w:space="0" w:color="auto"/>
                <w:right w:val="none" w:sz="0" w:space="0" w:color="auto"/>
              </w:divBdr>
            </w:div>
            <w:div w:id="145166678">
              <w:marLeft w:val="0"/>
              <w:marRight w:val="0"/>
              <w:marTop w:val="0"/>
              <w:marBottom w:val="0"/>
              <w:divBdr>
                <w:top w:val="none" w:sz="0" w:space="0" w:color="auto"/>
                <w:left w:val="none" w:sz="0" w:space="0" w:color="auto"/>
                <w:bottom w:val="none" w:sz="0" w:space="0" w:color="auto"/>
                <w:right w:val="none" w:sz="0" w:space="0" w:color="auto"/>
              </w:divBdr>
            </w:div>
            <w:div w:id="566377673">
              <w:marLeft w:val="0"/>
              <w:marRight w:val="0"/>
              <w:marTop w:val="0"/>
              <w:marBottom w:val="0"/>
              <w:divBdr>
                <w:top w:val="none" w:sz="0" w:space="0" w:color="auto"/>
                <w:left w:val="none" w:sz="0" w:space="0" w:color="auto"/>
                <w:bottom w:val="none" w:sz="0" w:space="0" w:color="auto"/>
                <w:right w:val="none" w:sz="0" w:space="0" w:color="auto"/>
              </w:divBdr>
            </w:div>
            <w:div w:id="227962638">
              <w:marLeft w:val="0"/>
              <w:marRight w:val="0"/>
              <w:marTop w:val="0"/>
              <w:marBottom w:val="0"/>
              <w:divBdr>
                <w:top w:val="none" w:sz="0" w:space="0" w:color="auto"/>
                <w:left w:val="none" w:sz="0" w:space="0" w:color="auto"/>
                <w:bottom w:val="none" w:sz="0" w:space="0" w:color="auto"/>
                <w:right w:val="none" w:sz="0" w:space="0" w:color="auto"/>
              </w:divBdr>
            </w:div>
            <w:div w:id="335419908">
              <w:marLeft w:val="0"/>
              <w:marRight w:val="0"/>
              <w:marTop w:val="0"/>
              <w:marBottom w:val="0"/>
              <w:divBdr>
                <w:top w:val="none" w:sz="0" w:space="0" w:color="auto"/>
                <w:left w:val="none" w:sz="0" w:space="0" w:color="auto"/>
                <w:bottom w:val="none" w:sz="0" w:space="0" w:color="auto"/>
                <w:right w:val="none" w:sz="0" w:space="0" w:color="auto"/>
              </w:divBdr>
            </w:div>
            <w:div w:id="495729887">
              <w:marLeft w:val="0"/>
              <w:marRight w:val="0"/>
              <w:marTop w:val="0"/>
              <w:marBottom w:val="0"/>
              <w:divBdr>
                <w:top w:val="none" w:sz="0" w:space="0" w:color="auto"/>
                <w:left w:val="none" w:sz="0" w:space="0" w:color="auto"/>
                <w:bottom w:val="none" w:sz="0" w:space="0" w:color="auto"/>
                <w:right w:val="none" w:sz="0" w:space="0" w:color="auto"/>
              </w:divBdr>
            </w:div>
            <w:div w:id="1278373497">
              <w:marLeft w:val="0"/>
              <w:marRight w:val="0"/>
              <w:marTop w:val="0"/>
              <w:marBottom w:val="0"/>
              <w:divBdr>
                <w:top w:val="none" w:sz="0" w:space="0" w:color="auto"/>
                <w:left w:val="none" w:sz="0" w:space="0" w:color="auto"/>
                <w:bottom w:val="none" w:sz="0" w:space="0" w:color="auto"/>
                <w:right w:val="none" w:sz="0" w:space="0" w:color="auto"/>
              </w:divBdr>
            </w:div>
            <w:div w:id="924454960">
              <w:marLeft w:val="0"/>
              <w:marRight w:val="0"/>
              <w:marTop w:val="0"/>
              <w:marBottom w:val="0"/>
              <w:divBdr>
                <w:top w:val="none" w:sz="0" w:space="0" w:color="auto"/>
                <w:left w:val="none" w:sz="0" w:space="0" w:color="auto"/>
                <w:bottom w:val="none" w:sz="0" w:space="0" w:color="auto"/>
                <w:right w:val="none" w:sz="0" w:space="0" w:color="auto"/>
              </w:divBdr>
            </w:div>
            <w:div w:id="2119450469">
              <w:marLeft w:val="0"/>
              <w:marRight w:val="0"/>
              <w:marTop w:val="0"/>
              <w:marBottom w:val="0"/>
              <w:divBdr>
                <w:top w:val="none" w:sz="0" w:space="0" w:color="auto"/>
                <w:left w:val="none" w:sz="0" w:space="0" w:color="auto"/>
                <w:bottom w:val="none" w:sz="0" w:space="0" w:color="auto"/>
                <w:right w:val="none" w:sz="0" w:space="0" w:color="auto"/>
              </w:divBdr>
            </w:div>
            <w:div w:id="495339599">
              <w:marLeft w:val="0"/>
              <w:marRight w:val="0"/>
              <w:marTop w:val="0"/>
              <w:marBottom w:val="0"/>
              <w:divBdr>
                <w:top w:val="none" w:sz="0" w:space="0" w:color="auto"/>
                <w:left w:val="none" w:sz="0" w:space="0" w:color="auto"/>
                <w:bottom w:val="none" w:sz="0" w:space="0" w:color="auto"/>
                <w:right w:val="none" w:sz="0" w:space="0" w:color="auto"/>
              </w:divBdr>
            </w:div>
            <w:div w:id="356126846">
              <w:marLeft w:val="0"/>
              <w:marRight w:val="0"/>
              <w:marTop w:val="0"/>
              <w:marBottom w:val="0"/>
              <w:divBdr>
                <w:top w:val="none" w:sz="0" w:space="0" w:color="auto"/>
                <w:left w:val="none" w:sz="0" w:space="0" w:color="auto"/>
                <w:bottom w:val="none" w:sz="0" w:space="0" w:color="auto"/>
                <w:right w:val="none" w:sz="0" w:space="0" w:color="auto"/>
              </w:divBdr>
            </w:div>
            <w:div w:id="789519136">
              <w:marLeft w:val="0"/>
              <w:marRight w:val="0"/>
              <w:marTop w:val="0"/>
              <w:marBottom w:val="0"/>
              <w:divBdr>
                <w:top w:val="none" w:sz="0" w:space="0" w:color="auto"/>
                <w:left w:val="none" w:sz="0" w:space="0" w:color="auto"/>
                <w:bottom w:val="none" w:sz="0" w:space="0" w:color="auto"/>
                <w:right w:val="none" w:sz="0" w:space="0" w:color="auto"/>
              </w:divBdr>
            </w:div>
            <w:div w:id="832571969">
              <w:marLeft w:val="0"/>
              <w:marRight w:val="0"/>
              <w:marTop w:val="0"/>
              <w:marBottom w:val="0"/>
              <w:divBdr>
                <w:top w:val="none" w:sz="0" w:space="0" w:color="auto"/>
                <w:left w:val="none" w:sz="0" w:space="0" w:color="auto"/>
                <w:bottom w:val="none" w:sz="0" w:space="0" w:color="auto"/>
                <w:right w:val="none" w:sz="0" w:space="0" w:color="auto"/>
              </w:divBdr>
            </w:div>
            <w:div w:id="1843543138">
              <w:marLeft w:val="0"/>
              <w:marRight w:val="0"/>
              <w:marTop w:val="0"/>
              <w:marBottom w:val="0"/>
              <w:divBdr>
                <w:top w:val="none" w:sz="0" w:space="0" w:color="auto"/>
                <w:left w:val="none" w:sz="0" w:space="0" w:color="auto"/>
                <w:bottom w:val="none" w:sz="0" w:space="0" w:color="auto"/>
                <w:right w:val="none" w:sz="0" w:space="0" w:color="auto"/>
              </w:divBdr>
            </w:div>
            <w:div w:id="328289213">
              <w:marLeft w:val="0"/>
              <w:marRight w:val="0"/>
              <w:marTop w:val="0"/>
              <w:marBottom w:val="0"/>
              <w:divBdr>
                <w:top w:val="none" w:sz="0" w:space="0" w:color="auto"/>
                <w:left w:val="none" w:sz="0" w:space="0" w:color="auto"/>
                <w:bottom w:val="none" w:sz="0" w:space="0" w:color="auto"/>
                <w:right w:val="none" w:sz="0" w:space="0" w:color="auto"/>
              </w:divBdr>
            </w:div>
            <w:div w:id="733237628">
              <w:marLeft w:val="0"/>
              <w:marRight w:val="0"/>
              <w:marTop w:val="0"/>
              <w:marBottom w:val="0"/>
              <w:divBdr>
                <w:top w:val="none" w:sz="0" w:space="0" w:color="auto"/>
                <w:left w:val="none" w:sz="0" w:space="0" w:color="auto"/>
                <w:bottom w:val="none" w:sz="0" w:space="0" w:color="auto"/>
                <w:right w:val="none" w:sz="0" w:space="0" w:color="auto"/>
              </w:divBdr>
            </w:div>
            <w:div w:id="371007116">
              <w:marLeft w:val="0"/>
              <w:marRight w:val="0"/>
              <w:marTop w:val="0"/>
              <w:marBottom w:val="0"/>
              <w:divBdr>
                <w:top w:val="none" w:sz="0" w:space="0" w:color="auto"/>
                <w:left w:val="none" w:sz="0" w:space="0" w:color="auto"/>
                <w:bottom w:val="none" w:sz="0" w:space="0" w:color="auto"/>
                <w:right w:val="none" w:sz="0" w:space="0" w:color="auto"/>
              </w:divBdr>
            </w:div>
            <w:div w:id="1866213709">
              <w:marLeft w:val="0"/>
              <w:marRight w:val="0"/>
              <w:marTop w:val="0"/>
              <w:marBottom w:val="0"/>
              <w:divBdr>
                <w:top w:val="none" w:sz="0" w:space="0" w:color="auto"/>
                <w:left w:val="none" w:sz="0" w:space="0" w:color="auto"/>
                <w:bottom w:val="none" w:sz="0" w:space="0" w:color="auto"/>
                <w:right w:val="none" w:sz="0" w:space="0" w:color="auto"/>
              </w:divBdr>
            </w:div>
            <w:div w:id="1963461461">
              <w:marLeft w:val="0"/>
              <w:marRight w:val="0"/>
              <w:marTop w:val="0"/>
              <w:marBottom w:val="0"/>
              <w:divBdr>
                <w:top w:val="none" w:sz="0" w:space="0" w:color="auto"/>
                <w:left w:val="none" w:sz="0" w:space="0" w:color="auto"/>
                <w:bottom w:val="none" w:sz="0" w:space="0" w:color="auto"/>
                <w:right w:val="none" w:sz="0" w:space="0" w:color="auto"/>
              </w:divBdr>
            </w:div>
            <w:div w:id="1391073778">
              <w:marLeft w:val="0"/>
              <w:marRight w:val="0"/>
              <w:marTop w:val="0"/>
              <w:marBottom w:val="0"/>
              <w:divBdr>
                <w:top w:val="none" w:sz="0" w:space="0" w:color="auto"/>
                <w:left w:val="none" w:sz="0" w:space="0" w:color="auto"/>
                <w:bottom w:val="none" w:sz="0" w:space="0" w:color="auto"/>
                <w:right w:val="none" w:sz="0" w:space="0" w:color="auto"/>
              </w:divBdr>
            </w:div>
            <w:div w:id="1508835764">
              <w:marLeft w:val="0"/>
              <w:marRight w:val="0"/>
              <w:marTop w:val="0"/>
              <w:marBottom w:val="0"/>
              <w:divBdr>
                <w:top w:val="none" w:sz="0" w:space="0" w:color="auto"/>
                <w:left w:val="none" w:sz="0" w:space="0" w:color="auto"/>
                <w:bottom w:val="none" w:sz="0" w:space="0" w:color="auto"/>
                <w:right w:val="none" w:sz="0" w:space="0" w:color="auto"/>
              </w:divBdr>
            </w:div>
            <w:div w:id="1567913692">
              <w:marLeft w:val="0"/>
              <w:marRight w:val="0"/>
              <w:marTop w:val="0"/>
              <w:marBottom w:val="0"/>
              <w:divBdr>
                <w:top w:val="none" w:sz="0" w:space="0" w:color="auto"/>
                <w:left w:val="none" w:sz="0" w:space="0" w:color="auto"/>
                <w:bottom w:val="none" w:sz="0" w:space="0" w:color="auto"/>
                <w:right w:val="none" w:sz="0" w:space="0" w:color="auto"/>
              </w:divBdr>
            </w:div>
            <w:div w:id="289282626">
              <w:marLeft w:val="0"/>
              <w:marRight w:val="0"/>
              <w:marTop w:val="0"/>
              <w:marBottom w:val="0"/>
              <w:divBdr>
                <w:top w:val="none" w:sz="0" w:space="0" w:color="auto"/>
                <w:left w:val="none" w:sz="0" w:space="0" w:color="auto"/>
                <w:bottom w:val="none" w:sz="0" w:space="0" w:color="auto"/>
                <w:right w:val="none" w:sz="0" w:space="0" w:color="auto"/>
              </w:divBdr>
            </w:div>
            <w:div w:id="1699889227">
              <w:marLeft w:val="0"/>
              <w:marRight w:val="0"/>
              <w:marTop w:val="0"/>
              <w:marBottom w:val="0"/>
              <w:divBdr>
                <w:top w:val="none" w:sz="0" w:space="0" w:color="auto"/>
                <w:left w:val="none" w:sz="0" w:space="0" w:color="auto"/>
                <w:bottom w:val="none" w:sz="0" w:space="0" w:color="auto"/>
                <w:right w:val="none" w:sz="0" w:space="0" w:color="auto"/>
              </w:divBdr>
            </w:div>
            <w:div w:id="495001527">
              <w:marLeft w:val="0"/>
              <w:marRight w:val="0"/>
              <w:marTop w:val="0"/>
              <w:marBottom w:val="0"/>
              <w:divBdr>
                <w:top w:val="none" w:sz="0" w:space="0" w:color="auto"/>
                <w:left w:val="none" w:sz="0" w:space="0" w:color="auto"/>
                <w:bottom w:val="none" w:sz="0" w:space="0" w:color="auto"/>
                <w:right w:val="none" w:sz="0" w:space="0" w:color="auto"/>
              </w:divBdr>
            </w:div>
            <w:div w:id="922490551">
              <w:marLeft w:val="0"/>
              <w:marRight w:val="0"/>
              <w:marTop w:val="0"/>
              <w:marBottom w:val="0"/>
              <w:divBdr>
                <w:top w:val="none" w:sz="0" w:space="0" w:color="auto"/>
                <w:left w:val="none" w:sz="0" w:space="0" w:color="auto"/>
                <w:bottom w:val="none" w:sz="0" w:space="0" w:color="auto"/>
                <w:right w:val="none" w:sz="0" w:space="0" w:color="auto"/>
              </w:divBdr>
            </w:div>
            <w:div w:id="1882017579">
              <w:marLeft w:val="0"/>
              <w:marRight w:val="0"/>
              <w:marTop w:val="0"/>
              <w:marBottom w:val="0"/>
              <w:divBdr>
                <w:top w:val="none" w:sz="0" w:space="0" w:color="auto"/>
                <w:left w:val="none" w:sz="0" w:space="0" w:color="auto"/>
                <w:bottom w:val="none" w:sz="0" w:space="0" w:color="auto"/>
                <w:right w:val="none" w:sz="0" w:space="0" w:color="auto"/>
              </w:divBdr>
            </w:div>
            <w:div w:id="1303268576">
              <w:marLeft w:val="0"/>
              <w:marRight w:val="0"/>
              <w:marTop w:val="0"/>
              <w:marBottom w:val="0"/>
              <w:divBdr>
                <w:top w:val="none" w:sz="0" w:space="0" w:color="auto"/>
                <w:left w:val="none" w:sz="0" w:space="0" w:color="auto"/>
                <w:bottom w:val="none" w:sz="0" w:space="0" w:color="auto"/>
                <w:right w:val="none" w:sz="0" w:space="0" w:color="auto"/>
              </w:divBdr>
            </w:div>
            <w:div w:id="1215968919">
              <w:marLeft w:val="0"/>
              <w:marRight w:val="0"/>
              <w:marTop w:val="0"/>
              <w:marBottom w:val="0"/>
              <w:divBdr>
                <w:top w:val="none" w:sz="0" w:space="0" w:color="auto"/>
                <w:left w:val="none" w:sz="0" w:space="0" w:color="auto"/>
                <w:bottom w:val="none" w:sz="0" w:space="0" w:color="auto"/>
                <w:right w:val="none" w:sz="0" w:space="0" w:color="auto"/>
              </w:divBdr>
            </w:div>
            <w:div w:id="1174030379">
              <w:marLeft w:val="0"/>
              <w:marRight w:val="0"/>
              <w:marTop w:val="0"/>
              <w:marBottom w:val="0"/>
              <w:divBdr>
                <w:top w:val="none" w:sz="0" w:space="0" w:color="auto"/>
                <w:left w:val="none" w:sz="0" w:space="0" w:color="auto"/>
                <w:bottom w:val="none" w:sz="0" w:space="0" w:color="auto"/>
                <w:right w:val="none" w:sz="0" w:space="0" w:color="auto"/>
              </w:divBdr>
            </w:div>
            <w:div w:id="859851885">
              <w:marLeft w:val="0"/>
              <w:marRight w:val="0"/>
              <w:marTop w:val="0"/>
              <w:marBottom w:val="0"/>
              <w:divBdr>
                <w:top w:val="none" w:sz="0" w:space="0" w:color="auto"/>
                <w:left w:val="none" w:sz="0" w:space="0" w:color="auto"/>
                <w:bottom w:val="none" w:sz="0" w:space="0" w:color="auto"/>
                <w:right w:val="none" w:sz="0" w:space="0" w:color="auto"/>
              </w:divBdr>
            </w:div>
            <w:div w:id="60762403">
              <w:marLeft w:val="0"/>
              <w:marRight w:val="0"/>
              <w:marTop w:val="0"/>
              <w:marBottom w:val="0"/>
              <w:divBdr>
                <w:top w:val="none" w:sz="0" w:space="0" w:color="auto"/>
                <w:left w:val="none" w:sz="0" w:space="0" w:color="auto"/>
                <w:bottom w:val="none" w:sz="0" w:space="0" w:color="auto"/>
                <w:right w:val="none" w:sz="0" w:space="0" w:color="auto"/>
              </w:divBdr>
            </w:div>
            <w:div w:id="1245261801">
              <w:marLeft w:val="0"/>
              <w:marRight w:val="0"/>
              <w:marTop w:val="0"/>
              <w:marBottom w:val="0"/>
              <w:divBdr>
                <w:top w:val="none" w:sz="0" w:space="0" w:color="auto"/>
                <w:left w:val="none" w:sz="0" w:space="0" w:color="auto"/>
                <w:bottom w:val="none" w:sz="0" w:space="0" w:color="auto"/>
                <w:right w:val="none" w:sz="0" w:space="0" w:color="auto"/>
              </w:divBdr>
            </w:div>
            <w:div w:id="229076246">
              <w:marLeft w:val="0"/>
              <w:marRight w:val="0"/>
              <w:marTop w:val="0"/>
              <w:marBottom w:val="0"/>
              <w:divBdr>
                <w:top w:val="none" w:sz="0" w:space="0" w:color="auto"/>
                <w:left w:val="none" w:sz="0" w:space="0" w:color="auto"/>
                <w:bottom w:val="none" w:sz="0" w:space="0" w:color="auto"/>
                <w:right w:val="none" w:sz="0" w:space="0" w:color="auto"/>
              </w:divBdr>
            </w:div>
            <w:div w:id="113521656">
              <w:marLeft w:val="0"/>
              <w:marRight w:val="0"/>
              <w:marTop w:val="0"/>
              <w:marBottom w:val="0"/>
              <w:divBdr>
                <w:top w:val="none" w:sz="0" w:space="0" w:color="auto"/>
                <w:left w:val="none" w:sz="0" w:space="0" w:color="auto"/>
                <w:bottom w:val="none" w:sz="0" w:space="0" w:color="auto"/>
                <w:right w:val="none" w:sz="0" w:space="0" w:color="auto"/>
              </w:divBdr>
            </w:div>
            <w:div w:id="1533685681">
              <w:marLeft w:val="0"/>
              <w:marRight w:val="0"/>
              <w:marTop w:val="0"/>
              <w:marBottom w:val="0"/>
              <w:divBdr>
                <w:top w:val="none" w:sz="0" w:space="0" w:color="auto"/>
                <w:left w:val="none" w:sz="0" w:space="0" w:color="auto"/>
                <w:bottom w:val="none" w:sz="0" w:space="0" w:color="auto"/>
                <w:right w:val="none" w:sz="0" w:space="0" w:color="auto"/>
              </w:divBdr>
            </w:div>
            <w:div w:id="872811668">
              <w:marLeft w:val="0"/>
              <w:marRight w:val="0"/>
              <w:marTop w:val="0"/>
              <w:marBottom w:val="0"/>
              <w:divBdr>
                <w:top w:val="none" w:sz="0" w:space="0" w:color="auto"/>
                <w:left w:val="none" w:sz="0" w:space="0" w:color="auto"/>
                <w:bottom w:val="none" w:sz="0" w:space="0" w:color="auto"/>
                <w:right w:val="none" w:sz="0" w:space="0" w:color="auto"/>
              </w:divBdr>
            </w:div>
            <w:div w:id="264534791">
              <w:marLeft w:val="0"/>
              <w:marRight w:val="0"/>
              <w:marTop w:val="0"/>
              <w:marBottom w:val="0"/>
              <w:divBdr>
                <w:top w:val="none" w:sz="0" w:space="0" w:color="auto"/>
                <w:left w:val="none" w:sz="0" w:space="0" w:color="auto"/>
                <w:bottom w:val="none" w:sz="0" w:space="0" w:color="auto"/>
                <w:right w:val="none" w:sz="0" w:space="0" w:color="auto"/>
              </w:divBdr>
            </w:div>
            <w:div w:id="1939865731">
              <w:marLeft w:val="0"/>
              <w:marRight w:val="0"/>
              <w:marTop w:val="0"/>
              <w:marBottom w:val="0"/>
              <w:divBdr>
                <w:top w:val="none" w:sz="0" w:space="0" w:color="auto"/>
                <w:left w:val="none" w:sz="0" w:space="0" w:color="auto"/>
                <w:bottom w:val="none" w:sz="0" w:space="0" w:color="auto"/>
                <w:right w:val="none" w:sz="0" w:space="0" w:color="auto"/>
              </w:divBdr>
            </w:div>
            <w:div w:id="699748353">
              <w:marLeft w:val="0"/>
              <w:marRight w:val="0"/>
              <w:marTop w:val="0"/>
              <w:marBottom w:val="0"/>
              <w:divBdr>
                <w:top w:val="none" w:sz="0" w:space="0" w:color="auto"/>
                <w:left w:val="none" w:sz="0" w:space="0" w:color="auto"/>
                <w:bottom w:val="none" w:sz="0" w:space="0" w:color="auto"/>
                <w:right w:val="none" w:sz="0" w:space="0" w:color="auto"/>
              </w:divBdr>
            </w:div>
            <w:div w:id="1265263304">
              <w:marLeft w:val="0"/>
              <w:marRight w:val="0"/>
              <w:marTop w:val="0"/>
              <w:marBottom w:val="0"/>
              <w:divBdr>
                <w:top w:val="none" w:sz="0" w:space="0" w:color="auto"/>
                <w:left w:val="none" w:sz="0" w:space="0" w:color="auto"/>
                <w:bottom w:val="none" w:sz="0" w:space="0" w:color="auto"/>
                <w:right w:val="none" w:sz="0" w:space="0" w:color="auto"/>
              </w:divBdr>
            </w:div>
            <w:div w:id="1143040974">
              <w:marLeft w:val="0"/>
              <w:marRight w:val="0"/>
              <w:marTop w:val="0"/>
              <w:marBottom w:val="0"/>
              <w:divBdr>
                <w:top w:val="none" w:sz="0" w:space="0" w:color="auto"/>
                <w:left w:val="none" w:sz="0" w:space="0" w:color="auto"/>
                <w:bottom w:val="none" w:sz="0" w:space="0" w:color="auto"/>
                <w:right w:val="none" w:sz="0" w:space="0" w:color="auto"/>
              </w:divBdr>
            </w:div>
            <w:div w:id="1475566863">
              <w:marLeft w:val="0"/>
              <w:marRight w:val="0"/>
              <w:marTop w:val="0"/>
              <w:marBottom w:val="0"/>
              <w:divBdr>
                <w:top w:val="none" w:sz="0" w:space="0" w:color="auto"/>
                <w:left w:val="none" w:sz="0" w:space="0" w:color="auto"/>
                <w:bottom w:val="none" w:sz="0" w:space="0" w:color="auto"/>
                <w:right w:val="none" w:sz="0" w:space="0" w:color="auto"/>
              </w:divBdr>
            </w:div>
            <w:div w:id="833492271">
              <w:marLeft w:val="0"/>
              <w:marRight w:val="0"/>
              <w:marTop w:val="0"/>
              <w:marBottom w:val="0"/>
              <w:divBdr>
                <w:top w:val="none" w:sz="0" w:space="0" w:color="auto"/>
                <w:left w:val="none" w:sz="0" w:space="0" w:color="auto"/>
                <w:bottom w:val="none" w:sz="0" w:space="0" w:color="auto"/>
                <w:right w:val="none" w:sz="0" w:space="0" w:color="auto"/>
              </w:divBdr>
            </w:div>
            <w:div w:id="844831642">
              <w:marLeft w:val="0"/>
              <w:marRight w:val="0"/>
              <w:marTop w:val="0"/>
              <w:marBottom w:val="0"/>
              <w:divBdr>
                <w:top w:val="none" w:sz="0" w:space="0" w:color="auto"/>
                <w:left w:val="none" w:sz="0" w:space="0" w:color="auto"/>
                <w:bottom w:val="none" w:sz="0" w:space="0" w:color="auto"/>
                <w:right w:val="none" w:sz="0" w:space="0" w:color="auto"/>
              </w:divBdr>
            </w:div>
            <w:div w:id="1816682030">
              <w:marLeft w:val="0"/>
              <w:marRight w:val="0"/>
              <w:marTop w:val="0"/>
              <w:marBottom w:val="0"/>
              <w:divBdr>
                <w:top w:val="none" w:sz="0" w:space="0" w:color="auto"/>
                <w:left w:val="none" w:sz="0" w:space="0" w:color="auto"/>
                <w:bottom w:val="none" w:sz="0" w:space="0" w:color="auto"/>
                <w:right w:val="none" w:sz="0" w:space="0" w:color="auto"/>
              </w:divBdr>
            </w:div>
            <w:div w:id="719331621">
              <w:marLeft w:val="0"/>
              <w:marRight w:val="0"/>
              <w:marTop w:val="0"/>
              <w:marBottom w:val="0"/>
              <w:divBdr>
                <w:top w:val="none" w:sz="0" w:space="0" w:color="auto"/>
                <w:left w:val="none" w:sz="0" w:space="0" w:color="auto"/>
                <w:bottom w:val="none" w:sz="0" w:space="0" w:color="auto"/>
                <w:right w:val="none" w:sz="0" w:space="0" w:color="auto"/>
              </w:divBdr>
            </w:div>
            <w:div w:id="275716049">
              <w:marLeft w:val="0"/>
              <w:marRight w:val="0"/>
              <w:marTop w:val="0"/>
              <w:marBottom w:val="0"/>
              <w:divBdr>
                <w:top w:val="none" w:sz="0" w:space="0" w:color="auto"/>
                <w:left w:val="none" w:sz="0" w:space="0" w:color="auto"/>
                <w:bottom w:val="none" w:sz="0" w:space="0" w:color="auto"/>
                <w:right w:val="none" w:sz="0" w:space="0" w:color="auto"/>
              </w:divBdr>
            </w:div>
            <w:div w:id="901404511">
              <w:marLeft w:val="0"/>
              <w:marRight w:val="0"/>
              <w:marTop w:val="0"/>
              <w:marBottom w:val="0"/>
              <w:divBdr>
                <w:top w:val="none" w:sz="0" w:space="0" w:color="auto"/>
                <w:left w:val="none" w:sz="0" w:space="0" w:color="auto"/>
                <w:bottom w:val="none" w:sz="0" w:space="0" w:color="auto"/>
                <w:right w:val="none" w:sz="0" w:space="0" w:color="auto"/>
              </w:divBdr>
            </w:div>
            <w:div w:id="2060009898">
              <w:marLeft w:val="0"/>
              <w:marRight w:val="0"/>
              <w:marTop w:val="0"/>
              <w:marBottom w:val="0"/>
              <w:divBdr>
                <w:top w:val="none" w:sz="0" w:space="0" w:color="auto"/>
                <w:left w:val="none" w:sz="0" w:space="0" w:color="auto"/>
                <w:bottom w:val="none" w:sz="0" w:space="0" w:color="auto"/>
                <w:right w:val="none" w:sz="0" w:space="0" w:color="auto"/>
              </w:divBdr>
            </w:div>
            <w:div w:id="662855627">
              <w:marLeft w:val="0"/>
              <w:marRight w:val="0"/>
              <w:marTop w:val="0"/>
              <w:marBottom w:val="0"/>
              <w:divBdr>
                <w:top w:val="none" w:sz="0" w:space="0" w:color="auto"/>
                <w:left w:val="none" w:sz="0" w:space="0" w:color="auto"/>
                <w:bottom w:val="none" w:sz="0" w:space="0" w:color="auto"/>
                <w:right w:val="none" w:sz="0" w:space="0" w:color="auto"/>
              </w:divBdr>
            </w:div>
            <w:div w:id="286357531">
              <w:marLeft w:val="0"/>
              <w:marRight w:val="0"/>
              <w:marTop w:val="0"/>
              <w:marBottom w:val="0"/>
              <w:divBdr>
                <w:top w:val="none" w:sz="0" w:space="0" w:color="auto"/>
                <w:left w:val="none" w:sz="0" w:space="0" w:color="auto"/>
                <w:bottom w:val="none" w:sz="0" w:space="0" w:color="auto"/>
                <w:right w:val="none" w:sz="0" w:space="0" w:color="auto"/>
              </w:divBdr>
            </w:div>
            <w:div w:id="1164856193">
              <w:marLeft w:val="0"/>
              <w:marRight w:val="0"/>
              <w:marTop w:val="0"/>
              <w:marBottom w:val="0"/>
              <w:divBdr>
                <w:top w:val="none" w:sz="0" w:space="0" w:color="auto"/>
                <w:left w:val="none" w:sz="0" w:space="0" w:color="auto"/>
                <w:bottom w:val="none" w:sz="0" w:space="0" w:color="auto"/>
                <w:right w:val="none" w:sz="0" w:space="0" w:color="auto"/>
              </w:divBdr>
            </w:div>
            <w:div w:id="717705748">
              <w:marLeft w:val="0"/>
              <w:marRight w:val="0"/>
              <w:marTop w:val="0"/>
              <w:marBottom w:val="0"/>
              <w:divBdr>
                <w:top w:val="none" w:sz="0" w:space="0" w:color="auto"/>
                <w:left w:val="none" w:sz="0" w:space="0" w:color="auto"/>
                <w:bottom w:val="none" w:sz="0" w:space="0" w:color="auto"/>
                <w:right w:val="none" w:sz="0" w:space="0" w:color="auto"/>
              </w:divBdr>
            </w:div>
            <w:div w:id="1685668629">
              <w:marLeft w:val="0"/>
              <w:marRight w:val="0"/>
              <w:marTop w:val="0"/>
              <w:marBottom w:val="0"/>
              <w:divBdr>
                <w:top w:val="none" w:sz="0" w:space="0" w:color="auto"/>
                <w:left w:val="none" w:sz="0" w:space="0" w:color="auto"/>
                <w:bottom w:val="none" w:sz="0" w:space="0" w:color="auto"/>
                <w:right w:val="none" w:sz="0" w:space="0" w:color="auto"/>
              </w:divBdr>
            </w:div>
            <w:div w:id="522864071">
              <w:marLeft w:val="0"/>
              <w:marRight w:val="0"/>
              <w:marTop w:val="0"/>
              <w:marBottom w:val="0"/>
              <w:divBdr>
                <w:top w:val="none" w:sz="0" w:space="0" w:color="auto"/>
                <w:left w:val="none" w:sz="0" w:space="0" w:color="auto"/>
                <w:bottom w:val="none" w:sz="0" w:space="0" w:color="auto"/>
                <w:right w:val="none" w:sz="0" w:space="0" w:color="auto"/>
              </w:divBdr>
            </w:div>
            <w:div w:id="2087455696">
              <w:marLeft w:val="0"/>
              <w:marRight w:val="0"/>
              <w:marTop w:val="0"/>
              <w:marBottom w:val="0"/>
              <w:divBdr>
                <w:top w:val="none" w:sz="0" w:space="0" w:color="auto"/>
                <w:left w:val="none" w:sz="0" w:space="0" w:color="auto"/>
                <w:bottom w:val="none" w:sz="0" w:space="0" w:color="auto"/>
                <w:right w:val="none" w:sz="0" w:space="0" w:color="auto"/>
              </w:divBdr>
            </w:div>
            <w:div w:id="1019432404">
              <w:marLeft w:val="0"/>
              <w:marRight w:val="0"/>
              <w:marTop w:val="0"/>
              <w:marBottom w:val="0"/>
              <w:divBdr>
                <w:top w:val="none" w:sz="0" w:space="0" w:color="auto"/>
                <w:left w:val="none" w:sz="0" w:space="0" w:color="auto"/>
                <w:bottom w:val="none" w:sz="0" w:space="0" w:color="auto"/>
                <w:right w:val="none" w:sz="0" w:space="0" w:color="auto"/>
              </w:divBdr>
            </w:div>
            <w:div w:id="1269969468">
              <w:marLeft w:val="0"/>
              <w:marRight w:val="0"/>
              <w:marTop w:val="0"/>
              <w:marBottom w:val="0"/>
              <w:divBdr>
                <w:top w:val="none" w:sz="0" w:space="0" w:color="auto"/>
                <w:left w:val="none" w:sz="0" w:space="0" w:color="auto"/>
                <w:bottom w:val="none" w:sz="0" w:space="0" w:color="auto"/>
                <w:right w:val="none" w:sz="0" w:space="0" w:color="auto"/>
              </w:divBdr>
            </w:div>
            <w:div w:id="791285447">
              <w:marLeft w:val="0"/>
              <w:marRight w:val="0"/>
              <w:marTop w:val="0"/>
              <w:marBottom w:val="0"/>
              <w:divBdr>
                <w:top w:val="none" w:sz="0" w:space="0" w:color="auto"/>
                <w:left w:val="none" w:sz="0" w:space="0" w:color="auto"/>
                <w:bottom w:val="none" w:sz="0" w:space="0" w:color="auto"/>
                <w:right w:val="none" w:sz="0" w:space="0" w:color="auto"/>
              </w:divBdr>
            </w:div>
            <w:div w:id="1841431907">
              <w:marLeft w:val="0"/>
              <w:marRight w:val="0"/>
              <w:marTop w:val="0"/>
              <w:marBottom w:val="0"/>
              <w:divBdr>
                <w:top w:val="none" w:sz="0" w:space="0" w:color="auto"/>
                <w:left w:val="none" w:sz="0" w:space="0" w:color="auto"/>
                <w:bottom w:val="none" w:sz="0" w:space="0" w:color="auto"/>
                <w:right w:val="none" w:sz="0" w:space="0" w:color="auto"/>
              </w:divBdr>
            </w:div>
            <w:div w:id="1033459415">
              <w:marLeft w:val="0"/>
              <w:marRight w:val="0"/>
              <w:marTop w:val="0"/>
              <w:marBottom w:val="0"/>
              <w:divBdr>
                <w:top w:val="none" w:sz="0" w:space="0" w:color="auto"/>
                <w:left w:val="none" w:sz="0" w:space="0" w:color="auto"/>
                <w:bottom w:val="none" w:sz="0" w:space="0" w:color="auto"/>
                <w:right w:val="none" w:sz="0" w:space="0" w:color="auto"/>
              </w:divBdr>
            </w:div>
            <w:div w:id="313267292">
              <w:marLeft w:val="0"/>
              <w:marRight w:val="0"/>
              <w:marTop w:val="0"/>
              <w:marBottom w:val="0"/>
              <w:divBdr>
                <w:top w:val="none" w:sz="0" w:space="0" w:color="auto"/>
                <w:left w:val="none" w:sz="0" w:space="0" w:color="auto"/>
                <w:bottom w:val="none" w:sz="0" w:space="0" w:color="auto"/>
                <w:right w:val="none" w:sz="0" w:space="0" w:color="auto"/>
              </w:divBdr>
            </w:div>
            <w:div w:id="576017397">
              <w:marLeft w:val="0"/>
              <w:marRight w:val="0"/>
              <w:marTop w:val="0"/>
              <w:marBottom w:val="0"/>
              <w:divBdr>
                <w:top w:val="none" w:sz="0" w:space="0" w:color="auto"/>
                <w:left w:val="none" w:sz="0" w:space="0" w:color="auto"/>
                <w:bottom w:val="none" w:sz="0" w:space="0" w:color="auto"/>
                <w:right w:val="none" w:sz="0" w:space="0" w:color="auto"/>
              </w:divBdr>
            </w:div>
            <w:div w:id="1932162192">
              <w:marLeft w:val="0"/>
              <w:marRight w:val="0"/>
              <w:marTop w:val="0"/>
              <w:marBottom w:val="0"/>
              <w:divBdr>
                <w:top w:val="none" w:sz="0" w:space="0" w:color="auto"/>
                <w:left w:val="none" w:sz="0" w:space="0" w:color="auto"/>
                <w:bottom w:val="none" w:sz="0" w:space="0" w:color="auto"/>
                <w:right w:val="none" w:sz="0" w:space="0" w:color="auto"/>
              </w:divBdr>
            </w:div>
            <w:div w:id="1693333721">
              <w:marLeft w:val="0"/>
              <w:marRight w:val="0"/>
              <w:marTop w:val="0"/>
              <w:marBottom w:val="0"/>
              <w:divBdr>
                <w:top w:val="none" w:sz="0" w:space="0" w:color="auto"/>
                <w:left w:val="none" w:sz="0" w:space="0" w:color="auto"/>
                <w:bottom w:val="none" w:sz="0" w:space="0" w:color="auto"/>
                <w:right w:val="none" w:sz="0" w:space="0" w:color="auto"/>
              </w:divBdr>
            </w:div>
            <w:div w:id="122772491">
              <w:marLeft w:val="0"/>
              <w:marRight w:val="0"/>
              <w:marTop w:val="0"/>
              <w:marBottom w:val="0"/>
              <w:divBdr>
                <w:top w:val="none" w:sz="0" w:space="0" w:color="auto"/>
                <w:left w:val="none" w:sz="0" w:space="0" w:color="auto"/>
                <w:bottom w:val="none" w:sz="0" w:space="0" w:color="auto"/>
                <w:right w:val="none" w:sz="0" w:space="0" w:color="auto"/>
              </w:divBdr>
            </w:div>
            <w:div w:id="1074282971">
              <w:marLeft w:val="0"/>
              <w:marRight w:val="0"/>
              <w:marTop w:val="0"/>
              <w:marBottom w:val="0"/>
              <w:divBdr>
                <w:top w:val="none" w:sz="0" w:space="0" w:color="auto"/>
                <w:left w:val="none" w:sz="0" w:space="0" w:color="auto"/>
                <w:bottom w:val="none" w:sz="0" w:space="0" w:color="auto"/>
                <w:right w:val="none" w:sz="0" w:space="0" w:color="auto"/>
              </w:divBdr>
            </w:div>
            <w:div w:id="42602723">
              <w:marLeft w:val="0"/>
              <w:marRight w:val="0"/>
              <w:marTop w:val="0"/>
              <w:marBottom w:val="0"/>
              <w:divBdr>
                <w:top w:val="none" w:sz="0" w:space="0" w:color="auto"/>
                <w:left w:val="none" w:sz="0" w:space="0" w:color="auto"/>
                <w:bottom w:val="none" w:sz="0" w:space="0" w:color="auto"/>
                <w:right w:val="none" w:sz="0" w:space="0" w:color="auto"/>
              </w:divBdr>
            </w:div>
            <w:div w:id="1660380250">
              <w:marLeft w:val="0"/>
              <w:marRight w:val="0"/>
              <w:marTop w:val="0"/>
              <w:marBottom w:val="0"/>
              <w:divBdr>
                <w:top w:val="none" w:sz="0" w:space="0" w:color="auto"/>
                <w:left w:val="none" w:sz="0" w:space="0" w:color="auto"/>
                <w:bottom w:val="none" w:sz="0" w:space="0" w:color="auto"/>
                <w:right w:val="none" w:sz="0" w:space="0" w:color="auto"/>
              </w:divBdr>
            </w:div>
            <w:div w:id="136653227">
              <w:marLeft w:val="0"/>
              <w:marRight w:val="0"/>
              <w:marTop w:val="0"/>
              <w:marBottom w:val="0"/>
              <w:divBdr>
                <w:top w:val="none" w:sz="0" w:space="0" w:color="auto"/>
                <w:left w:val="none" w:sz="0" w:space="0" w:color="auto"/>
                <w:bottom w:val="none" w:sz="0" w:space="0" w:color="auto"/>
                <w:right w:val="none" w:sz="0" w:space="0" w:color="auto"/>
              </w:divBdr>
            </w:div>
            <w:div w:id="317267085">
              <w:marLeft w:val="0"/>
              <w:marRight w:val="0"/>
              <w:marTop w:val="0"/>
              <w:marBottom w:val="0"/>
              <w:divBdr>
                <w:top w:val="none" w:sz="0" w:space="0" w:color="auto"/>
                <w:left w:val="none" w:sz="0" w:space="0" w:color="auto"/>
                <w:bottom w:val="none" w:sz="0" w:space="0" w:color="auto"/>
                <w:right w:val="none" w:sz="0" w:space="0" w:color="auto"/>
              </w:divBdr>
            </w:div>
            <w:div w:id="1613321169">
              <w:marLeft w:val="0"/>
              <w:marRight w:val="0"/>
              <w:marTop w:val="0"/>
              <w:marBottom w:val="0"/>
              <w:divBdr>
                <w:top w:val="none" w:sz="0" w:space="0" w:color="auto"/>
                <w:left w:val="none" w:sz="0" w:space="0" w:color="auto"/>
                <w:bottom w:val="none" w:sz="0" w:space="0" w:color="auto"/>
                <w:right w:val="none" w:sz="0" w:space="0" w:color="auto"/>
              </w:divBdr>
            </w:div>
            <w:div w:id="284582054">
              <w:marLeft w:val="0"/>
              <w:marRight w:val="0"/>
              <w:marTop w:val="0"/>
              <w:marBottom w:val="0"/>
              <w:divBdr>
                <w:top w:val="none" w:sz="0" w:space="0" w:color="auto"/>
                <w:left w:val="none" w:sz="0" w:space="0" w:color="auto"/>
                <w:bottom w:val="none" w:sz="0" w:space="0" w:color="auto"/>
                <w:right w:val="none" w:sz="0" w:space="0" w:color="auto"/>
              </w:divBdr>
            </w:div>
            <w:div w:id="1848671647">
              <w:marLeft w:val="0"/>
              <w:marRight w:val="0"/>
              <w:marTop w:val="0"/>
              <w:marBottom w:val="0"/>
              <w:divBdr>
                <w:top w:val="none" w:sz="0" w:space="0" w:color="auto"/>
                <w:left w:val="none" w:sz="0" w:space="0" w:color="auto"/>
                <w:bottom w:val="none" w:sz="0" w:space="0" w:color="auto"/>
                <w:right w:val="none" w:sz="0" w:space="0" w:color="auto"/>
              </w:divBdr>
            </w:div>
            <w:div w:id="1588418210">
              <w:marLeft w:val="0"/>
              <w:marRight w:val="0"/>
              <w:marTop w:val="0"/>
              <w:marBottom w:val="0"/>
              <w:divBdr>
                <w:top w:val="none" w:sz="0" w:space="0" w:color="auto"/>
                <w:left w:val="none" w:sz="0" w:space="0" w:color="auto"/>
                <w:bottom w:val="none" w:sz="0" w:space="0" w:color="auto"/>
                <w:right w:val="none" w:sz="0" w:space="0" w:color="auto"/>
              </w:divBdr>
            </w:div>
            <w:div w:id="668218466">
              <w:marLeft w:val="0"/>
              <w:marRight w:val="0"/>
              <w:marTop w:val="0"/>
              <w:marBottom w:val="0"/>
              <w:divBdr>
                <w:top w:val="none" w:sz="0" w:space="0" w:color="auto"/>
                <w:left w:val="none" w:sz="0" w:space="0" w:color="auto"/>
                <w:bottom w:val="none" w:sz="0" w:space="0" w:color="auto"/>
                <w:right w:val="none" w:sz="0" w:space="0" w:color="auto"/>
              </w:divBdr>
            </w:div>
            <w:div w:id="676159165">
              <w:marLeft w:val="0"/>
              <w:marRight w:val="0"/>
              <w:marTop w:val="0"/>
              <w:marBottom w:val="0"/>
              <w:divBdr>
                <w:top w:val="none" w:sz="0" w:space="0" w:color="auto"/>
                <w:left w:val="none" w:sz="0" w:space="0" w:color="auto"/>
                <w:bottom w:val="none" w:sz="0" w:space="0" w:color="auto"/>
                <w:right w:val="none" w:sz="0" w:space="0" w:color="auto"/>
              </w:divBdr>
            </w:div>
            <w:div w:id="793713887">
              <w:marLeft w:val="0"/>
              <w:marRight w:val="0"/>
              <w:marTop w:val="0"/>
              <w:marBottom w:val="0"/>
              <w:divBdr>
                <w:top w:val="none" w:sz="0" w:space="0" w:color="auto"/>
                <w:left w:val="none" w:sz="0" w:space="0" w:color="auto"/>
                <w:bottom w:val="none" w:sz="0" w:space="0" w:color="auto"/>
                <w:right w:val="none" w:sz="0" w:space="0" w:color="auto"/>
              </w:divBdr>
            </w:div>
            <w:div w:id="837119232">
              <w:marLeft w:val="0"/>
              <w:marRight w:val="0"/>
              <w:marTop w:val="0"/>
              <w:marBottom w:val="0"/>
              <w:divBdr>
                <w:top w:val="none" w:sz="0" w:space="0" w:color="auto"/>
                <w:left w:val="none" w:sz="0" w:space="0" w:color="auto"/>
                <w:bottom w:val="none" w:sz="0" w:space="0" w:color="auto"/>
                <w:right w:val="none" w:sz="0" w:space="0" w:color="auto"/>
              </w:divBdr>
            </w:div>
            <w:div w:id="794103031">
              <w:marLeft w:val="0"/>
              <w:marRight w:val="0"/>
              <w:marTop w:val="0"/>
              <w:marBottom w:val="0"/>
              <w:divBdr>
                <w:top w:val="none" w:sz="0" w:space="0" w:color="auto"/>
                <w:left w:val="none" w:sz="0" w:space="0" w:color="auto"/>
                <w:bottom w:val="none" w:sz="0" w:space="0" w:color="auto"/>
                <w:right w:val="none" w:sz="0" w:space="0" w:color="auto"/>
              </w:divBdr>
            </w:div>
            <w:div w:id="1551189117">
              <w:marLeft w:val="0"/>
              <w:marRight w:val="0"/>
              <w:marTop w:val="0"/>
              <w:marBottom w:val="0"/>
              <w:divBdr>
                <w:top w:val="none" w:sz="0" w:space="0" w:color="auto"/>
                <w:left w:val="none" w:sz="0" w:space="0" w:color="auto"/>
                <w:bottom w:val="none" w:sz="0" w:space="0" w:color="auto"/>
                <w:right w:val="none" w:sz="0" w:space="0" w:color="auto"/>
              </w:divBdr>
            </w:div>
            <w:div w:id="19748295">
              <w:marLeft w:val="0"/>
              <w:marRight w:val="0"/>
              <w:marTop w:val="0"/>
              <w:marBottom w:val="0"/>
              <w:divBdr>
                <w:top w:val="none" w:sz="0" w:space="0" w:color="auto"/>
                <w:left w:val="none" w:sz="0" w:space="0" w:color="auto"/>
                <w:bottom w:val="none" w:sz="0" w:space="0" w:color="auto"/>
                <w:right w:val="none" w:sz="0" w:space="0" w:color="auto"/>
              </w:divBdr>
            </w:div>
            <w:div w:id="1486160705">
              <w:marLeft w:val="0"/>
              <w:marRight w:val="0"/>
              <w:marTop w:val="0"/>
              <w:marBottom w:val="0"/>
              <w:divBdr>
                <w:top w:val="none" w:sz="0" w:space="0" w:color="auto"/>
                <w:left w:val="none" w:sz="0" w:space="0" w:color="auto"/>
                <w:bottom w:val="none" w:sz="0" w:space="0" w:color="auto"/>
                <w:right w:val="none" w:sz="0" w:space="0" w:color="auto"/>
              </w:divBdr>
            </w:div>
            <w:div w:id="1671179840">
              <w:marLeft w:val="0"/>
              <w:marRight w:val="0"/>
              <w:marTop w:val="0"/>
              <w:marBottom w:val="0"/>
              <w:divBdr>
                <w:top w:val="none" w:sz="0" w:space="0" w:color="auto"/>
                <w:left w:val="none" w:sz="0" w:space="0" w:color="auto"/>
                <w:bottom w:val="none" w:sz="0" w:space="0" w:color="auto"/>
                <w:right w:val="none" w:sz="0" w:space="0" w:color="auto"/>
              </w:divBdr>
            </w:div>
            <w:div w:id="1496452472">
              <w:marLeft w:val="0"/>
              <w:marRight w:val="0"/>
              <w:marTop w:val="0"/>
              <w:marBottom w:val="0"/>
              <w:divBdr>
                <w:top w:val="none" w:sz="0" w:space="0" w:color="auto"/>
                <w:left w:val="none" w:sz="0" w:space="0" w:color="auto"/>
                <w:bottom w:val="none" w:sz="0" w:space="0" w:color="auto"/>
                <w:right w:val="none" w:sz="0" w:space="0" w:color="auto"/>
              </w:divBdr>
            </w:div>
            <w:div w:id="857159985">
              <w:marLeft w:val="0"/>
              <w:marRight w:val="0"/>
              <w:marTop w:val="0"/>
              <w:marBottom w:val="0"/>
              <w:divBdr>
                <w:top w:val="none" w:sz="0" w:space="0" w:color="auto"/>
                <w:left w:val="none" w:sz="0" w:space="0" w:color="auto"/>
                <w:bottom w:val="none" w:sz="0" w:space="0" w:color="auto"/>
                <w:right w:val="none" w:sz="0" w:space="0" w:color="auto"/>
              </w:divBdr>
            </w:div>
            <w:div w:id="899364070">
              <w:marLeft w:val="0"/>
              <w:marRight w:val="0"/>
              <w:marTop w:val="0"/>
              <w:marBottom w:val="0"/>
              <w:divBdr>
                <w:top w:val="none" w:sz="0" w:space="0" w:color="auto"/>
                <w:left w:val="none" w:sz="0" w:space="0" w:color="auto"/>
                <w:bottom w:val="none" w:sz="0" w:space="0" w:color="auto"/>
                <w:right w:val="none" w:sz="0" w:space="0" w:color="auto"/>
              </w:divBdr>
            </w:div>
            <w:div w:id="2076277555">
              <w:marLeft w:val="0"/>
              <w:marRight w:val="0"/>
              <w:marTop w:val="0"/>
              <w:marBottom w:val="0"/>
              <w:divBdr>
                <w:top w:val="none" w:sz="0" w:space="0" w:color="auto"/>
                <w:left w:val="none" w:sz="0" w:space="0" w:color="auto"/>
                <w:bottom w:val="none" w:sz="0" w:space="0" w:color="auto"/>
                <w:right w:val="none" w:sz="0" w:space="0" w:color="auto"/>
              </w:divBdr>
            </w:div>
            <w:div w:id="42407880">
              <w:marLeft w:val="0"/>
              <w:marRight w:val="0"/>
              <w:marTop w:val="0"/>
              <w:marBottom w:val="0"/>
              <w:divBdr>
                <w:top w:val="none" w:sz="0" w:space="0" w:color="auto"/>
                <w:left w:val="none" w:sz="0" w:space="0" w:color="auto"/>
                <w:bottom w:val="none" w:sz="0" w:space="0" w:color="auto"/>
                <w:right w:val="none" w:sz="0" w:space="0" w:color="auto"/>
              </w:divBdr>
            </w:div>
            <w:div w:id="1927573447">
              <w:marLeft w:val="0"/>
              <w:marRight w:val="0"/>
              <w:marTop w:val="0"/>
              <w:marBottom w:val="0"/>
              <w:divBdr>
                <w:top w:val="none" w:sz="0" w:space="0" w:color="auto"/>
                <w:left w:val="none" w:sz="0" w:space="0" w:color="auto"/>
                <w:bottom w:val="none" w:sz="0" w:space="0" w:color="auto"/>
                <w:right w:val="none" w:sz="0" w:space="0" w:color="auto"/>
              </w:divBdr>
            </w:div>
            <w:div w:id="1022785181">
              <w:marLeft w:val="0"/>
              <w:marRight w:val="0"/>
              <w:marTop w:val="0"/>
              <w:marBottom w:val="0"/>
              <w:divBdr>
                <w:top w:val="none" w:sz="0" w:space="0" w:color="auto"/>
                <w:left w:val="none" w:sz="0" w:space="0" w:color="auto"/>
                <w:bottom w:val="none" w:sz="0" w:space="0" w:color="auto"/>
                <w:right w:val="none" w:sz="0" w:space="0" w:color="auto"/>
              </w:divBdr>
            </w:div>
            <w:div w:id="366178695">
              <w:marLeft w:val="0"/>
              <w:marRight w:val="0"/>
              <w:marTop w:val="0"/>
              <w:marBottom w:val="0"/>
              <w:divBdr>
                <w:top w:val="none" w:sz="0" w:space="0" w:color="auto"/>
                <w:left w:val="none" w:sz="0" w:space="0" w:color="auto"/>
                <w:bottom w:val="none" w:sz="0" w:space="0" w:color="auto"/>
                <w:right w:val="none" w:sz="0" w:space="0" w:color="auto"/>
              </w:divBdr>
            </w:div>
            <w:div w:id="1693142610">
              <w:marLeft w:val="0"/>
              <w:marRight w:val="0"/>
              <w:marTop w:val="0"/>
              <w:marBottom w:val="0"/>
              <w:divBdr>
                <w:top w:val="none" w:sz="0" w:space="0" w:color="auto"/>
                <w:left w:val="none" w:sz="0" w:space="0" w:color="auto"/>
                <w:bottom w:val="none" w:sz="0" w:space="0" w:color="auto"/>
                <w:right w:val="none" w:sz="0" w:space="0" w:color="auto"/>
              </w:divBdr>
            </w:div>
            <w:div w:id="925109477">
              <w:marLeft w:val="0"/>
              <w:marRight w:val="0"/>
              <w:marTop w:val="0"/>
              <w:marBottom w:val="0"/>
              <w:divBdr>
                <w:top w:val="none" w:sz="0" w:space="0" w:color="auto"/>
                <w:left w:val="none" w:sz="0" w:space="0" w:color="auto"/>
                <w:bottom w:val="none" w:sz="0" w:space="0" w:color="auto"/>
                <w:right w:val="none" w:sz="0" w:space="0" w:color="auto"/>
              </w:divBdr>
            </w:div>
            <w:div w:id="1183780473">
              <w:marLeft w:val="0"/>
              <w:marRight w:val="0"/>
              <w:marTop w:val="0"/>
              <w:marBottom w:val="0"/>
              <w:divBdr>
                <w:top w:val="none" w:sz="0" w:space="0" w:color="auto"/>
                <w:left w:val="none" w:sz="0" w:space="0" w:color="auto"/>
                <w:bottom w:val="none" w:sz="0" w:space="0" w:color="auto"/>
                <w:right w:val="none" w:sz="0" w:space="0" w:color="auto"/>
              </w:divBdr>
            </w:div>
            <w:div w:id="1286961398">
              <w:marLeft w:val="0"/>
              <w:marRight w:val="0"/>
              <w:marTop w:val="0"/>
              <w:marBottom w:val="0"/>
              <w:divBdr>
                <w:top w:val="none" w:sz="0" w:space="0" w:color="auto"/>
                <w:left w:val="none" w:sz="0" w:space="0" w:color="auto"/>
                <w:bottom w:val="none" w:sz="0" w:space="0" w:color="auto"/>
                <w:right w:val="none" w:sz="0" w:space="0" w:color="auto"/>
              </w:divBdr>
            </w:div>
            <w:div w:id="424495063">
              <w:marLeft w:val="0"/>
              <w:marRight w:val="0"/>
              <w:marTop w:val="0"/>
              <w:marBottom w:val="0"/>
              <w:divBdr>
                <w:top w:val="none" w:sz="0" w:space="0" w:color="auto"/>
                <w:left w:val="none" w:sz="0" w:space="0" w:color="auto"/>
                <w:bottom w:val="none" w:sz="0" w:space="0" w:color="auto"/>
                <w:right w:val="none" w:sz="0" w:space="0" w:color="auto"/>
              </w:divBdr>
            </w:div>
            <w:div w:id="475610609">
              <w:marLeft w:val="0"/>
              <w:marRight w:val="0"/>
              <w:marTop w:val="0"/>
              <w:marBottom w:val="0"/>
              <w:divBdr>
                <w:top w:val="none" w:sz="0" w:space="0" w:color="auto"/>
                <w:left w:val="none" w:sz="0" w:space="0" w:color="auto"/>
                <w:bottom w:val="none" w:sz="0" w:space="0" w:color="auto"/>
                <w:right w:val="none" w:sz="0" w:space="0" w:color="auto"/>
              </w:divBdr>
            </w:div>
            <w:div w:id="1578785345">
              <w:marLeft w:val="0"/>
              <w:marRight w:val="0"/>
              <w:marTop w:val="0"/>
              <w:marBottom w:val="0"/>
              <w:divBdr>
                <w:top w:val="none" w:sz="0" w:space="0" w:color="auto"/>
                <w:left w:val="none" w:sz="0" w:space="0" w:color="auto"/>
                <w:bottom w:val="none" w:sz="0" w:space="0" w:color="auto"/>
                <w:right w:val="none" w:sz="0" w:space="0" w:color="auto"/>
              </w:divBdr>
            </w:div>
            <w:div w:id="276104051">
              <w:marLeft w:val="0"/>
              <w:marRight w:val="0"/>
              <w:marTop w:val="0"/>
              <w:marBottom w:val="0"/>
              <w:divBdr>
                <w:top w:val="none" w:sz="0" w:space="0" w:color="auto"/>
                <w:left w:val="none" w:sz="0" w:space="0" w:color="auto"/>
                <w:bottom w:val="none" w:sz="0" w:space="0" w:color="auto"/>
                <w:right w:val="none" w:sz="0" w:space="0" w:color="auto"/>
              </w:divBdr>
            </w:div>
            <w:div w:id="1438285076">
              <w:marLeft w:val="0"/>
              <w:marRight w:val="0"/>
              <w:marTop w:val="0"/>
              <w:marBottom w:val="0"/>
              <w:divBdr>
                <w:top w:val="none" w:sz="0" w:space="0" w:color="auto"/>
                <w:left w:val="none" w:sz="0" w:space="0" w:color="auto"/>
                <w:bottom w:val="none" w:sz="0" w:space="0" w:color="auto"/>
                <w:right w:val="none" w:sz="0" w:space="0" w:color="auto"/>
              </w:divBdr>
            </w:div>
            <w:div w:id="296110013">
              <w:marLeft w:val="0"/>
              <w:marRight w:val="0"/>
              <w:marTop w:val="0"/>
              <w:marBottom w:val="0"/>
              <w:divBdr>
                <w:top w:val="none" w:sz="0" w:space="0" w:color="auto"/>
                <w:left w:val="none" w:sz="0" w:space="0" w:color="auto"/>
                <w:bottom w:val="none" w:sz="0" w:space="0" w:color="auto"/>
                <w:right w:val="none" w:sz="0" w:space="0" w:color="auto"/>
              </w:divBdr>
            </w:div>
            <w:div w:id="1047726894">
              <w:marLeft w:val="0"/>
              <w:marRight w:val="0"/>
              <w:marTop w:val="0"/>
              <w:marBottom w:val="0"/>
              <w:divBdr>
                <w:top w:val="none" w:sz="0" w:space="0" w:color="auto"/>
                <w:left w:val="none" w:sz="0" w:space="0" w:color="auto"/>
                <w:bottom w:val="none" w:sz="0" w:space="0" w:color="auto"/>
                <w:right w:val="none" w:sz="0" w:space="0" w:color="auto"/>
              </w:divBdr>
            </w:div>
            <w:div w:id="1589541144">
              <w:marLeft w:val="0"/>
              <w:marRight w:val="0"/>
              <w:marTop w:val="0"/>
              <w:marBottom w:val="0"/>
              <w:divBdr>
                <w:top w:val="none" w:sz="0" w:space="0" w:color="auto"/>
                <w:left w:val="none" w:sz="0" w:space="0" w:color="auto"/>
                <w:bottom w:val="none" w:sz="0" w:space="0" w:color="auto"/>
                <w:right w:val="none" w:sz="0" w:space="0" w:color="auto"/>
              </w:divBdr>
            </w:div>
            <w:div w:id="1093357897">
              <w:marLeft w:val="0"/>
              <w:marRight w:val="0"/>
              <w:marTop w:val="0"/>
              <w:marBottom w:val="0"/>
              <w:divBdr>
                <w:top w:val="none" w:sz="0" w:space="0" w:color="auto"/>
                <w:left w:val="none" w:sz="0" w:space="0" w:color="auto"/>
                <w:bottom w:val="none" w:sz="0" w:space="0" w:color="auto"/>
                <w:right w:val="none" w:sz="0" w:space="0" w:color="auto"/>
              </w:divBdr>
            </w:div>
            <w:div w:id="1951693659">
              <w:marLeft w:val="0"/>
              <w:marRight w:val="0"/>
              <w:marTop w:val="0"/>
              <w:marBottom w:val="0"/>
              <w:divBdr>
                <w:top w:val="none" w:sz="0" w:space="0" w:color="auto"/>
                <w:left w:val="none" w:sz="0" w:space="0" w:color="auto"/>
                <w:bottom w:val="none" w:sz="0" w:space="0" w:color="auto"/>
                <w:right w:val="none" w:sz="0" w:space="0" w:color="auto"/>
              </w:divBdr>
            </w:div>
            <w:div w:id="2132017521">
              <w:marLeft w:val="0"/>
              <w:marRight w:val="0"/>
              <w:marTop w:val="0"/>
              <w:marBottom w:val="0"/>
              <w:divBdr>
                <w:top w:val="none" w:sz="0" w:space="0" w:color="auto"/>
                <w:left w:val="none" w:sz="0" w:space="0" w:color="auto"/>
                <w:bottom w:val="none" w:sz="0" w:space="0" w:color="auto"/>
                <w:right w:val="none" w:sz="0" w:space="0" w:color="auto"/>
              </w:divBdr>
            </w:div>
            <w:div w:id="1549337423">
              <w:marLeft w:val="0"/>
              <w:marRight w:val="0"/>
              <w:marTop w:val="0"/>
              <w:marBottom w:val="0"/>
              <w:divBdr>
                <w:top w:val="none" w:sz="0" w:space="0" w:color="auto"/>
                <w:left w:val="none" w:sz="0" w:space="0" w:color="auto"/>
                <w:bottom w:val="none" w:sz="0" w:space="0" w:color="auto"/>
                <w:right w:val="none" w:sz="0" w:space="0" w:color="auto"/>
              </w:divBdr>
            </w:div>
            <w:div w:id="18576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20407">
      <w:bodyDiv w:val="1"/>
      <w:marLeft w:val="0"/>
      <w:marRight w:val="0"/>
      <w:marTop w:val="0"/>
      <w:marBottom w:val="0"/>
      <w:divBdr>
        <w:top w:val="none" w:sz="0" w:space="0" w:color="auto"/>
        <w:left w:val="none" w:sz="0" w:space="0" w:color="auto"/>
        <w:bottom w:val="none" w:sz="0" w:space="0" w:color="auto"/>
        <w:right w:val="none" w:sz="0" w:space="0" w:color="auto"/>
      </w:divBdr>
    </w:div>
    <w:div w:id="696345346">
      <w:bodyDiv w:val="1"/>
      <w:marLeft w:val="0"/>
      <w:marRight w:val="0"/>
      <w:marTop w:val="0"/>
      <w:marBottom w:val="0"/>
      <w:divBdr>
        <w:top w:val="none" w:sz="0" w:space="0" w:color="auto"/>
        <w:left w:val="none" w:sz="0" w:space="0" w:color="auto"/>
        <w:bottom w:val="none" w:sz="0" w:space="0" w:color="auto"/>
        <w:right w:val="none" w:sz="0" w:space="0" w:color="auto"/>
      </w:divBdr>
    </w:div>
    <w:div w:id="977228686">
      <w:bodyDiv w:val="1"/>
      <w:marLeft w:val="0"/>
      <w:marRight w:val="0"/>
      <w:marTop w:val="0"/>
      <w:marBottom w:val="0"/>
      <w:divBdr>
        <w:top w:val="none" w:sz="0" w:space="0" w:color="auto"/>
        <w:left w:val="none" w:sz="0" w:space="0" w:color="auto"/>
        <w:bottom w:val="none" w:sz="0" w:space="0" w:color="auto"/>
        <w:right w:val="none" w:sz="0" w:space="0" w:color="auto"/>
      </w:divBdr>
    </w:div>
    <w:div w:id="1055275287">
      <w:bodyDiv w:val="1"/>
      <w:marLeft w:val="0"/>
      <w:marRight w:val="0"/>
      <w:marTop w:val="0"/>
      <w:marBottom w:val="0"/>
      <w:divBdr>
        <w:top w:val="none" w:sz="0" w:space="0" w:color="auto"/>
        <w:left w:val="none" w:sz="0" w:space="0" w:color="auto"/>
        <w:bottom w:val="none" w:sz="0" w:space="0" w:color="auto"/>
        <w:right w:val="none" w:sz="0" w:space="0" w:color="auto"/>
      </w:divBdr>
    </w:div>
    <w:div w:id="1150364289">
      <w:bodyDiv w:val="1"/>
      <w:marLeft w:val="0"/>
      <w:marRight w:val="0"/>
      <w:marTop w:val="0"/>
      <w:marBottom w:val="0"/>
      <w:divBdr>
        <w:top w:val="none" w:sz="0" w:space="0" w:color="auto"/>
        <w:left w:val="none" w:sz="0" w:space="0" w:color="auto"/>
        <w:bottom w:val="none" w:sz="0" w:space="0" w:color="auto"/>
        <w:right w:val="none" w:sz="0" w:space="0" w:color="auto"/>
      </w:divBdr>
    </w:div>
    <w:div w:id="1503080834">
      <w:bodyDiv w:val="1"/>
      <w:marLeft w:val="0"/>
      <w:marRight w:val="0"/>
      <w:marTop w:val="0"/>
      <w:marBottom w:val="0"/>
      <w:divBdr>
        <w:top w:val="none" w:sz="0" w:space="0" w:color="auto"/>
        <w:left w:val="none" w:sz="0" w:space="0" w:color="auto"/>
        <w:bottom w:val="none" w:sz="0" w:space="0" w:color="auto"/>
        <w:right w:val="none" w:sz="0" w:space="0" w:color="auto"/>
      </w:divBdr>
    </w:div>
    <w:div w:id="1630354406">
      <w:bodyDiv w:val="1"/>
      <w:marLeft w:val="0"/>
      <w:marRight w:val="0"/>
      <w:marTop w:val="0"/>
      <w:marBottom w:val="0"/>
      <w:divBdr>
        <w:top w:val="none" w:sz="0" w:space="0" w:color="auto"/>
        <w:left w:val="none" w:sz="0" w:space="0" w:color="auto"/>
        <w:bottom w:val="none" w:sz="0" w:space="0" w:color="auto"/>
        <w:right w:val="none" w:sz="0" w:space="0" w:color="auto"/>
      </w:divBdr>
    </w:div>
    <w:div w:id="2019693076">
      <w:bodyDiv w:val="1"/>
      <w:marLeft w:val="0"/>
      <w:marRight w:val="0"/>
      <w:marTop w:val="0"/>
      <w:marBottom w:val="0"/>
      <w:divBdr>
        <w:top w:val="none" w:sz="0" w:space="0" w:color="auto"/>
        <w:left w:val="none" w:sz="0" w:space="0" w:color="auto"/>
        <w:bottom w:val="none" w:sz="0" w:space="0" w:color="auto"/>
        <w:right w:val="none" w:sz="0" w:space="0" w:color="auto"/>
      </w:divBdr>
    </w:div>
    <w:div w:id="2124885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yes24.com"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chromedriver.chromium.org/downloads"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chromedriver.chromium.org/downloads" TargetMode="External"/><Relationship Id="rId14" Type="http://schemas.openxmlformats.org/officeDocument/2006/relationships/image" Target="media/image4.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selenium-python.readthedocs.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Dropbox\&#54620;&#48731;%20&#50629;&#47924;%20&#47928;&#49436;\&#51652;&#54665;%20&#50896;&#44256;\36.%20Acceleratd%20C++\template.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75E93F-9AEC-475D-9FA7-82F24F01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TotalTime>
  <Pages>10</Pages>
  <Words>1268</Words>
  <Characters>7232</Characters>
  <Application>Microsoft Office Word</Application>
  <DocSecurity>0</DocSecurity>
  <Lines>60</Lines>
  <Paragraphs>16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Sang</cp:lastModifiedBy>
  <cp:revision>5</cp:revision>
  <dcterms:created xsi:type="dcterms:W3CDTF">2024-06-27T08:09:00Z</dcterms:created>
  <dcterms:modified xsi:type="dcterms:W3CDTF">2024-06-27T08:11:00Z</dcterms:modified>
</cp:coreProperties>
</file>