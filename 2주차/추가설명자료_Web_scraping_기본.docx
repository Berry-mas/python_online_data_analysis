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D3E4D9" w14:textId="75C7C39A" w:rsidR="00A14509" w:rsidRPr="00991783" w:rsidRDefault="00E00DE9" w:rsidP="00D574F7">
      <w:pPr>
        <w:pStyle w:val="Heading1"/>
      </w:pPr>
      <w:r>
        <w:rPr>
          <w:rFonts w:hint="eastAsia"/>
        </w:rPr>
        <w:t>Web Scraping</w:t>
      </w:r>
    </w:p>
    <w:p w14:paraId="0139374C" w14:textId="37683395" w:rsidR="00A14509" w:rsidRDefault="00A14509" w:rsidP="00733AF7">
      <w:r w:rsidRPr="00991783">
        <w:rPr>
          <w:rFonts w:hint="eastAsia"/>
        </w:rPr>
        <w:t>Web Scraping은 Web(인터넷)에 존재하는 다양한 형태의 정보와 데이터를 수집하는 것</w:t>
      </w:r>
      <w:r>
        <w:rPr>
          <w:rFonts w:hint="eastAsia"/>
        </w:rPr>
        <w:t xml:space="preserve"> (Web data collection)</w:t>
      </w:r>
      <w:r w:rsidRPr="00991783">
        <w:rPr>
          <w:rFonts w:hint="eastAsia"/>
        </w:rPr>
        <w:t xml:space="preserve">을 </w:t>
      </w:r>
      <w:r>
        <w:rPr>
          <w:rFonts w:hint="eastAsia"/>
        </w:rPr>
        <w:t>의미합니다</w:t>
      </w:r>
      <w:r w:rsidRPr="00991783">
        <w:rPr>
          <w:rFonts w:hint="eastAsia"/>
        </w:rPr>
        <w:t xml:space="preserve">. 한국에서는 Web Crawling이라고 더 많이 알려져 </w:t>
      </w:r>
      <w:r>
        <w:rPr>
          <w:rFonts w:hint="eastAsia"/>
        </w:rPr>
        <w:t>있습니다</w:t>
      </w:r>
      <w:r w:rsidRPr="00991783">
        <w:rPr>
          <w:rFonts w:hint="eastAsia"/>
        </w:rPr>
        <w:t>. 하지만, 명확하게 구분하자면 Web Scraping</w:t>
      </w:r>
      <w:r>
        <w:rPr>
          <w:rFonts w:hint="eastAsia"/>
        </w:rPr>
        <w:t>과</w:t>
      </w:r>
      <w:r w:rsidRPr="00991783">
        <w:rPr>
          <w:rFonts w:hint="eastAsia"/>
        </w:rPr>
        <w:t xml:space="preserve"> Web Crawling</w:t>
      </w:r>
      <w:r>
        <w:rPr>
          <w:rFonts w:hint="eastAsia"/>
        </w:rPr>
        <w:t xml:space="preserve">의 의미는 다릅니다. </w:t>
      </w:r>
      <w:r w:rsidRPr="00991783">
        <w:rPr>
          <w:rFonts w:hint="eastAsia"/>
        </w:rPr>
        <w:t>Web Crawling은 여러 개의 웹페이지를 이동한다</w:t>
      </w:r>
      <w:r w:rsidR="00C517B0">
        <w:rPr>
          <w:rFonts w:hint="eastAsia"/>
        </w:rPr>
        <w:t>(c</w:t>
      </w:r>
      <w:r w:rsidRPr="00991783">
        <w:rPr>
          <w:rFonts w:hint="eastAsia"/>
        </w:rPr>
        <w:t>rawl)는 뜻이 더 큰 반면</w:t>
      </w:r>
      <w:r w:rsidR="00C517B0">
        <w:rPr>
          <w:rFonts w:hint="eastAsia"/>
        </w:rPr>
        <w:t>, s</w:t>
      </w:r>
      <w:r w:rsidRPr="00991783">
        <w:rPr>
          <w:rFonts w:hint="eastAsia"/>
        </w:rPr>
        <w:t>craping은 특정 페이지의 정보/데이터를 수집한다</w:t>
      </w:r>
      <w:r w:rsidR="00C517B0">
        <w:rPr>
          <w:rFonts w:hint="eastAsia"/>
        </w:rPr>
        <w:t xml:space="preserve"> 혹은 긁어온다(s</w:t>
      </w:r>
      <w:r>
        <w:rPr>
          <w:rFonts w:hint="eastAsia"/>
        </w:rPr>
        <w:t>crape)</w:t>
      </w:r>
      <w:r w:rsidRPr="00991783">
        <w:rPr>
          <w:rFonts w:hint="eastAsia"/>
        </w:rPr>
        <w:t>는 뜻이</w:t>
      </w:r>
      <w:r>
        <w:rPr>
          <w:rFonts w:hint="eastAsia"/>
        </w:rPr>
        <w:t xml:space="preserve"> 더 많이 포함되어 있습니다. 하지만, 많은 경우 두 </w:t>
      </w:r>
      <w:r w:rsidRPr="00991783">
        <w:rPr>
          <w:rFonts w:hint="eastAsia"/>
        </w:rPr>
        <w:t xml:space="preserve">표현은 같은 의미로 </w:t>
      </w:r>
      <w:r>
        <w:rPr>
          <w:rFonts w:hint="eastAsia"/>
        </w:rPr>
        <w:t>사용됩니다.</w:t>
      </w:r>
      <w:r w:rsidRPr="00991783">
        <w:rPr>
          <w:rFonts w:hint="eastAsia"/>
        </w:rPr>
        <w:t xml:space="preserve"> 본 </w:t>
      </w:r>
      <w:r>
        <w:rPr>
          <w:rFonts w:hint="eastAsia"/>
        </w:rPr>
        <w:t>글에서는</w:t>
      </w:r>
      <w:r w:rsidRPr="00991783">
        <w:rPr>
          <w:rFonts w:hint="eastAsia"/>
        </w:rPr>
        <w:t xml:space="preserve"> Web Scraping이라는 표현을 쓰기로 </w:t>
      </w:r>
      <w:r>
        <w:rPr>
          <w:rFonts w:hint="eastAsia"/>
        </w:rPr>
        <w:t>하겠습니다</w:t>
      </w:r>
      <w:r w:rsidRPr="00991783">
        <w:rPr>
          <w:rFonts w:hint="eastAsia"/>
        </w:rPr>
        <w:t xml:space="preserve">. </w:t>
      </w:r>
    </w:p>
    <w:p w14:paraId="0B0B10BD" w14:textId="0B7B6C56" w:rsidR="00A14509" w:rsidRPr="00991783" w:rsidRDefault="00A14509" w:rsidP="00733AF7">
      <w:r>
        <w:rPr>
          <w:rFonts w:hint="eastAsia"/>
        </w:rPr>
        <w:t>Web scraping은 기본적으로 컴퓨터 통신 (computer networking)을 통해 이뤄집니다. 즉, 여러분들이 여러분이 원하는 정보를 담고 있는 웹페이지에서 해당 정보를 여러분들의 컴퓨터로 다운로드 받기 위해서는 해당 정보를 담고 있는 웹페이지를 저장하고 있는 컴퓨터</w:t>
      </w:r>
      <w:r w:rsidR="001D7EA4">
        <w:rPr>
          <w:rStyle w:val="FootnoteReference"/>
        </w:rPr>
        <w:footnoteReference w:id="1"/>
      </w:r>
      <w:r>
        <w:rPr>
          <w:rFonts w:hint="eastAsia"/>
        </w:rPr>
        <w:t xml:space="preserve">와 통신을 해서 해당 컴퓨터에서 웹페이지에 대한 내용을 다운로드 받게 되는 것입니다. 따라서 Web scraping을 제대로 이해하기 위해서는 컴퓨터 간 통신에 대해서 기본적으로 어느 정도 이해하고 있는 것이 필요합니다. </w:t>
      </w:r>
    </w:p>
    <w:p w14:paraId="428DE9FE" w14:textId="77777777" w:rsidR="00A14509" w:rsidRPr="00991783" w:rsidRDefault="00A14509" w:rsidP="003B18F8">
      <w:pPr>
        <w:pStyle w:val="Heading2"/>
      </w:pPr>
      <w:r w:rsidRPr="00991783">
        <w:rPr>
          <w:rFonts w:hint="eastAsia"/>
        </w:rPr>
        <w:t>Web communication 이해</w:t>
      </w:r>
    </w:p>
    <w:p w14:paraId="54548CC5" w14:textId="77777777" w:rsidR="00B240E1" w:rsidRDefault="00A14509" w:rsidP="00733AF7">
      <w:r w:rsidRPr="00991783">
        <w:rPr>
          <w:rFonts w:hint="eastAsia"/>
        </w:rPr>
        <w:t>Web scraping 프로그램을 만들기 위해서는 일단 컴퓨터 간의</w:t>
      </w:r>
      <w:r w:rsidR="00DC3110">
        <w:rPr>
          <w:rFonts w:hint="eastAsia"/>
        </w:rPr>
        <w:t xml:space="preserve"> 통신</w:t>
      </w:r>
      <w:r w:rsidRPr="00991783">
        <w:rPr>
          <w:rFonts w:hint="eastAsia"/>
        </w:rPr>
        <w:t xml:space="preserve">이 어떻게 이뤄지는지를 이해할 필요가 </w:t>
      </w:r>
      <w:r>
        <w:rPr>
          <w:rFonts w:hint="eastAsia"/>
        </w:rPr>
        <w:t>있습니다</w:t>
      </w:r>
      <w:r w:rsidRPr="00991783">
        <w:rPr>
          <w:rFonts w:hint="eastAsia"/>
        </w:rPr>
        <w:t xml:space="preserve">. </w:t>
      </w:r>
      <w:r>
        <w:rPr>
          <w:rFonts w:hint="eastAsia"/>
        </w:rPr>
        <w:t xml:space="preserve">이를 위해서, 하나의 예를 들어보겠습니다. </w:t>
      </w:r>
      <w:r w:rsidRPr="00991783">
        <w:rPr>
          <w:rFonts w:hint="eastAsia"/>
        </w:rPr>
        <w:t xml:space="preserve">우리가 컴퓨터를 이용해서 인터넷에 연결을 하고 특정한 웹페이지 (예, www.daum.net)에 접속한다고 </w:t>
      </w:r>
      <w:r>
        <w:rPr>
          <w:rFonts w:hint="eastAsia"/>
        </w:rPr>
        <w:t>가정해 보겠습니다</w:t>
      </w:r>
      <w:r w:rsidRPr="00991783">
        <w:rPr>
          <w:rFonts w:hint="eastAsia"/>
        </w:rPr>
        <w:t xml:space="preserve">. </w:t>
      </w:r>
      <w:r>
        <w:rPr>
          <w:rFonts w:hint="eastAsia"/>
        </w:rPr>
        <w:t xml:space="preserve">여러분들은 컴퓨터를 이용해서 </w:t>
      </w:r>
      <w:r w:rsidR="00993ED7">
        <w:rPr>
          <w:rFonts w:hint="eastAsia"/>
        </w:rPr>
        <w:t>어떠한</w:t>
      </w:r>
      <w:r>
        <w:rPr>
          <w:rFonts w:hint="eastAsia"/>
        </w:rPr>
        <w:t xml:space="preserve"> </w:t>
      </w:r>
      <w:r w:rsidR="00993ED7">
        <w:rPr>
          <w:rFonts w:hint="eastAsia"/>
        </w:rPr>
        <w:t>웹이지</w:t>
      </w:r>
      <w:r>
        <w:rPr>
          <w:rFonts w:hint="eastAsia"/>
        </w:rPr>
        <w:t xml:space="preserve">에 접속할 때 무엇을 제일 먼저 하나요? </w:t>
      </w:r>
      <w:r w:rsidRPr="00991783">
        <w:rPr>
          <w:rFonts w:hint="eastAsia"/>
        </w:rPr>
        <w:t xml:space="preserve">컴퓨터가 켜져 있고 인터넷에 연결되어 있는 상황에서, 사용자가 </w:t>
      </w:r>
      <w:r w:rsidR="00993ED7">
        <w:rPr>
          <w:rFonts w:hint="eastAsia"/>
        </w:rPr>
        <w:t>하나의</w:t>
      </w:r>
      <w:r w:rsidRPr="00991783">
        <w:rPr>
          <w:rFonts w:hint="eastAsia"/>
        </w:rPr>
        <w:t xml:space="preserve"> </w:t>
      </w:r>
      <w:r w:rsidR="00993ED7">
        <w:rPr>
          <w:rFonts w:hint="eastAsia"/>
        </w:rPr>
        <w:t>웹페이지</w:t>
      </w:r>
      <w:r w:rsidRPr="00991783">
        <w:rPr>
          <w:rFonts w:hint="eastAsia"/>
        </w:rPr>
        <w:t xml:space="preserve"> (</w:t>
      </w:r>
      <w:r w:rsidR="00DC3110">
        <w:rPr>
          <w:rFonts w:hint="eastAsia"/>
        </w:rPr>
        <w:t>예</w:t>
      </w:r>
      <w:r w:rsidRPr="00991783">
        <w:rPr>
          <w:rFonts w:hint="eastAsia"/>
        </w:rPr>
        <w:t xml:space="preserve">, </w:t>
      </w:r>
      <w:hyperlink r:id="rId9" w:history="1">
        <w:r w:rsidRPr="00991783">
          <w:rPr>
            <w:rStyle w:val="Hyperlink"/>
            <w:rFonts w:hint="eastAsia"/>
          </w:rPr>
          <w:t>www.daum.net</w:t>
        </w:r>
      </w:hyperlink>
      <w:r w:rsidRPr="00991783">
        <w:rPr>
          <w:rFonts w:hint="eastAsia"/>
        </w:rPr>
        <w:t xml:space="preserve">)에 접속하기 위해서 가장 </w:t>
      </w:r>
      <w:proofErr w:type="spellStart"/>
      <w:r w:rsidRPr="00991783">
        <w:rPr>
          <w:rFonts w:hint="eastAsia"/>
        </w:rPr>
        <w:t>먼저하는</w:t>
      </w:r>
      <w:proofErr w:type="spellEnd"/>
      <w:r w:rsidRPr="00991783">
        <w:rPr>
          <w:rFonts w:hint="eastAsia"/>
        </w:rPr>
        <w:t xml:space="preserve"> 것은 </w:t>
      </w:r>
      <w:r>
        <w:rPr>
          <w:rFonts w:hint="eastAsia"/>
        </w:rPr>
        <w:t xml:space="preserve">아마도 </w:t>
      </w:r>
      <w:r w:rsidRPr="00991783">
        <w:rPr>
          <w:rFonts w:hint="eastAsia"/>
        </w:rPr>
        <w:t>웹 브라우저</w:t>
      </w:r>
      <w:r>
        <w:rPr>
          <w:rFonts w:hint="eastAsia"/>
        </w:rPr>
        <w:t xml:space="preserve"> (browser)</w:t>
      </w:r>
      <w:r w:rsidRPr="00991783">
        <w:rPr>
          <w:rFonts w:hint="eastAsia"/>
        </w:rPr>
        <w:t xml:space="preserve">를 실행시키는 </w:t>
      </w:r>
      <w:r>
        <w:rPr>
          <w:rFonts w:hint="eastAsia"/>
        </w:rPr>
        <w:t>것일 겁니다</w:t>
      </w:r>
      <w:r w:rsidRPr="00991783">
        <w:rPr>
          <w:rFonts w:hint="eastAsia"/>
        </w:rPr>
        <w:t>. 주로 사용되는 웹 브라우저로는</w:t>
      </w:r>
      <w:r>
        <w:rPr>
          <w:rFonts w:hint="eastAsia"/>
        </w:rPr>
        <w:t>Chrome, Firefox,</w:t>
      </w:r>
      <w:r w:rsidRPr="007A6A02">
        <w:rPr>
          <w:rFonts w:hint="eastAsia"/>
        </w:rPr>
        <w:t xml:space="preserve"> </w:t>
      </w:r>
      <w:r>
        <w:rPr>
          <w:rFonts w:hint="eastAsia"/>
        </w:rPr>
        <w:t>Internet Explorer</w:t>
      </w:r>
      <w:r w:rsidRPr="00991783">
        <w:rPr>
          <w:rFonts w:hint="eastAsia"/>
        </w:rPr>
        <w:t xml:space="preserve">등이 </w:t>
      </w:r>
      <w:r>
        <w:rPr>
          <w:rFonts w:hint="eastAsia"/>
        </w:rPr>
        <w:t>있습니다</w:t>
      </w:r>
      <w:r w:rsidRPr="00991783">
        <w:rPr>
          <w:rFonts w:hint="eastAsia"/>
        </w:rPr>
        <w:t xml:space="preserve">. </w:t>
      </w:r>
      <w:r>
        <w:rPr>
          <w:rFonts w:hint="eastAsia"/>
        </w:rPr>
        <w:t xml:space="preserve">웹 </w:t>
      </w:r>
      <w:r w:rsidRPr="00991783">
        <w:rPr>
          <w:rFonts w:hint="eastAsia"/>
        </w:rPr>
        <w:t xml:space="preserve">브라우저를 실행시킨 후에 우리는 해당 페이지에 접속하기 위해 브라우저 주소창에 접속하고자 하는 페이지의 주소 (URL, uniform resource locator 주소라고 함)를 </w:t>
      </w:r>
      <w:r>
        <w:rPr>
          <w:rFonts w:hint="eastAsia"/>
        </w:rPr>
        <w:t>입력합니다</w:t>
      </w:r>
      <w:r w:rsidRPr="00991783">
        <w:rPr>
          <w:rFonts w:hint="eastAsia"/>
        </w:rPr>
        <w:t>. 다음(</w:t>
      </w:r>
      <w:proofErr w:type="spellStart"/>
      <w:r>
        <w:rPr>
          <w:rFonts w:hint="eastAsia"/>
        </w:rPr>
        <w:t>D</w:t>
      </w:r>
      <w:r w:rsidRPr="00991783">
        <w:rPr>
          <w:rFonts w:hint="eastAsia"/>
        </w:rPr>
        <w:t>aum</w:t>
      </w:r>
      <w:proofErr w:type="spellEnd"/>
      <w:r w:rsidRPr="00991783">
        <w:rPr>
          <w:rFonts w:hint="eastAsia"/>
        </w:rPr>
        <w:t xml:space="preserve">) 페이지에 접속하고자 하는 경우에는 </w:t>
      </w:r>
      <w:hyperlink r:id="rId10" w:history="1">
        <w:r w:rsidRPr="00991783">
          <w:rPr>
            <w:rStyle w:val="Hyperlink"/>
            <w:rFonts w:hint="eastAsia"/>
          </w:rPr>
          <w:t>www.daum.net</w:t>
        </w:r>
      </w:hyperlink>
      <w:r w:rsidRPr="00991783">
        <w:rPr>
          <w:rFonts w:hint="eastAsia"/>
        </w:rPr>
        <w:t xml:space="preserve">의 주소를 브라우저의 주소창에 </w:t>
      </w:r>
      <w:r>
        <w:rPr>
          <w:rFonts w:hint="eastAsia"/>
        </w:rPr>
        <w:t>입력하는 것입니다. 그런</w:t>
      </w:r>
      <w:r w:rsidR="00B240E1">
        <w:rPr>
          <w:rFonts w:hint="eastAsia"/>
        </w:rPr>
        <w:t xml:space="preserve"> </w:t>
      </w:r>
      <w:r>
        <w:rPr>
          <w:rFonts w:hint="eastAsia"/>
        </w:rPr>
        <w:t>다음 Enter를 누르면,</w:t>
      </w:r>
      <w:r w:rsidRPr="00991783">
        <w:rPr>
          <w:rFonts w:hint="eastAsia"/>
        </w:rPr>
        <w:t xml:space="preserve"> 해당 페이지의 내용이 </w:t>
      </w:r>
      <w:r>
        <w:rPr>
          <w:rFonts w:hint="eastAsia"/>
        </w:rPr>
        <w:t xml:space="preserve">여러분들의 웹 </w:t>
      </w:r>
      <w:r w:rsidRPr="00991783">
        <w:rPr>
          <w:rFonts w:hint="eastAsia"/>
        </w:rPr>
        <w:t xml:space="preserve">브라우저 상에 나타나게 </w:t>
      </w:r>
      <w:r>
        <w:rPr>
          <w:rFonts w:hint="eastAsia"/>
        </w:rPr>
        <w:t>됩니다</w:t>
      </w:r>
      <w:r w:rsidRPr="00991783">
        <w:rPr>
          <w:rFonts w:hint="eastAsia"/>
        </w:rPr>
        <w:t>. 주소를 입력하고 화면에 우리가 원하는 페이지가 표시되기까지 걸리는 시간은 굉장히 짧</w:t>
      </w:r>
      <w:r>
        <w:rPr>
          <w:rFonts w:hint="eastAsia"/>
        </w:rPr>
        <w:t>습니다</w:t>
      </w:r>
      <w:r w:rsidRPr="00991783">
        <w:rPr>
          <w:rFonts w:hint="eastAsia"/>
        </w:rPr>
        <w:t xml:space="preserve">. 이 짧은 시간에 브라우저에서는 어떠한 일이 벌어져서 </w:t>
      </w:r>
      <w:r>
        <w:rPr>
          <w:rFonts w:hint="eastAsia"/>
        </w:rPr>
        <w:t xml:space="preserve">(혹은 브라우저가 어떠한 일들을 </w:t>
      </w:r>
      <w:r w:rsidR="00B240E1">
        <w:rPr>
          <w:rFonts w:hint="eastAsia"/>
        </w:rPr>
        <w:t>수행해서</w:t>
      </w:r>
      <w:r>
        <w:rPr>
          <w:rFonts w:hint="eastAsia"/>
        </w:rPr>
        <w:t xml:space="preserve">) </w:t>
      </w:r>
      <w:r w:rsidRPr="00991783">
        <w:rPr>
          <w:rFonts w:hint="eastAsia"/>
        </w:rPr>
        <w:t>우리가 원하는 웹 페이지가 브라우저 상에 표시가 되는 것일까</w:t>
      </w:r>
      <w:r>
        <w:rPr>
          <w:rFonts w:hint="eastAsia"/>
        </w:rPr>
        <w:t>요</w:t>
      </w:r>
      <w:r w:rsidRPr="00991783">
        <w:rPr>
          <w:rFonts w:hint="eastAsia"/>
        </w:rPr>
        <w:t xml:space="preserve">? </w:t>
      </w:r>
    </w:p>
    <w:p w14:paraId="5956979E" w14:textId="4AA946DE" w:rsidR="00A14509" w:rsidRPr="00991783" w:rsidRDefault="00A14509" w:rsidP="00733AF7">
      <w:r>
        <w:rPr>
          <w:rFonts w:hint="eastAsia"/>
        </w:rPr>
        <w:t xml:space="preserve">간단하게 말하면, </w:t>
      </w:r>
      <w:r w:rsidRPr="00991783">
        <w:rPr>
          <w:rFonts w:hint="eastAsia"/>
        </w:rPr>
        <w:t xml:space="preserve">브라우저는 해당 주소의 웹페이지를 화면에 표시하기 위해 웹페이지를 화면에 표현하는데 필요한 데이터를 </w:t>
      </w:r>
      <w:r>
        <w:rPr>
          <w:rFonts w:hint="eastAsia"/>
        </w:rPr>
        <w:t>(</w:t>
      </w:r>
      <w:r w:rsidRPr="00991783">
        <w:rPr>
          <w:rFonts w:hint="eastAsia"/>
        </w:rPr>
        <w:t>데이터가 저장되어 있는</w:t>
      </w:r>
      <w:r>
        <w:rPr>
          <w:rFonts w:hint="eastAsia"/>
        </w:rPr>
        <w:t>)</w:t>
      </w:r>
      <w:r w:rsidRPr="00991783">
        <w:rPr>
          <w:rFonts w:hint="eastAsia"/>
        </w:rPr>
        <w:t xml:space="preserve"> </w:t>
      </w:r>
      <w:r>
        <w:rPr>
          <w:rFonts w:hint="eastAsia"/>
        </w:rPr>
        <w:t>서버 컴퓨터</w:t>
      </w:r>
      <w:r w:rsidRPr="00991783">
        <w:rPr>
          <w:rFonts w:hint="eastAsia"/>
        </w:rPr>
        <w:t xml:space="preserve">에서 다운로드 받고, 이를 정해진 규칙에 의해서 브라우저 화면에 표시하게 </w:t>
      </w:r>
      <w:r>
        <w:rPr>
          <w:rFonts w:hint="eastAsia"/>
        </w:rPr>
        <w:t>됩니다</w:t>
      </w:r>
      <w:r w:rsidRPr="00991783">
        <w:rPr>
          <w:rFonts w:hint="eastAsia"/>
        </w:rPr>
        <w:t>. 브라우저의 역할을 좀 더 구체적으로 살</w:t>
      </w:r>
      <w:r w:rsidRPr="00991783">
        <w:rPr>
          <w:rFonts w:hint="eastAsia"/>
        </w:rPr>
        <w:lastRenderedPageBreak/>
        <w:t xml:space="preserve">펴보도록 </w:t>
      </w:r>
      <w:r>
        <w:rPr>
          <w:rFonts w:hint="eastAsia"/>
        </w:rPr>
        <w:t>하겠습니다</w:t>
      </w:r>
      <w:r w:rsidRPr="00991783">
        <w:rPr>
          <w:rFonts w:hint="eastAsia"/>
        </w:rPr>
        <w:t xml:space="preserve">. </w:t>
      </w:r>
    </w:p>
    <w:p w14:paraId="6A035E90" w14:textId="77777777" w:rsidR="00A14509" w:rsidRPr="00991783" w:rsidRDefault="00A14509" w:rsidP="003B18F8">
      <w:pPr>
        <w:pStyle w:val="Heading3"/>
      </w:pPr>
      <w:r w:rsidRPr="00991783">
        <w:rPr>
          <w:rFonts w:hint="eastAsia"/>
        </w:rPr>
        <w:t>브라우저의 역할</w:t>
      </w:r>
    </w:p>
    <w:p w14:paraId="283D42CE" w14:textId="77777777" w:rsidR="00B240E1" w:rsidRDefault="00A14509" w:rsidP="00B240E1">
      <w:r>
        <w:rPr>
          <w:rFonts w:hint="eastAsia"/>
        </w:rPr>
        <w:t>여러분들이 접속하고자 하는 웹페이지를 브라우저상에 표현하기 위해 브라우저는 다음과 같은 일들을 합니다.</w:t>
      </w:r>
    </w:p>
    <w:p w14:paraId="730C7320" w14:textId="4F3168C6" w:rsidR="00A14509" w:rsidRPr="00B240E1" w:rsidRDefault="007D31D4" w:rsidP="00B240E1">
      <w:pPr>
        <w:rPr>
          <w:b/>
        </w:rPr>
      </w:pPr>
      <w:r>
        <w:rPr>
          <w:rFonts w:ascii="Arial Unicode MS" w:eastAsia="Arial Unicode MS" w:hAnsi="Arial Unicode MS" w:cs="Arial Unicode MS" w:hint="eastAsia"/>
          <w:b/>
        </w:rPr>
        <w:t>①</w:t>
      </w:r>
      <w:r>
        <w:rPr>
          <w:b/>
        </w:rPr>
        <w:t xml:space="preserve"> </w:t>
      </w:r>
      <w:r w:rsidR="00A14509" w:rsidRPr="00B240E1">
        <w:rPr>
          <w:rFonts w:hint="eastAsia"/>
          <w:b/>
        </w:rPr>
        <w:t>URL 주소를 IP주소로 변환하기</w:t>
      </w:r>
    </w:p>
    <w:p w14:paraId="577DD28C" w14:textId="77777777" w:rsidR="007D31D4" w:rsidRDefault="00A14509" w:rsidP="007D31D4">
      <w:r w:rsidRPr="00991783">
        <w:rPr>
          <w:rFonts w:hint="eastAsia"/>
        </w:rPr>
        <w:t>사용자가 접속하고자 하는 웹 페이지의 주소 (즉</w:t>
      </w:r>
      <w:r w:rsidR="00B240E1">
        <w:rPr>
          <w:rFonts w:hint="eastAsia"/>
        </w:rPr>
        <w:t xml:space="preserve">, </w:t>
      </w:r>
      <w:r w:rsidR="00B240E1">
        <w:t>URL</w:t>
      </w:r>
      <w:r w:rsidRPr="00991783">
        <w:rPr>
          <w:rFonts w:hint="eastAsia"/>
        </w:rPr>
        <w:t xml:space="preserve"> 주소)를 입력 받은</w:t>
      </w:r>
      <w:r>
        <w:rPr>
          <w:rFonts w:hint="eastAsia"/>
        </w:rPr>
        <w:t xml:space="preserve"> 브라우저는 </w:t>
      </w:r>
      <w:r w:rsidRPr="00991783">
        <w:rPr>
          <w:rFonts w:hint="eastAsia"/>
        </w:rPr>
        <w:t>해당</w:t>
      </w:r>
      <w:r>
        <w:rPr>
          <w:rFonts w:hint="eastAsia"/>
        </w:rPr>
        <w:t xml:space="preserve"> URL</w:t>
      </w:r>
      <w:r w:rsidRPr="00991783">
        <w:rPr>
          <w:rFonts w:hint="eastAsia"/>
        </w:rPr>
        <w:t xml:space="preserve"> 주소를 컴퓨터가 이해할 수 있는 주소인 IP (Internet protocol) 주소로 변환을 </w:t>
      </w:r>
      <w:r>
        <w:rPr>
          <w:rFonts w:hint="eastAsia"/>
        </w:rPr>
        <w:t>합니다</w:t>
      </w:r>
      <w:r w:rsidR="007D31D4">
        <w:rPr>
          <w:rFonts w:hint="eastAsia"/>
        </w:rPr>
        <w:t xml:space="preserve"> (URL 주소를 IP주소로 변환하기 위해서는 URL 주소와 IP주소가 저장되어 있는 또 다른 서버 컴퓨터를 사용합니다. 이러한 서버 컴퓨터를</w:t>
      </w:r>
      <w:r w:rsidR="007D31D4" w:rsidRPr="00991783">
        <w:rPr>
          <w:rFonts w:hint="eastAsia"/>
        </w:rPr>
        <w:t xml:space="preserve"> DNS (domain name service) </w:t>
      </w:r>
      <w:proofErr w:type="spellStart"/>
      <w:r w:rsidR="007D31D4" w:rsidRPr="00991783">
        <w:rPr>
          <w:rFonts w:hint="eastAsia"/>
        </w:rPr>
        <w:t>서버</w:t>
      </w:r>
      <w:r w:rsidR="007D31D4">
        <w:rPr>
          <w:rFonts w:hint="eastAsia"/>
        </w:rPr>
        <w:t>합니다</w:t>
      </w:r>
      <w:proofErr w:type="spellEnd"/>
      <w:r w:rsidR="007D31D4">
        <w:rPr>
          <w:rFonts w:hint="eastAsia"/>
        </w:rPr>
        <w:t xml:space="preserve">. </w:t>
      </w:r>
      <w:r w:rsidR="007D31D4" w:rsidRPr="00991783">
        <w:rPr>
          <w:rFonts w:hint="eastAsia"/>
        </w:rPr>
        <w:t>각각의</w:t>
      </w:r>
      <w:r w:rsidR="007D31D4">
        <w:rPr>
          <w:rFonts w:hint="eastAsia"/>
        </w:rPr>
        <w:t xml:space="preserve"> URL</w:t>
      </w:r>
      <w:r w:rsidR="007D31D4" w:rsidRPr="00991783">
        <w:rPr>
          <w:rFonts w:hint="eastAsia"/>
        </w:rPr>
        <w:t xml:space="preserve"> 주소는 고유한 IP 주소를 </w:t>
      </w:r>
      <w:r w:rsidR="007D31D4">
        <w:rPr>
          <w:rFonts w:hint="eastAsia"/>
        </w:rPr>
        <w:t>갖습니다)</w:t>
      </w:r>
      <w:r w:rsidRPr="00991783">
        <w:rPr>
          <w:rFonts w:hint="eastAsia"/>
        </w:rPr>
        <w:t xml:space="preserve">. </w:t>
      </w:r>
      <w:r>
        <w:rPr>
          <w:rFonts w:hint="eastAsia"/>
        </w:rPr>
        <w:t xml:space="preserve">URL 주소는 사용자를 위한 주소이고, IP 주소는 컴퓨터를 위한 주소라고 생각하면 </w:t>
      </w:r>
      <w:proofErr w:type="gramStart"/>
      <w:r>
        <w:rPr>
          <w:rFonts w:hint="eastAsia"/>
        </w:rPr>
        <w:t>됩니다..</w:t>
      </w:r>
      <w:proofErr w:type="gramEnd"/>
      <w:r>
        <w:rPr>
          <w:rFonts w:hint="eastAsia"/>
        </w:rPr>
        <w:t xml:space="preserve"> </w:t>
      </w:r>
      <w:r w:rsidRPr="00991783">
        <w:rPr>
          <w:rFonts w:hint="eastAsia"/>
        </w:rPr>
        <w:t>IP주소는 숫자로 구성되어 있는데 보통</w:t>
      </w:r>
      <w:r w:rsidR="007D31D4">
        <w:rPr>
          <w:rFonts w:hint="eastAsia"/>
        </w:rPr>
        <w:t xml:space="preserve"> 161.131</w:t>
      </w:r>
      <w:r w:rsidRPr="00991783">
        <w:rPr>
          <w:rFonts w:hint="eastAsia"/>
        </w:rPr>
        <w:t xml:space="preserve">.12.11 등으로 표현이 </w:t>
      </w:r>
      <w:r>
        <w:rPr>
          <w:rFonts w:hint="eastAsia"/>
        </w:rPr>
        <w:t>됩니다</w:t>
      </w:r>
      <w:r w:rsidRPr="00991783">
        <w:rPr>
          <w:rFonts w:hint="eastAsia"/>
        </w:rPr>
        <w:t xml:space="preserve">. 이러한 IP 주소는 하나의 컴퓨터가 인터넷 상에서 지니는 고유한 번호 혹은 주소라고 생각할 수 </w:t>
      </w:r>
      <w:r>
        <w:rPr>
          <w:rFonts w:hint="eastAsia"/>
        </w:rPr>
        <w:t>있습니다</w:t>
      </w:r>
      <w:r w:rsidRPr="00991783">
        <w:rPr>
          <w:rFonts w:hint="eastAsia"/>
        </w:rPr>
        <w:t xml:space="preserve">. </w:t>
      </w:r>
      <w:r>
        <w:rPr>
          <w:rFonts w:hint="eastAsia"/>
        </w:rPr>
        <w:t>그리고 브라우저는 이러한 IP주소를 사용해서 해당 IP주소를 갖고 있는 컴퓨터를 인터넷 상에서 찾을 수 있고</w:t>
      </w:r>
      <w:r w:rsidR="007D31D4">
        <w:rPr>
          <w:rFonts w:hint="eastAsia"/>
        </w:rPr>
        <w:t>,</w:t>
      </w:r>
      <w:r>
        <w:rPr>
          <w:rFonts w:hint="eastAsia"/>
        </w:rPr>
        <w:t xml:space="preserve"> 통신할 수 있는 것입니다.</w:t>
      </w:r>
    </w:p>
    <w:p w14:paraId="62F4D47E" w14:textId="0854F719" w:rsidR="00A14509" w:rsidRPr="007D31D4" w:rsidRDefault="007D31D4" w:rsidP="007D31D4">
      <w:pPr>
        <w:rPr>
          <w:b/>
        </w:rPr>
      </w:pPr>
      <w:r>
        <w:rPr>
          <w:rFonts w:ascii="Arial Unicode MS" w:eastAsia="Arial Unicode MS" w:hAnsi="Arial Unicode MS" w:cs="Arial Unicode MS" w:hint="eastAsia"/>
          <w:b/>
        </w:rPr>
        <w:t>②</w:t>
      </w:r>
      <w:r>
        <w:rPr>
          <w:b/>
        </w:rPr>
        <w:t xml:space="preserve"> </w:t>
      </w:r>
      <w:r w:rsidR="00A14509" w:rsidRPr="007D31D4">
        <w:rPr>
          <w:rFonts w:hint="eastAsia"/>
          <w:b/>
        </w:rPr>
        <w:t xml:space="preserve">IP 주소를 사용해서 서버 </w:t>
      </w:r>
      <w:proofErr w:type="gramStart"/>
      <w:r w:rsidR="00A14509" w:rsidRPr="007D31D4">
        <w:rPr>
          <w:rFonts w:hint="eastAsia"/>
          <w:b/>
        </w:rPr>
        <w:t>컴퓨터 에</w:t>
      </w:r>
      <w:proofErr w:type="gramEnd"/>
      <w:r w:rsidR="00A14509" w:rsidRPr="007D31D4">
        <w:rPr>
          <w:rFonts w:hint="eastAsia"/>
          <w:b/>
        </w:rPr>
        <w:t xml:space="preserve"> 접속하기</w:t>
      </w:r>
    </w:p>
    <w:p w14:paraId="4BAD33A0" w14:textId="77777777" w:rsidR="007D31D4" w:rsidRDefault="00A14509" w:rsidP="007D31D4">
      <w:r w:rsidRPr="00991783">
        <w:rPr>
          <w:rFonts w:hint="eastAsia"/>
        </w:rPr>
        <w:t xml:space="preserve">사용자가 입력한 URL 주소에 해당하는 웹페이지를 화면에 표시하기 위해서 브라우저는 해당 페이지를 표시하는데 필요한 원본 데이터가 있어야 </w:t>
      </w:r>
      <w:r>
        <w:rPr>
          <w:rFonts w:hint="eastAsia"/>
        </w:rPr>
        <w:t>합니다</w:t>
      </w:r>
      <w:r w:rsidRPr="00991783">
        <w:rPr>
          <w:rFonts w:hint="eastAsia"/>
        </w:rPr>
        <w:t xml:space="preserve">. 이러한 원본 데이터는 해당 URL 주소에 해당하는 IP주소를 갖는 </w:t>
      </w:r>
      <w:r>
        <w:rPr>
          <w:rFonts w:hint="eastAsia"/>
        </w:rPr>
        <w:t>서버 컴퓨터</w:t>
      </w:r>
      <w:r w:rsidRPr="00991783">
        <w:rPr>
          <w:rFonts w:hint="eastAsia"/>
        </w:rPr>
        <w:t xml:space="preserve">에 저장되어 </w:t>
      </w:r>
      <w:r>
        <w:rPr>
          <w:rFonts w:hint="eastAsia"/>
        </w:rPr>
        <w:t>있습니다</w:t>
      </w:r>
      <w:r w:rsidRPr="00991783">
        <w:rPr>
          <w:rFonts w:hint="eastAsia"/>
        </w:rPr>
        <w:t>. DNS 서버를 통해서 URL 주소에 해당하는 IP주소를 획득한 브라우저는 이 주소 정보를 이용해서 해당 IP주소를 갖는</w:t>
      </w:r>
      <w:r>
        <w:rPr>
          <w:rFonts w:hint="eastAsia"/>
        </w:rPr>
        <w:t xml:space="preserve"> 서버 컴퓨터에 접속합니다</w:t>
      </w:r>
      <w:r w:rsidRPr="00991783">
        <w:rPr>
          <w:rFonts w:hint="eastAsia"/>
        </w:rPr>
        <w:t xml:space="preserve">. </w:t>
      </w:r>
    </w:p>
    <w:p w14:paraId="4AF7D286" w14:textId="6D440DB3" w:rsidR="00A14509" w:rsidRPr="007D31D4" w:rsidRDefault="007D31D4" w:rsidP="007D31D4">
      <w:pPr>
        <w:rPr>
          <w:b/>
        </w:rPr>
      </w:pPr>
      <w:r>
        <w:rPr>
          <w:rFonts w:ascii="Arial Unicode MS" w:eastAsia="Arial Unicode MS" w:hAnsi="Arial Unicode MS" w:cs="Arial Unicode MS" w:hint="eastAsia"/>
          <w:b/>
        </w:rPr>
        <w:t>③</w:t>
      </w:r>
      <w:r>
        <w:rPr>
          <w:rFonts w:hint="eastAsia"/>
          <w:b/>
        </w:rPr>
        <w:t xml:space="preserve"> </w:t>
      </w:r>
      <w:r w:rsidR="00A14509" w:rsidRPr="007D31D4">
        <w:rPr>
          <w:rFonts w:hint="eastAsia"/>
          <w:b/>
        </w:rPr>
        <w:t xml:space="preserve">웹페이지를 구성하는 원본 데이터 받기 </w:t>
      </w:r>
    </w:p>
    <w:p w14:paraId="086A0D6F" w14:textId="77777777" w:rsidR="007D31D4" w:rsidRDefault="00A14509" w:rsidP="007D31D4">
      <w:r>
        <w:rPr>
          <w:rFonts w:hint="eastAsia"/>
        </w:rPr>
        <w:t xml:space="preserve">해당 서버 컴퓨터에 </w:t>
      </w:r>
      <w:r w:rsidRPr="00991783">
        <w:rPr>
          <w:rFonts w:hint="eastAsia"/>
        </w:rPr>
        <w:t xml:space="preserve">접속한 다음, 사용자가 입력한 주소에 해당하는 웹 페이지를 </w:t>
      </w:r>
      <w:r>
        <w:rPr>
          <w:rFonts w:hint="eastAsia"/>
        </w:rPr>
        <w:t xml:space="preserve">브라우저에 </w:t>
      </w:r>
      <w:r w:rsidRPr="00991783">
        <w:rPr>
          <w:rFonts w:hint="eastAsia"/>
        </w:rPr>
        <w:t xml:space="preserve">표시하기 위해서 </w:t>
      </w:r>
      <w:r>
        <w:rPr>
          <w:rFonts w:hint="eastAsia"/>
        </w:rPr>
        <w:t xml:space="preserve">우리의 </w:t>
      </w:r>
      <w:proofErr w:type="spellStart"/>
      <w:r>
        <w:rPr>
          <w:rFonts w:hint="eastAsia"/>
        </w:rPr>
        <w:t>부라우저는</w:t>
      </w:r>
      <w:proofErr w:type="spellEnd"/>
      <w:r>
        <w:rPr>
          <w:rFonts w:hint="eastAsia"/>
        </w:rPr>
        <w:t xml:space="preserve"> </w:t>
      </w:r>
      <w:r w:rsidRPr="00991783">
        <w:rPr>
          <w:rFonts w:hint="eastAsia"/>
        </w:rPr>
        <w:t xml:space="preserve">해당 페이지를 표시하는데 필요한 데이터를 서버 컴퓨터에게 </w:t>
      </w:r>
      <w:r>
        <w:rPr>
          <w:rFonts w:hint="eastAsia"/>
        </w:rPr>
        <w:t>요청합니다</w:t>
      </w:r>
      <w:r w:rsidRPr="00991783">
        <w:rPr>
          <w:rFonts w:hint="eastAsia"/>
        </w:rPr>
        <w:t xml:space="preserve">. 이를 위해 브라우저는 서버 컴퓨터에 </w:t>
      </w:r>
      <w:r>
        <w:rPr>
          <w:rFonts w:hint="eastAsia"/>
        </w:rPr>
        <w:t>요청 메시지 (</w:t>
      </w:r>
      <w:r w:rsidRPr="00991783">
        <w:rPr>
          <w:rFonts w:hint="eastAsia"/>
        </w:rPr>
        <w:t>request message</w:t>
      </w:r>
      <w:r>
        <w:rPr>
          <w:rFonts w:hint="eastAsia"/>
        </w:rPr>
        <w:t>)</w:t>
      </w:r>
      <w:r w:rsidRPr="00991783">
        <w:rPr>
          <w:rFonts w:hint="eastAsia"/>
        </w:rPr>
        <w:t>를 보</w:t>
      </w:r>
      <w:r w:rsidR="007D31D4">
        <w:rPr>
          <w:rFonts w:hint="eastAsia"/>
        </w:rPr>
        <w:t>내게 됩니다.</w:t>
      </w:r>
      <w:r w:rsidRPr="00991783">
        <w:rPr>
          <w:rFonts w:hint="eastAsia"/>
        </w:rPr>
        <w:t xml:space="preserve"> </w:t>
      </w:r>
      <w:r>
        <w:rPr>
          <w:rFonts w:hint="eastAsia"/>
        </w:rPr>
        <w:t xml:space="preserve">즉, </w:t>
      </w:r>
      <w:r>
        <w:t>“</w:t>
      </w:r>
      <w:r>
        <w:rPr>
          <w:rFonts w:hint="eastAsia"/>
        </w:rPr>
        <w:t xml:space="preserve">내 사용자가 </w:t>
      </w:r>
      <w:hyperlink r:id="rId11" w:history="1">
        <w:r w:rsidRPr="00691FFC">
          <w:rPr>
            <w:rStyle w:val="Hyperlink"/>
            <w:rFonts w:hint="eastAsia"/>
          </w:rPr>
          <w:t>www.daum.net</w:t>
        </w:r>
      </w:hyperlink>
      <w:r>
        <w:rPr>
          <w:rFonts w:hint="eastAsia"/>
        </w:rPr>
        <w:t xml:space="preserve"> 페이지에 접속하고자 하니까, 해당 페이지를 브라우저 상에 표현하는데 필요한 데이터를 나에게 보내줘.</w:t>
      </w:r>
      <w:r>
        <w:t>”</w:t>
      </w:r>
      <w:r>
        <w:rPr>
          <w:rFonts w:hint="eastAsia"/>
        </w:rPr>
        <w:t xml:space="preserve"> 라는 내용이 들어있는 메시지를 서버에게 보내는 것입니다. 그러면 </w:t>
      </w:r>
      <w:r w:rsidRPr="00991783">
        <w:rPr>
          <w:rFonts w:hint="eastAsia"/>
        </w:rPr>
        <w:t xml:space="preserve">서버 컴퓨터는 </w:t>
      </w:r>
      <w:r>
        <w:rPr>
          <w:rFonts w:hint="eastAsia"/>
        </w:rPr>
        <w:t>요청 메시지</w:t>
      </w:r>
      <w:r w:rsidRPr="00991783">
        <w:rPr>
          <w:rFonts w:hint="eastAsia"/>
        </w:rPr>
        <w:t xml:space="preserve">를 받은 후, </w:t>
      </w:r>
      <w:r>
        <w:rPr>
          <w:rFonts w:hint="eastAsia"/>
        </w:rPr>
        <w:t>메시지를</w:t>
      </w:r>
      <w:r w:rsidRPr="00991783">
        <w:rPr>
          <w:rFonts w:hint="eastAsia"/>
        </w:rPr>
        <w:t xml:space="preserve"> 보낸 </w:t>
      </w:r>
      <w:r>
        <w:rPr>
          <w:rFonts w:hint="eastAsia"/>
        </w:rPr>
        <w:t>브라우저나 컴퓨터가 누구인지 확인합니다. 그리고, 보안상</w:t>
      </w:r>
      <w:r w:rsidRPr="00991783">
        <w:rPr>
          <w:rFonts w:hint="eastAsia"/>
        </w:rPr>
        <w:t xml:space="preserve"> 아무런 문제가 없다는 것을 확인한 후에 아무런 문제가 </w:t>
      </w:r>
      <w:proofErr w:type="spellStart"/>
      <w:r w:rsidRPr="00991783">
        <w:rPr>
          <w:rFonts w:hint="eastAsia"/>
        </w:rPr>
        <w:t>없다라고</w:t>
      </w:r>
      <w:proofErr w:type="spellEnd"/>
      <w:r w:rsidRPr="00991783">
        <w:rPr>
          <w:rFonts w:hint="eastAsia"/>
        </w:rPr>
        <w:t xml:space="preserve"> 판단이 되면, 해당 </w:t>
      </w:r>
      <w:r>
        <w:rPr>
          <w:rFonts w:hint="eastAsia"/>
        </w:rPr>
        <w:t xml:space="preserve">요청 메시지에 </w:t>
      </w:r>
      <w:r w:rsidRPr="00991783">
        <w:rPr>
          <w:rFonts w:hint="eastAsia"/>
        </w:rPr>
        <w:t xml:space="preserve">응답하게 </w:t>
      </w:r>
      <w:r>
        <w:rPr>
          <w:rFonts w:hint="eastAsia"/>
        </w:rPr>
        <w:t>됩니다</w:t>
      </w:r>
      <w:r w:rsidRPr="00991783">
        <w:rPr>
          <w:rFonts w:hint="eastAsia"/>
        </w:rPr>
        <w:t xml:space="preserve">. 이때 서버 컴퓨터는 사용자의 브라우저에게 </w:t>
      </w:r>
      <w:r>
        <w:rPr>
          <w:rFonts w:hint="eastAsia"/>
        </w:rPr>
        <w:t>응답 메시지(</w:t>
      </w:r>
      <w:r w:rsidRPr="00991783">
        <w:rPr>
          <w:rFonts w:hint="eastAsia"/>
        </w:rPr>
        <w:t>response message</w:t>
      </w:r>
      <w:r>
        <w:rPr>
          <w:rFonts w:hint="eastAsia"/>
        </w:rPr>
        <w:t>)</w:t>
      </w:r>
      <w:r w:rsidRPr="00991783">
        <w:rPr>
          <w:rFonts w:hint="eastAsia"/>
        </w:rPr>
        <w:t>를 보내게 되는데, 이</w:t>
      </w:r>
      <w:r>
        <w:rPr>
          <w:rFonts w:hint="eastAsia"/>
        </w:rPr>
        <w:t xml:space="preserve"> 응답 메시지에</w:t>
      </w:r>
      <w:r w:rsidRPr="00991783">
        <w:rPr>
          <w:rFonts w:hint="eastAsia"/>
        </w:rPr>
        <w:t xml:space="preserve">는 기본적으로 사용자가 </w:t>
      </w:r>
      <w:proofErr w:type="spellStart"/>
      <w:r w:rsidRPr="00991783">
        <w:rPr>
          <w:rFonts w:hint="eastAsia"/>
        </w:rPr>
        <w:t>접속하고자하는</w:t>
      </w:r>
      <w:proofErr w:type="spellEnd"/>
      <w:r w:rsidRPr="00991783">
        <w:rPr>
          <w:rFonts w:hint="eastAsia"/>
        </w:rPr>
        <w:t xml:space="preserve"> 웹페이지를 표시하는데 필요한 </w:t>
      </w:r>
      <w:r>
        <w:rPr>
          <w:rFonts w:hint="eastAsia"/>
        </w:rPr>
        <w:t xml:space="preserve">데이터가 </w:t>
      </w:r>
      <w:r w:rsidRPr="00991783">
        <w:rPr>
          <w:rFonts w:hint="eastAsia"/>
        </w:rPr>
        <w:t>들어 있고, 추가적으로 해당 서버와 브라우저가 커뮤니케이션 하는데 필요한 정보가 포함되어 있다.</w:t>
      </w:r>
      <w:r>
        <w:rPr>
          <w:rFonts w:hint="eastAsia"/>
        </w:rPr>
        <w:t xml:space="preserve"> 응답 메시지에 저장되어 있는 이러한 여러가지 정보 혹은 데이터 중에서 우리가 필요한 것은 우리가 원하는 웹페이지를 브라우저상에 표현하는데 필요한 </w:t>
      </w:r>
      <w:proofErr w:type="gramStart"/>
      <w:r>
        <w:rPr>
          <w:rFonts w:hint="eastAsia"/>
        </w:rPr>
        <w:t>데이터 입니다</w:t>
      </w:r>
      <w:proofErr w:type="gramEnd"/>
      <w:r>
        <w:rPr>
          <w:rFonts w:hint="eastAsia"/>
        </w:rPr>
        <w:t xml:space="preserve">. </w:t>
      </w:r>
    </w:p>
    <w:p w14:paraId="5C1CE010" w14:textId="456911A1" w:rsidR="00A14509" w:rsidRPr="007D31D4" w:rsidRDefault="007D31D4" w:rsidP="007D31D4">
      <w:pPr>
        <w:rPr>
          <w:b/>
        </w:rPr>
      </w:pPr>
      <w:r w:rsidRPr="007D31D4">
        <w:rPr>
          <w:rFonts w:ascii="Arial Unicode MS" w:eastAsia="Arial Unicode MS" w:hAnsi="Arial Unicode MS" w:cs="Arial Unicode MS" w:hint="eastAsia"/>
          <w:b/>
        </w:rPr>
        <w:lastRenderedPageBreak/>
        <w:t>④</w:t>
      </w:r>
      <w:r w:rsidRPr="007D31D4">
        <w:rPr>
          <w:b/>
        </w:rPr>
        <w:t xml:space="preserve"> </w:t>
      </w:r>
      <w:r w:rsidR="00A14509" w:rsidRPr="007D31D4">
        <w:rPr>
          <w:rFonts w:hint="eastAsia"/>
          <w:b/>
        </w:rPr>
        <w:t>서버로부터 받은 데이터를 이용해서 브라우저 상에 표시하기</w:t>
      </w:r>
    </w:p>
    <w:p w14:paraId="5ACCA412" w14:textId="77777777" w:rsidR="00A14509" w:rsidRPr="00991783" w:rsidRDefault="00A14509" w:rsidP="00733AF7">
      <w:r w:rsidRPr="00991783">
        <w:rPr>
          <w:rFonts w:hint="eastAsia"/>
        </w:rPr>
        <w:t xml:space="preserve">최종적으로 브라우저는 서버로부터 다운로드 받은 </w:t>
      </w:r>
      <w:r>
        <w:rPr>
          <w:rFonts w:hint="eastAsia"/>
        </w:rPr>
        <w:t>데이터</w:t>
      </w:r>
      <w:r w:rsidRPr="00991783">
        <w:rPr>
          <w:rFonts w:hint="eastAsia"/>
        </w:rPr>
        <w:t xml:space="preserve">를 가지고 사전에 정해진 규칙에 따라서 사용자가 보기 편한 방식으로 화면에 해당 웹페이지를 표시하게 </w:t>
      </w:r>
      <w:r>
        <w:rPr>
          <w:rFonts w:hint="eastAsia"/>
        </w:rPr>
        <w:t>됩니다.</w:t>
      </w:r>
    </w:p>
    <w:p w14:paraId="77BF33B5" w14:textId="77777777" w:rsidR="00A14509" w:rsidRDefault="00A14509" w:rsidP="00733AF7">
      <w:pPr>
        <w:rPr>
          <w:b/>
        </w:rPr>
      </w:pPr>
      <w:r w:rsidRPr="00991783">
        <w:rPr>
          <w:rFonts w:hint="eastAsia"/>
        </w:rPr>
        <w:t xml:space="preserve">이러한 과정을 거쳐서 사용자는 접속하고자 하는 웹페이지의 URL주소를 입력한 다음, 해당 페이지를 브라우저 상에서 볼 수가 있는 </w:t>
      </w:r>
      <w:r>
        <w:rPr>
          <w:rFonts w:hint="eastAsia"/>
        </w:rPr>
        <w:t>것입니다.</w:t>
      </w:r>
    </w:p>
    <w:p w14:paraId="7D2F998A" w14:textId="77777777" w:rsidR="00A14509" w:rsidRPr="00991783" w:rsidRDefault="00A14509" w:rsidP="00796706">
      <w:pPr>
        <w:pStyle w:val="Heading2"/>
      </w:pPr>
      <w:r w:rsidRPr="00991783">
        <w:rPr>
          <w:rFonts w:hint="eastAsia"/>
        </w:rPr>
        <w:t xml:space="preserve">웹 페이지를 구성하는 데이터의 구조 </w:t>
      </w:r>
    </w:p>
    <w:p w14:paraId="26224DD4" w14:textId="77777777" w:rsidR="00A14509" w:rsidRPr="00991783" w:rsidRDefault="00A14509" w:rsidP="00733AF7">
      <w:r>
        <w:rPr>
          <w:rFonts w:hint="eastAsia"/>
        </w:rPr>
        <w:t xml:space="preserve">그렇다면, 웹페이지를 구성하는 데이터는 어떻게 생겼을까요? 이를 설명하기 위해, </w:t>
      </w:r>
      <w:proofErr w:type="gramStart"/>
      <w:r>
        <w:rPr>
          <w:rFonts w:hint="eastAsia"/>
        </w:rPr>
        <w:t xml:space="preserve">여러분이 </w:t>
      </w:r>
      <w:r w:rsidRPr="00991783">
        <w:rPr>
          <w:rFonts w:hint="eastAsia"/>
        </w:rPr>
        <w:t xml:space="preserve"> 접속하고자</w:t>
      </w:r>
      <w:proofErr w:type="gramEnd"/>
      <w:r w:rsidRPr="00991783">
        <w:rPr>
          <w:rFonts w:hint="eastAsia"/>
        </w:rPr>
        <w:t xml:space="preserve"> 하는 웹페이지가 </w:t>
      </w:r>
      <w:hyperlink r:id="rId12" w:history="1">
        <w:r w:rsidRPr="00991783">
          <w:rPr>
            <w:rStyle w:val="Hyperlink"/>
            <w:rFonts w:hint="eastAsia"/>
          </w:rPr>
          <w:t>www.daum.net</w:t>
        </w:r>
      </w:hyperlink>
      <w:r w:rsidRPr="00991783">
        <w:rPr>
          <w:rFonts w:hint="eastAsia"/>
        </w:rPr>
        <w:t xml:space="preserve">이라고 </w:t>
      </w:r>
      <w:r>
        <w:rPr>
          <w:rFonts w:hint="eastAsia"/>
        </w:rPr>
        <w:t>가정하겠습니다</w:t>
      </w:r>
      <w:r w:rsidRPr="00991783">
        <w:rPr>
          <w:rFonts w:hint="eastAsia"/>
        </w:rPr>
        <w:t xml:space="preserve">. 브라우저의 주소창에 </w:t>
      </w:r>
      <w:hyperlink r:id="rId13" w:history="1">
        <w:r w:rsidRPr="00991783">
          <w:rPr>
            <w:rStyle w:val="Hyperlink"/>
            <w:rFonts w:hint="eastAsia"/>
          </w:rPr>
          <w:t>www.daum.net</w:t>
        </w:r>
      </w:hyperlink>
      <w:r w:rsidRPr="00991783">
        <w:rPr>
          <w:rFonts w:hint="eastAsia"/>
        </w:rPr>
        <w:t xml:space="preserve">이라고 입력을 </w:t>
      </w:r>
      <w:r>
        <w:rPr>
          <w:rFonts w:hint="eastAsia"/>
        </w:rPr>
        <w:t>하고 Enter 버튼을 누르면, 여러분은</w:t>
      </w:r>
      <w:r w:rsidRPr="00991783">
        <w:rPr>
          <w:rFonts w:hint="eastAsia"/>
        </w:rPr>
        <w:t xml:space="preserve"> 다음과 비슷한 화면을 보게 될 </w:t>
      </w:r>
      <w:r>
        <w:rPr>
          <w:rFonts w:hint="eastAsia"/>
        </w:rPr>
        <w:t>것입니다.</w:t>
      </w:r>
      <w:r w:rsidRPr="00991783">
        <w:rPr>
          <w:rFonts w:hint="eastAsia"/>
        </w:rPr>
        <w:t xml:space="preserve"> </w:t>
      </w:r>
    </w:p>
    <w:p w14:paraId="0D1079E3" w14:textId="77777777" w:rsidR="00A14509" w:rsidRPr="00991783" w:rsidRDefault="00A14509" w:rsidP="00733AF7">
      <w:r w:rsidRPr="00991783">
        <w:rPr>
          <w:noProof/>
        </w:rPr>
        <w:drawing>
          <wp:inline distT="0" distB="0" distL="0" distR="0" wp14:anchorId="6C0BD89D" wp14:editId="1D81FFB1">
            <wp:extent cx="4185703" cy="2223878"/>
            <wp:effectExtent l="0" t="0" r="5715" b="5080"/>
            <wp:docPr id="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188225" cy="2225218"/>
                    </a:xfrm>
                    <a:prstGeom prst="rect">
                      <a:avLst/>
                    </a:prstGeom>
                  </pic:spPr>
                </pic:pic>
              </a:graphicData>
            </a:graphic>
          </wp:inline>
        </w:drawing>
      </w:r>
    </w:p>
    <w:p w14:paraId="4C20B1F6" w14:textId="47308043" w:rsidR="00A14509" w:rsidRPr="00345D88" w:rsidRDefault="00A14509" w:rsidP="00733AF7">
      <w:r w:rsidRPr="00991783">
        <w:rPr>
          <w:rFonts w:hint="eastAsia"/>
        </w:rPr>
        <w:t xml:space="preserve">이는 위에서 설명한 </w:t>
      </w:r>
      <w:proofErr w:type="gramStart"/>
      <w:r w:rsidRPr="00991783">
        <w:rPr>
          <w:rFonts w:hint="eastAsia"/>
        </w:rPr>
        <w:t xml:space="preserve">것 </w:t>
      </w:r>
      <w:proofErr w:type="spellStart"/>
      <w:r w:rsidRPr="00991783">
        <w:rPr>
          <w:rFonts w:hint="eastAsia"/>
        </w:rPr>
        <w:t>처럼</w:t>
      </w:r>
      <w:proofErr w:type="spellEnd"/>
      <w:proofErr w:type="gramEnd"/>
      <w:r w:rsidRPr="00991783">
        <w:rPr>
          <w:rFonts w:hint="eastAsia"/>
        </w:rPr>
        <w:t xml:space="preserve"> 사용자의 브라우저가 사용자가 입력한 URL주소를</w:t>
      </w:r>
      <w:r>
        <w:rPr>
          <w:rFonts w:hint="eastAsia"/>
        </w:rPr>
        <w:t xml:space="preserve"> 먼저</w:t>
      </w:r>
      <w:r w:rsidRPr="00991783">
        <w:rPr>
          <w:rFonts w:hint="eastAsia"/>
        </w:rPr>
        <w:t xml:space="preserve"> IP주소로 변환하고 이를 이용해서 해당 페이지를 구성하는 </w:t>
      </w:r>
      <w:r>
        <w:rPr>
          <w:rFonts w:hint="eastAsia"/>
        </w:rPr>
        <w:t>데이터</w:t>
      </w:r>
      <w:r w:rsidRPr="00991783">
        <w:rPr>
          <w:rFonts w:hint="eastAsia"/>
        </w:rPr>
        <w:t>를 저장하고 있는 서버에 접속해서 해당</w:t>
      </w:r>
      <w:r>
        <w:rPr>
          <w:rFonts w:hint="eastAsia"/>
        </w:rPr>
        <w:t xml:space="preserve"> 데이터</w:t>
      </w:r>
      <w:r w:rsidRPr="00991783">
        <w:rPr>
          <w:rFonts w:hint="eastAsia"/>
        </w:rPr>
        <w:t>를 받은 다음에, 정해진 규칙에 의해 화면에</w:t>
      </w:r>
      <w:r>
        <w:rPr>
          <w:rFonts w:hint="eastAsia"/>
        </w:rPr>
        <w:t xml:space="preserve"> 사용자가 보기 편한</w:t>
      </w:r>
      <w:r w:rsidRPr="00991783">
        <w:rPr>
          <w:rFonts w:hint="eastAsia"/>
        </w:rPr>
        <w:t xml:space="preserve"> 방식으로 표시한 </w:t>
      </w:r>
      <w:r>
        <w:rPr>
          <w:rFonts w:hint="eastAsia"/>
        </w:rPr>
        <w:t>것입니다</w:t>
      </w:r>
      <w:r w:rsidRPr="00991783">
        <w:rPr>
          <w:rFonts w:hint="eastAsia"/>
        </w:rPr>
        <w:t xml:space="preserve">. </w:t>
      </w:r>
      <w:r>
        <w:rPr>
          <w:rFonts w:hint="eastAsia"/>
        </w:rPr>
        <w:t>웹페이지를 구성하는 (혹은 웹페이지를 브라우저 상에 표현하는데 필요한) 데이터는 대부분 소스 코드</w:t>
      </w:r>
      <w:r w:rsidR="007D31D4">
        <w:rPr>
          <w:rFonts w:hint="eastAsia"/>
        </w:rPr>
        <w:t>(</w:t>
      </w:r>
      <w:r w:rsidR="007D31D4">
        <w:t>s</w:t>
      </w:r>
      <w:r>
        <w:rPr>
          <w:rFonts w:hint="eastAsia"/>
        </w:rPr>
        <w:t>ource code)</w:t>
      </w:r>
      <w:r w:rsidR="007D31D4">
        <w:rPr>
          <w:rFonts w:hint="eastAsia"/>
        </w:rPr>
        <w:t>라는 것으</w:t>
      </w:r>
      <w:r>
        <w:rPr>
          <w:rFonts w:hint="eastAsia"/>
        </w:rPr>
        <w:t>로 구성되어 있습니다</w:t>
      </w:r>
      <w:r w:rsidRPr="00991783">
        <w:rPr>
          <w:rFonts w:hint="eastAsia"/>
        </w:rPr>
        <w:t>.</w:t>
      </w:r>
      <w:r>
        <w:rPr>
          <w:rFonts w:hint="eastAsia"/>
        </w:rPr>
        <w:t xml:space="preserve"> 이러한 소스 코드는 해당 웹페이지에서 여러분의 마우스 오른쪽 버튼을 </w:t>
      </w:r>
      <w:proofErr w:type="spellStart"/>
      <w:r>
        <w:rPr>
          <w:rFonts w:hint="eastAsia"/>
        </w:rPr>
        <w:t>클리하면</w:t>
      </w:r>
      <w:proofErr w:type="spellEnd"/>
      <w:r>
        <w:rPr>
          <w:rFonts w:hint="eastAsia"/>
        </w:rPr>
        <w:t xml:space="preserve"> 나오는 메뉴 중에서 </w:t>
      </w:r>
      <w:r>
        <w:t>‘</w:t>
      </w:r>
      <w:r>
        <w:rPr>
          <w:rFonts w:hint="eastAsia"/>
        </w:rPr>
        <w:t>소스코드 보기</w:t>
      </w:r>
      <w:r>
        <w:t>’</w:t>
      </w:r>
      <w:r>
        <w:rPr>
          <w:rFonts w:hint="eastAsia"/>
        </w:rPr>
        <w:t xml:space="preserve"> 라는 하위 메뉴를 선택하면 볼 수 있습니다. </w:t>
      </w:r>
      <w:proofErr w:type="spellStart"/>
      <w:r>
        <w:rPr>
          <w:rFonts w:hint="eastAsia"/>
        </w:rPr>
        <w:t>Daum</w:t>
      </w:r>
      <w:proofErr w:type="spellEnd"/>
      <w:r>
        <w:rPr>
          <w:rFonts w:hint="eastAsia"/>
        </w:rPr>
        <w:t xml:space="preserve"> 페이지의 소스 코드는 아래 그림과 같습니다. </w:t>
      </w:r>
    </w:p>
    <w:p w14:paraId="1D58028F" w14:textId="77777777" w:rsidR="00A14509" w:rsidRPr="00991783" w:rsidRDefault="00A14509" w:rsidP="00733AF7">
      <w:r w:rsidRPr="00991783">
        <w:rPr>
          <w:noProof/>
        </w:rPr>
        <w:lastRenderedPageBreak/>
        <w:drawing>
          <wp:inline distT="0" distB="0" distL="0" distR="0" wp14:anchorId="1F3AD822" wp14:editId="2F8257FC">
            <wp:extent cx="5420851" cy="2880115"/>
            <wp:effectExtent l="0" t="0" r="8890" b="0"/>
            <wp:docPr id="2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29363" cy="2884637"/>
                    </a:xfrm>
                    <a:prstGeom prst="rect">
                      <a:avLst/>
                    </a:prstGeom>
                  </pic:spPr>
                </pic:pic>
              </a:graphicData>
            </a:graphic>
          </wp:inline>
        </w:drawing>
      </w:r>
    </w:p>
    <w:p w14:paraId="5466F9C5" w14:textId="2AB56B99" w:rsidR="00A14509" w:rsidRDefault="00A14509" w:rsidP="00733AF7">
      <w:r>
        <w:rPr>
          <w:rFonts w:hint="eastAsia"/>
        </w:rPr>
        <w:t xml:space="preserve">웹페이지를 구성하는 소스 코드는 여러가지 종류의 컴퓨터 프로그래밍 언어로 작성되어 있습니다. </w:t>
      </w:r>
      <w:r w:rsidRPr="00991783">
        <w:rPr>
          <w:rFonts w:hint="eastAsia"/>
        </w:rPr>
        <w:t>주로 사용되는 언어로는</w:t>
      </w:r>
      <w:r>
        <w:rPr>
          <w:rFonts w:hint="eastAsia"/>
        </w:rPr>
        <w:t xml:space="preserve"> HTML, XML</w:t>
      </w:r>
      <w:r w:rsidRPr="00991783">
        <w:rPr>
          <w:rFonts w:hint="eastAsia"/>
        </w:rPr>
        <w:t xml:space="preserve">, Java Script등이 </w:t>
      </w:r>
      <w:r>
        <w:rPr>
          <w:rFonts w:hint="eastAsia"/>
        </w:rPr>
        <w:t>있습니다</w:t>
      </w:r>
      <w:r w:rsidRPr="00991783">
        <w:rPr>
          <w:rFonts w:hint="eastAsia"/>
        </w:rPr>
        <w:t>.</w:t>
      </w:r>
      <w:r>
        <w:rPr>
          <w:rFonts w:hint="eastAsia"/>
        </w:rPr>
        <w:t xml:space="preserve"> 하지만,</w:t>
      </w:r>
      <w:r w:rsidRPr="00991783">
        <w:rPr>
          <w:rFonts w:hint="eastAsia"/>
        </w:rPr>
        <w:t xml:space="preserve"> Web scraping을 하는데 있어서는 </w:t>
      </w:r>
      <w:r>
        <w:rPr>
          <w:rFonts w:hint="eastAsia"/>
        </w:rPr>
        <w:t xml:space="preserve">소스 코드가 어떠한 컴퓨터 프로그래밍 언어로 작성되어 있는지, 그리고 각 언어의 특성이 무엇인지에 대해서 잘 몰라도 됩니다. </w:t>
      </w:r>
    </w:p>
    <w:p w14:paraId="0D88E1E5" w14:textId="13763C40" w:rsidR="00A14509" w:rsidRPr="00991783" w:rsidRDefault="007D31D4" w:rsidP="00733AF7">
      <w:r>
        <w:rPr>
          <w:rFonts w:hint="eastAsia"/>
        </w:rPr>
        <w:t>웹 데이터</w:t>
      </w:r>
      <w:r w:rsidR="00A14509">
        <w:rPr>
          <w:rFonts w:hint="eastAsia"/>
        </w:rPr>
        <w:t xml:space="preserve"> 수집에 있어서 </w:t>
      </w:r>
      <w:r w:rsidR="00A14509" w:rsidRPr="00991783">
        <w:rPr>
          <w:rFonts w:hint="eastAsia"/>
          <w:b/>
        </w:rPr>
        <w:t>여러분이 기억해야하는 것은</w:t>
      </w:r>
      <w:r w:rsidR="00A14509">
        <w:rPr>
          <w:rFonts w:hint="eastAsia"/>
          <w:b/>
        </w:rPr>
        <w:t xml:space="preserve"> 소스 코드</w:t>
      </w:r>
      <w:r w:rsidR="00A14509" w:rsidRPr="00991783">
        <w:rPr>
          <w:rFonts w:hint="eastAsia"/>
          <w:b/>
        </w:rPr>
        <w:t xml:space="preserve">는 </w:t>
      </w:r>
      <w:r w:rsidR="00A14509">
        <w:rPr>
          <w:rFonts w:hint="eastAsia"/>
          <w:b/>
        </w:rPr>
        <w:t>여러 개의 태그 (</w:t>
      </w:r>
      <w:r w:rsidR="00A14509" w:rsidRPr="00991783">
        <w:rPr>
          <w:rFonts w:hint="eastAsia"/>
          <w:b/>
        </w:rPr>
        <w:t>tag</w:t>
      </w:r>
      <w:r w:rsidR="00A14509">
        <w:rPr>
          <w:rFonts w:hint="eastAsia"/>
          <w:b/>
        </w:rPr>
        <w:t xml:space="preserve">s) 들로 구성되어 </w:t>
      </w:r>
      <w:proofErr w:type="spellStart"/>
      <w:r w:rsidR="00A14509">
        <w:rPr>
          <w:rFonts w:hint="eastAsia"/>
          <w:b/>
        </w:rPr>
        <w:t>있다라는</w:t>
      </w:r>
      <w:proofErr w:type="spellEnd"/>
      <w:r w:rsidR="00A14509">
        <w:rPr>
          <w:rFonts w:hint="eastAsia"/>
          <w:b/>
        </w:rPr>
        <w:t xml:space="preserve"> 것입니다. </w:t>
      </w:r>
      <w:r w:rsidR="00A14509" w:rsidRPr="00991783">
        <w:rPr>
          <w:rFonts w:hint="eastAsia"/>
        </w:rPr>
        <w:t xml:space="preserve">예를 들어, 위의 </w:t>
      </w:r>
      <w:hyperlink r:id="rId16" w:history="1">
        <w:r w:rsidR="00A14509" w:rsidRPr="00991783">
          <w:rPr>
            <w:rStyle w:val="Hyperlink"/>
            <w:rFonts w:hint="eastAsia"/>
          </w:rPr>
          <w:t>www.daum.net</w:t>
        </w:r>
      </w:hyperlink>
      <w:r w:rsidR="00A14509" w:rsidRPr="00991783">
        <w:rPr>
          <w:rFonts w:hint="eastAsia"/>
        </w:rPr>
        <w:t xml:space="preserve"> 페이지를 구성하는 </w:t>
      </w:r>
      <w:r w:rsidR="00A14509">
        <w:rPr>
          <w:rFonts w:hint="eastAsia"/>
        </w:rPr>
        <w:t>소스 코드는</w:t>
      </w:r>
      <w:r w:rsidR="00A14509" w:rsidRPr="00991783">
        <w:rPr>
          <w:rFonts w:hint="eastAsia"/>
        </w:rPr>
        <w:t xml:space="preserve"> 아래와 같이 구성되어 </w:t>
      </w:r>
      <w:r w:rsidR="00A14509">
        <w:rPr>
          <w:rFonts w:hint="eastAsia"/>
        </w:rPr>
        <w:t>있습니다</w:t>
      </w:r>
      <w:r w:rsidR="00A14509" w:rsidRPr="00991783">
        <w:rPr>
          <w:rFonts w:hint="eastAsia"/>
        </w:rPr>
        <w:t xml:space="preserve">. </w:t>
      </w:r>
    </w:p>
    <w:p w14:paraId="574ED42C" w14:textId="77777777" w:rsidR="00A14509" w:rsidRPr="00991783" w:rsidRDefault="00A14509" w:rsidP="00733AF7">
      <w:r>
        <w:rPr>
          <w:noProof/>
        </w:rPr>
        <mc:AlternateContent>
          <mc:Choice Requires="wps">
            <w:drawing>
              <wp:inline distT="0" distB="0" distL="0" distR="0" wp14:anchorId="36762AE6" wp14:editId="6E5896EA">
                <wp:extent cx="6205234" cy="2716772"/>
                <wp:effectExtent l="0" t="0" r="24130" b="26670"/>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5234" cy="2716772"/>
                        </a:xfrm>
                        <a:prstGeom prst="rect">
                          <a:avLst/>
                        </a:prstGeom>
                        <a:solidFill>
                          <a:srgbClr val="FFFFFF"/>
                        </a:solidFill>
                        <a:ln w="9525">
                          <a:solidFill>
                            <a:srgbClr val="000000"/>
                          </a:solidFill>
                          <a:miter lim="800000"/>
                          <a:headEnd/>
                          <a:tailEnd/>
                        </a:ln>
                      </wps:spPr>
                      <wps:txbx>
                        <w:txbxContent>
                          <w:p w14:paraId="1BFEA9C3" w14:textId="77777777" w:rsidR="00EC54BE" w:rsidRPr="008D3A3C" w:rsidRDefault="00EC54BE" w:rsidP="00A14509">
                            <w:r w:rsidRPr="008D3A3C">
                              <w:t>&lt;meta charset="utf-8"/&gt;</w:t>
                            </w:r>
                          </w:p>
                          <w:p w14:paraId="13C360FB" w14:textId="77777777" w:rsidR="00EC54BE" w:rsidRPr="008D3A3C" w:rsidRDefault="00EC54BE" w:rsidP="00A14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rPr>
                            </w:pPr>
                            <w:r w:rsidRPr="008D3A3C">
                              <w:rPr>
                                <w:rFonts w:ascii="Courier New" w:eastAsia="Times New Roman" w:hAnsi="Courier New" w:cs="Courier New"/>
                              </w:rPr>
                              <w:t>&lt;title&gt;</w:t>
                            </w:r>
                            <w:proofErr w:type="spellStart"/>
                            <w:r w:rsidRPr="008D3A3C">
                              <w:rPr>
                                <w:rFonts w:ascii="Courier New" w:eastAsia="Times New Roman" w:hAnsi="Courier New" w:cs="Courier New"/>
                              </w:rPr>
                              <w:t>Daum</w:t>
                            </w:r>
                            <w:proofErr w:type="spellEnd"/>
                            <w:r w:rsidRPr="008D3A3C">
                              <w:rPr>
                                <w:rFonts w:ascii="Courier New" w:eastAsia="Times New Roman" w:hAnsi="Courier New" w:cs="Courier New"/>
                              </w:rPr>
                              <w:t>&lt;/title&gt;</w:t>
                            </w:r>
                          </w:p>
                          <w:p w14:paraId="496C2711" w14:textId="77777777" w:rsidR="00EC54BE" w:rsidRPr="008D3A3C" w:rsidRDefault="00EC54BE" w:rsidP="00A14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rPr>
                            </w:pPr>
                            <w:r w:rsidRPr="008D3A3C">
                              <w:rPr>
                                <w:rFonts w:ascii="Courier New" w:eastAsia="Times New Roman" w:hAnsi="Courier New" w:cs="Courier New"/>
                              </w:rPr>
                              <w:t>&lt;meta property="</w:t>
                            </w:r>
                            <w:proofErr w:type="spellStart"/>
                            <w:r w:rsidRPr="008D3A3C">
                              <w:rPr>
                                <w:rFonts w:ascii="Courier New" w:eastAsia="Times New Roman" w:hAnsi="Courier New" w:cs="Courier New"/>
                              </w:rPr>
                              <w:t>og:url</w:t>
                            </w:r>
                            <w:proofErr w:type="spellEnd"/>
                            <w:r w:rsidRPr="008D3A3C">
                              <w:rPr>
                                <w:rFonts w:ascii="Courier New" w:eastAsia="Times New Roman" w:hAnsi="Courier New" w:cs="Courier New"/>
                              </w:rPr>
                              <w:t>" content="https://www.daum.net/"&gt;</w:t>
                            </w:r>
                          </w:p>
                          <w:p w14:paraId="5523A59E" w14:textId="77777777" w:rsidR="00EC54BE" w:rsidRPr="008D3A3C" w:rsidRDefault="00EC54BE" w:rsidP="00A14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rPr>
                            </w:pPr>
                            <w:r w:rsidRPr="008D3A3C">
                              <w:rPr>
                                <w:rFonts w:ascii="Courier New" w:eastAsia="Times New Roman" w:hAnsi="Courier New" w:cs="Courier New"/>
                              </w:rPr>
                              <w:t>&lt;meta property="</w:t>
                            </w:r>
                            <w:proofErr w:type="spellStart"/>
                            <w:proofErr w:type="gramStart"/>
                            <w:r w:rsidRPr="008D3A3C">
                              <w:rPr>
                                <w:rFonts w:ascii="Courier New" w:eastAsia="Times New Roman" w:hAnsi="Courier New" w:cs="Courier New"/>
                              </w:rPr>
                              <w:t>og:type</w:t>
                            </w:r>
                            <w:proofErr w:type="spellEnd"/>
                            <w:proofErr w:type="gramEnd"/>
                            <w:r w:rsidRPr="008D3A3C">
                              <w:rPr>
                                <w:rFonts w:ascii="Courier New" w:eastAsia="Times New Roman" w:hAnsi="Courier New" w:cs="Courier New"/>
                              </w:rPr>
                              <w:t>" content="website"&gt;</w:t>
                            </w:r>
                          </w:p>
                          <w:p w14:paraId="5395948F" w14:textId="77777777" w:rsidR="00EC54BE" w:rsidRPr="008D3A3C" w:rsidRDefault="00EC54BE" w:rsidP="00A14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rPr>
                            </w:pPr>
                            <w:r w:rsidRPr="008D3A3C">
                              <w:rPr>
                                <w:rFonts w:ascii="Courier New" w:eastAsia="Times New Roman" w:hAnsi="Courier New" w:cs="Courier New"/>
                              </w:rPr>
                              <w:t>&lt;meta property="</w:t>
                            </w:r>
                            <w:proofErr w:type="spellStart"/>
                            <w:proofErr w:type="gramStart"/>
                            <w:r w:rsidRPr="008D3A3C">
                              <w:rPr>
                                <w:rFonts w:ascii="Courier New" w:eastAsia="Times New Roman" w:hAnsi="Courier New" w:cs="Courier New"/>
                              </w:rPr>
                              <w:t>og:title</w:t>
                            </w:r>
                            <w:proofErr w:type="spellEnd"/>
                            <w:proofErr w:type="gramEnd"/>
                            <w:r w:rsidRPr="008D3A3C">
                              <w:rPr>
                                <w:rFonts w:ascii="Courier New" w:eastAsia="Times New Roman" w:hAnsi="Courier New" w:cs="Courier New"/>
                              </w:rPr>
                              <w:t>" content="</w:t>
                            </w:r>
                            <w:proofErr w:type="spellStart"/>
                            <w:r w:rsidRPr="008D3A3C">
                              <w:rPr>
                                <w:rFonts w:ascii="Courier New" w:eastAsia="Times New Roman" w:hAnsi="Courier New" w:cs="Courier New"/>
                              </w:rPr>
                              <w:t>Daum</w:t>
                            </w:r>
                            <w:proofErr w:type="spellEnd"/>
                            <w:r w:rsidRPr="008D3A3C">
                              <w:rPr>
                                <w:rFonts w:ascii="Courier New" w:eastAsia="Times New Roman" w:hAnsi="Courier New" w:cs="Courier New"/>
                              </w:rPr>
                              <w:t>"&gt;</w:t>
                            </w:r>
                          </w:p>
                          <w:p w14:paraId="2C711CF3" w14:textId="77777777" w:rsidR="00EC54BE" w:rsidRPr="008D3A3C" w:rsidRDefault="00EC54BE" w:rsidP="00A14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rPr>
                            </w:pPr>
                            <w:r w:rsidRPr="008D3A3C">
                              <w:rPr>
                                <w:rFonts w:ascii="Courier New" w:eastAsia="Times New Roman" w:hAnsi="Courier New" w:cs="Courier New"/>
                              </w:rPr>
                              <w:t>&lt;meta property="</w:t>
                            </w:r>
                            <w:proofErr w:type="spellStart"/>
                            <w:proofErr w:type="gramStart"/>
                            <w:r w:rsidRPr="008D3A3C">
                              <w:rPr>
                                <w:rFonts w:ascii="Courier New" w:eastAsia="Times New Roman" w:hAnsi="Courier New" w:cs="Courier New"/>
                              </w:rPr>
                              <w:t>og:image</w:t>
                            </w:r>
                            <w:proofErr w:type="spellEnd"/>
                            <w:proofErr w:type="gramEnd"/>
                            <w:r w:rsidRPr="008D3A3C">
                              <w:rPr>
                                <w:rFonts w:ascii="Courier New" w:eastAsia="Times New Roman" w:hAnsi="Courier New" w:cs="Courier New"/>
                              </w:rPr>
                              <w:t>" content="//i1.daumcdn.net/svc/image/U03/common_icon/5587C4E4012FCD0001"&gt;</w:t>
                            </w:r>
                          </w:p>
                          <w:p w14:paraId="0A705871" w14:textId="77777777" w:rsidR="00EC54BE" w:rsidRPr="008D3A3C" w:rsidRDefault="00EC54BE" w:rsidP="00A14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rPr>
                            </w:pPr>
                            <w:r w:rsidRPr="008D3A3C">
                              <w:rPr>
                                <w:rFonts w:ascii="Courier New" w:eastAsia="Times New Roman" w:hAnsi="Courier New" w:cs="Courier New"/>
                              </w:rPr>
                              <w:t>&lt;meta property="</w:t>
                            </w:r>
                            <w:proofErr w:type="spellStart"/>
                            <w:proofErr w:type="gramStart"/>
                            <w:r w:rsidRPr="008D3A3C">
                              <w:rPr>
                                <w:rFonts w:ascii="Courier New" w:eastAsia="Times New Roman" w:hAnsi="Courier New" w:cs="Courier New"/>
                              </w:rPr>
                              <w:t>og:description</w:t>
                            </w:r>
                            <w:proofErr w:type="spellEnd"/>
                            <w:proofErr w:type="gramEnd"/>
                            <w:r w:rsidRPr="008D3A3C">
                              <w:rPr>
                                <w:rFonts w:ascii="Courier New" w:eastAsia="Times New Roman" w:hAnsi="Courier New" w:cs="Courier New"/>
                              </w:rPr>
                              <w:t>" content="</w:t>
                            </w:r>
                            <w:r w:rsidRPr="008D3A3C">
                              <w:rPr>
                                <w:rFonts w:ascii="바탕" w:eastAsia="바탕" w:hAnsi="바탕" w:cs="바탕" w:hint="eastAsia"/>
                              </w:rPr>
                              <w:t>나의</w:t>
                            </w:r>
                            <w:r w:rsidRPr="008D3A3C">
                              <w:rPr>
                                <w:rFonts w:ascii="Courier New" w:eastAsia="Times New Roman" w:hAnsi="Courier New" w:cs="Courier New"/>
                              </w:rPr>
                              <w:t xml:space="preserve"> </w:t>
                            </w:r>
                            <w:r w:rsidRPr="008D3A3C">
                              <w:rPr>
                                <w:rFonts w:ascii="바탕" w:eastAsia="바탕" w:hAnsi="바탕" w:cs="바탕" w:hint="eastAsia"/>
                              </w:rPr>
                              <w:t>관심</w:t>
                            </w:r>
                            <w:r w:rsidRPr="008D3A3C">
                              <w:rPr>
                                <w:rFonts w:ascii="Courier New" w:eastAsia="Times New Roman" w:hAnsi="Courier New" w:cs="Courier New"/>
                              </w:rPr>
                              <w:t xml:space="preserve"> </w:t>
                            </w:r>
                            <w:r w:rsidRPr="008D3A3C">
                              <w:rPr>
                                <w:rFonts w:ascii="바탕" w:eastAsia="바탕" w:hAnsi="바탕" w:cs="바탕" w:hint="eastAsia"/>
                              </w:rPr>
                              <w:t>콘텐츠를</w:t>
                            </w:r>
                            <w:r w:rsidRPr="008D3A3C">
                              <w:rPr>
                                <w:rFonts w:ascii="Courier New" w:eastAsia="Times New Roman" w:hAnsi="Courier New" w:cs="Courier New"/>
                              </w:rPr>
                              <w:t xml:space="preserve"> </w:t>
                            </w:r>
                            <w:r w:rsidRPr="008D3A3C">
                              <w:rPr>
                                <w:rFonts w:ascii="바탕" w:eastAsia="바탕" w:hAnsi="바탕" w:cs="바탕" w:hint="eastAsia"/>
                              </w:rPr>
                              <w:t>가장</w:t>
                            </w:r>
                            <w:r w:rsidRPr="008D3A3C">
                              <w:rPr>
                                <w:rFonts w:ascii="Courier New" w:eastAsia="Times New Roman" w:hAnsi="Courier New" w:cs="Courier New"/>
                              </w:rPr>
                              <w:t xml:space="preserve"> </w:t>
                            </w:r>
                            <w:r w:rsidRPr="008D3A3C">
                              <w:rPr>
                                <w:rFonts w:ascii="바탕" w:eastAsia="바탕" w:hAnsi="바탕" w:cs="바탕" w:hint="eastAsia"/>
                              </w:rPr>
                              <w:t>즐겁게</w:t>
                            </w:r>
                            <w:r w:rsidRPr="008D3A3C">
                              <w:rPr>
                                <w:rFonts w:ascii="Courier New" w:eastAsia="Times New Roman" w:hAnsi="Courier New" w:cs="Courier New"/>
                              </w:rPr>
                              <w:t xml:space="preserve"> </w:t>
                            </w:r>
                            <w:r w:rsidRPr="008D3A3C">
                              <w:rPr>
                                <w:rFonts w:ascii="바탕" w:eastAsia="바탕" w:hAnsi="바탕" w:cs="바탕" w:hint="eastAsia"/>
                              </w:rPr>
                              <w:t>볼</w:t>
                            </w:r>
                            <w:r w:rsidRPr="008D3A3C">
                              <w:rPr>
                                <w:rFonts w:ascii="Courier New" w:eastAsia="Times New Roman" w:hAnsi="Courier New" w:cs="Courier New"/>
                              </w:rPr>
                              <w:t xml:space="preserve"> </w:t>
                            </w:r>
                            <w:r w:rsidRPr="008D3A3C">
                              <w:rPr>
                                <w:rFonts w:ascii="바탕" w:eastAsia="바탕" w:hAnsi="바탕" w:cs="바탕" w:hint="eastAsia"/>
                              </w:rPr>
                              <w:t>수</w:t>
                            </w:r>
                            <w:r w:rsidRPr="008D3A3C">
                              <w:rPr>
                                <w:rFonts w:ascii="Courier New" w:eastAsia="Times New Roman" w:hAnsi="Courier New" w:cs="Courier New"/>
                              </w:rPr>
                              <w:t xml:space="preserve"> </w:t>
                            </w:r>
                            <w:r w:rsidRPr="008D3A3C">
                              <w:rPr>
                                <w:rFonts w:ascii="바탕" w:eastAsia="바탕" w:hAnsi="바탕" w:cs="바탕" w:hint="eastAsia"/>
                              </w:rPr>
                              <w:t>있는</w:t>
                            </w:r>
                            <w:r w:rsidRPr="008D3A3C">
                              <w:rPr>
                                <w:rFonts w:ascii="Courier New" w:eastAsia="Times New Roman" w:hAnsi="Courier New" w:cs="Courier New"/>
                              </w:rPr>
                              <w:t xml:space="preserve"> </w:t>
                            </w:r>
                            <w:proofErr w:type="spellStart"/>
                            <w:r w:rsidRPr="008D3A3C">
                              <w:rPr>
                                <w:rFonts w:ascii="Courier New" w:eastAsia="Times New Roman" w:hAnsi="Courier New" w:cs="Courier New"/>
                              </w:rPr>
                              <w:t>Daum</w:t>
                            </w:r>
                            <w:proofErr w:type="spellEnd"/>
                            <w:r w:rsidRPr="008D3A3C">
                              <w:rPr>
                                <w:rFonts w:ascii="Courier New" w:eastAsia="Times New Roman" w:hAnsi="Courier New" w:cs="Courier New"/>
                              </w:rPr>
                              <w:t>"&gt;</w:t>
                            </w:r>
                          </w:p>
                          <w:p w14:paraId="12FDA971" w14:textId="77777777" w:rsidR="00EC54BE" w:rsidRPr="008D3A3C" w:rsidRDefault="00EC54BE" w:rsidP="00A14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rPr>
                            </w:pPr>
                            <w:r w:rsidRPr="008D3A3C">
                              <w:rPr>
                                <w:rFonts w:ascii="Courier New" w:eastAsia="Times New Roman" w:hAnsi="Courier New" w:cs="Courier New"/>
                              </w:rPr>
                              <w:t>&lt;meta name="</w:t>
                            </w:r>
                            <w:proofErr w:type="spellStart"/>
                            <w:r w:rsidRPr="008D3A3C">
                              <w:rPr>
                                <w:rFonts w:ascii="Courier New" w:eastAsia="Times New Roman" w:hAnsi="Courier New" w:cs="Courier New"/>
                              </w:rPr>
                              <w:t>msapplication</w:t>
                            </w:r>
                            <w:proofErr w:type="spellEnd"/>
                            <w:r w:rsidRPr="008D3A3C">
                              <w:rPr>
                                <w:rFonts w:ascii="Courier New" w:eastAsia="Times New Roman" w:hAnsi="Courier New" w:cs="Courier New"/>
                              </w:rPr>
                              <w:t>-task" content="name=</w:t>
                            </w:r>
                            <w:proofErr w:type="gramStart"/>
                            <w:r w:rsidRPr="008D3A3C">
                              <w:rPr>
                                <w:rFonts w:ascii="Courier New" w:eastAsia="Times New Roman" w:hAnsi="Courier New" w:cs="Courier New"/>
                              </w:rPr>
                              <w:t>Daum;action</w:t>
                            </w:r>
                            <w:proofErr w:type="gramEnd"/>
                            <w:r w:rsidRPr="008D3A3C">
                              <w:rPr>
                                <w:rFonts w:ascii="Courier New" w:eastAsia="Times New Roman" w:hAnsi="Courier New" w:cs="Courier New"/>
                              </w:rPr>
                              <w:t>-uri=https://www.daum.net/;icon-uri=/favicon.ico"&gt;</w:t>
                            </w:r>
                          </w:p>
                          <w:p w14:paraId="285A04FB" w14:textId="77777777" w:rsidR="00EC54BE" w:rsidRPr="008D3A3C" w:rsidRDefault="00EC54BE" w:rsidP="00A14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rPr>
                            </w:pPr>
                            <w:r w:rsidRPr="008D3A3C">
                              <w:rPr>
                                <w:rFonts w:ascii="Courier New" w:eastAsia="Times New Roman" w:hAnsi="Courier New" w:cs="Courier New"/>
                              </w:rPr>
                              <w:t>&lt;meta name="</w:t>
                            </w:r>
                            <w:proofErr w:type="spellStart"/>
                            <w:r w:rsidRPr="008D3A3C">
                              <w:rPr>
                                <w:rFonts w:ascii="Courier New" w:eastAsia="Times New Roman" w:hAnsi="Courier New" w:cs="Courier New"/>
                              </w:rPr>
                              <w:t>msapplication</w:t>
                            </w:r>
                            <w:proofErr w:type="spellEnd"/>
                            <w:r w:rsidRPr="008D3A3C">
                              <w:rPr>
                                <w:rFonts w:ascii="Courier New" w:eastAsia="Times New Roman" w:hAnsi="Courier New" w:cs="Courier New"/>
                              </w:rPr>
                              <w:t>-task" content="name=</w:t>
                            </w:r>
                            <w:proofErr w:type="gramStart"/>
                            <w:r w:rsidRPr="008D3A3C">
                              <w:rPr>
                                <w:rFonts w:ascii="바탕" w:eastAsia="바탕" w:hAnsi="바탕" w:cs="바탕" w:hint="eastAsia"/>
                              </w:rPr>
                              <w:t>미디어다음</w:t>
                            </w:r>
                            <w:r w:rsidRPr="008D3A3C">
                              <w:rPr>
                                <w:rFonts w:ascii="Courier New" w:eastAsia="Times New Roman" w:hAnsi="Courier New" w:cs="Courier New"/>
                              </w:rPr>
                              <w:t>;action</w:t>
                            </w:r>
                            <w:proofErr w:type="gramEnd"/>
                            <w:r w:rsidRPr="008D3A3C">
                              <w:rPr>
                                <w:rFonts w:ascii="Courier New" w:eastAsia="Times New Roman" w:hAnsi="Courier New" w:cs="Courier New"/>
                              </w:rPr>
                              <w:t>-</w:t>
                            </w:r>
                            <w:proofErr w:type="spellStart"/>
                            <w:r w:rsidRPr="008D3A3C">
                              <w:rPr>
                                <w:rFonts w:ascii="Courier New" w:eastAsia="Times New Roman" w:hAnsi="Courier New" w:cs="Courier New"/>
                              </w:rPr>
                              <w:t>uri</w:t>
                            </w:r>
                            <w:proofErr w:type="spellEnd"/>
                            <w:r w:rsidRPr="008D3A3C">
                              <w:rPr>
                                <w:rFonts w:ascii="Courier New" w:eastAsia="Times New Roman" w:hAnsi="Courier New" w:cs="Courier New"/>
                              </w:rPr>
                              <w:t>=http://media.daum.net/;icon-uri=/media_favicon.ico"&gt;</w:t>
                            </w:r>
                          </w:p>
                          <w:p w14:paraId="207DDC1D" w14:textId="77777777" w:rsidR="00EC54BE" w:rsidRPr="008D3A3C" w:rsidRDefault="00EC54BE" w:rsidP="00A14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rPr>
                            </w:pPr>
                            <w:r w:rsidRPr="008D3A3C">
                              <w:rPr>
                                <w:rFonts w:ascii="Courier New" w:eastAsia="Times New Roman" w:hAnsi="Courier New" w:cs="Courier New"/>
                              </w:rPr>
                              <w:t>&lt;meta name="</w:t>
                            </w:r>
                            <w:proofErr w:type="spellStart"/>
                            <w:r w:rsidRPr="008D3A3C">
                              <w:rPr>
                                <w:rFonts w:ascii="Courier New" w:eastAsia="Times New Roman" w:hAnsi="Courier New" w:cs="Courier New"/>
                              </w:rPr>
                              <w:t>msapplication</w:t>
                            </w:r>
                            <w:proofErr w:type="spellEnd"/>
                            <w:r w:rsidRPr="008D3A3C">
                              <w:rPr>
                                <w:rFonts w:ascii="Courier New" w:eastAsia="Times New Roman" w:hAnsi="Courier New" w:cs="Courier New"/>
                              </w:rPr>
                              <w:t>-task" content="name=</w:t>
                            </w:r>
                            <w:proofErr w:type="gramStart"/>
                            <w:r w:rsidRPr="008D3A3C">
                              <w:rPr>
                                <w:rFonts w:ascii="바탕" w:eastAsia="바탕" w:hAnsi="바탕" w:cs="바탕" w:hint="eastAsia"/>
                              </w:rPr>
                              <w:t>메일</w:t>
                            </w:r>
                            <w:r w:rsidRPr="008D3A3C">
                              <w:rPr>
                                <w:rFonts w:ascii="Courier New" w:eastAsia="Times New Roman" w:hAnsi="Courier New" w:cs="Courier New"/>
                              </w:rPr>
                              <w:t>;action</w:t>
                            </w:r>
                            <w:proofErr w:type="gramEnd"/>
                            <w:r w:rsidRPr="008D3A3C">
                              <w:rPr>
                                <w:rFonts w:ascii="Courier New" w:eastAsia="Times New Roman" w:hAnsi="Courier New" w:cs="Courier New"/>
                              </w:rPr>
                              <w:t>-</w:t>
                            </w:r>
                            <w:proofErr w:type="spellStart"/>
                            <w:r w:rsidRPr="008D3A3C">
                              <w:rPr>
                                <w:rFonts w:ascii="Courier New" w:eastAsia="Times New Roman" w:hAnsi="Courier New" w:cs="Courier New"/>
                              </w:rPr>
                              <w:t>uri</w:t>
                            </w:r>
                            <w:proofErr w:type="spellEnd"/>
                            <w:r w:rsidRPr="008D3A3C">
                              <w:rPr>
                                <w:rFonts w:ascii="Courier New" w:eastAsia="Times New Roman" w:hAnsi="Courier New" w:cs="Courier New"/>
                              </w:rPr>
                              <w:t>=http://mail.daum.net;icon-uri=/mail_favicon.ico"&gt;</w:t>
                            </w:r>
                          </w:p>
                          <w:p w14:paraId="17721097" w14:textId="77777777" w:rsidR="00EC54BE" w:rsidRDefault="00EC54BE" w:rsidP="00A14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rPr>
                            </w:pPr>
                            <w:r w:rsidRPr="008D3A3C">
                              <w:rPr>
                                <w:rFonts w:ascii="Courier New" w:eastAsia="Times New Roman" w:hAnsi="Courier New" w:cs="Courier New"/>
                              </w:rPr>
                              <w:t>&lt;meta name="referrer" content="origin"&gt;</w:t>
                            </w:r>
                          </w:p>
                          <w:p w14:paraId="0DF33259" w14:textId="77777777" w:rsidR="00EC54BE" w:rsidRPr="00943FFF" w:rsidRDefault="00EC54BE" w:rsidP="00A14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rPr>
                            </w:pPr>
                            <w:r>
                              <w:rPr>
                                <w:rFonts w:ascii="Courier New" w:hAnsi="Courier New" w:cs="Courier New" w:hint="eastAsia"/>
                              </w:rPr>
                              <w:t>이하</w:t>
                            </w:r>
                            <w:r>
                              <w:rPr>
                                <w:rFonts w:ascii="Courier New" w:hAnsi="Courier New" w:cs="Courier New" w:hint="eastAsia"/>
                              </w:rPr>
                              <w:t xml:space="preserve"> </w:t>
                            </w:r>
                            <w:r>
                              <w:rPr>
                                <w:rFonts w:ascii="Courier New" w:hAnsi="Courier New" w:cs="Courier New" w:hint="eastAsia"/>
                              </w:rPr>
                              <w:t>생략</w:t>
                            </w:r>
                          </w:p>
                          <w:p w14:paraId="45DF2A5E" w14:textId="77777777" w:rsidR="00EC54BE" w:rsidRDefault="00EC54BE" w:rsidP="00A14509"/>
                        </w:txbxContent>
                      </wps:txbx>
                      <wps:bodyPr rot="0" vert="horz" wrap="square" lIns="91440" tIns="45720" rIns="91440" bIns="45720" anchor="t" anchorCtr="0">
                        <a:noAutofit/>
                      </wps:bodyPr>
                    </wps:wsp>
                  </a:graphicData>
                </a:graphic>
              </wp:inline>
            </w:drawing>
          </mc:Choice>
          <mc:Fallback>
            <w:pict>
              <v:shapetype w14:anchorId="36762AE6" id="_x0000_t202" coordsize="21600,21600" o:spt="202" path="m,l,21600r21600,l21600,xe">
                <v:stroke joinstyle="miter"/>
                <v:path gradientshapeok="t" o:connecttype="rect"/>
              </v:shapetype>
              <v:shape id="Text Box 2" o:spid="_x0000_s1026" type="#_x0000_t202" style="width:488.6pt;height:21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">
                <v:textbox>
                  <w:txbxContent>
                    <w:p w14:paraId="1BFEA9C3" w14:textId="77777777" w:rsidR="00EC54BE" w:rsidRPr="008D3A3C" w:rsidRDefault="00EC54BE" w:rsidP="00A14509">
                      <w:r w:rsidRPr="008D3A3C">
                        <w:t>&lt;meta charset="utf-8"/&gt;</w:t>
                      </w:r>
                    </w:p>
                    <w:p w14:paraId="13C360FB" w14:textId="77777777" w:rsidR="00EC54BE" w:rsidRPr="008D3A3C" w:rsidRDefault="00EC54BE" w:rsidP="00A14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rPr>
                      </w:pPr>
                      <w:r w:rsidRPr="008D3A3C">
                        <w:rPr>
                          <w:rFonts w:ascii="Courier New" w:eastAsia="Times New Roman" w:hAnsi="Courier New" w:cs="Courier New"/>
                        </w:rPr>
                        <w:t>&lt;title&gt;Daum&lt;/title&gt;</w:t>
                      </w:r>
                    </w:p>
                    <w:p w14:paraId="496C2711" w14:textId="77777777" w:rsidR="00EC54BE" w:rsidRPr="008D3A3C" w:rsidRDefault="00EC54BE" w:rsidP="00A14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rPr>
                      </w:pPr>
                      <w:r w:rsidRPr="008D3A3C">
                        <w:rPr>
                          <w:rFonts w:ascii="Courier New" w:eastAsia="Times New Roman" w:hAnsi="Courier New" w:cs="Courier New"/>
                        </w:rPr>
                        <w:t>&lt;meta property="og:url" content="https://www.daum.net/"&gt;</w:t>
                      </w:r>
                    </w:p>
                    <w:p w14:paraId="5523A59E" w14:textId="77777777" w:rsidR="00EC54BE" w:rsidRPr="008D3A3C" w:rsidRDefault="00EC54BE" w:rsidP="00A14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rPr>
                      </w:pPr>
                      <w:r w:rsidRPr="008D3A3C">
                        <w:rPr>
                          <w:rFonts w:ascii="Courier New" w:eastAsia="Times New Roman" w:hAnsi="Courier New" w:cs="Courier New"/>
                        </w:rPr>
                        <w:t>&lt;meta property="og:type" content="website"&gt;</w:t>
                      </w:r>
                    </w:p>
                    <w:p w14:paraId="5395948F" w14:textId="77777777" w:rsidR="00EC54BE" w:rsidRPr="008D3A3C" w:rsidRDefault="00EC54BE" w:rsidP="00A14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rPr>
                      </w:pPr>
                      <w:r w:rsidRPr="008D3A3C">
                        <w:rPr>
                          <w:rFonts w:ascii="Courier New" w:eastAsia="Times New Roman" w:hAnsi="Courier New" w:cs="Courier New"/>
                        </w:rPr>
                        <w:t>&lt;meta property="og:title" content="Daum"&gt;</w:t>
                      </w:r>
                    </w:p>
                    <w:p w14:paraId="2C711CF3" w14:textId="77777777" w:rsidR="00EC54BE" w:rsidRPr="008D3A3C" w:rsidRDefault="00EC54BE" w:rsidP="00A14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rPr>
                      </w:pPr>
                      <w:r w:rsidRPr="008D3A3C">
                        <w:rPr>
                          <w:rFonts w:ascii="Courier New" w:eastAsia="Times New Roman" w:hAnsi="Courier New" w:cs="Courier New"/>
                        </w:rPr>
                        <w:t>&lt;meta property="og:image" content="//i1.daumcdn.net/svc/image/U03/common_icon/5587C4E4012FCD0001"&gt;</w:t>
                      </w:r>
                    </w:p>
                    <w:p w14:paraId="0A705871" w14:textId="77777777" w:rsidR="00EC54BE" w:rsidRPr="008D3A3C" w:rsidRDefault="00EC54BE" w:rsidP="00A14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rPr>
                      </w:pPr>
                      <w:r w:rsidRPr="008D3A3C">
                        <w:rPr>
                          <w:rFonts w:ascii="Courier New" w:eastAsia="Times New Roman" w:hAnsi="Courier New" w:cs="Courier New"/>
                        </w:rPr>
                        <w:t>&lt;meta property="og:description" content="</w:t>
                      </w:r>
                      <w:r w:rsidRPr="008D3A3C">
                        <w:rPr>
                          <w:rFonts w:ascii="바탕" w:eastAsia="바탕" w:hAnsi="바탕" w:cs="바탕" w:hint="eastAsia"/>
                        </w:rPr>
                        <w:t>나의</w:t>
                      </w:r>
                      <w:r w:rsidRPr="008D3A3C">
                        <w:rPr>
                          <w:rFonts w:ascii="Courier New" w:eastAsia="Times New Roman" w:hAnsi="Courier New" w:cs="Courier New"/>
                        </w:rPr>
                        <w:t xml:space="preserve"> </w:t>
                      </w:r>
                      <w:r w:rsidRPr="008D3A3C">
                        <w:rPr>
                          <w:rFonts w:ascii="바탕" w:eastAsia="바탕" w:hAnsi="바탕" w:cs="바탕" w:hint="eastAsia"/>
                        </w:rPr>
                        <w:t>관심</w:t>
                      </w:r>
                      <w:r w:rsidRPr="008D3A3C">
                        <w:rPr>
                          <w:rFonts w:ascii="Courier New" w:eastAsia="Times New Roman" w:hAnsi="Courier New" w:cs="Courier New"/>
                        </w:rPr>
                        <w:t xml:space="preserve"> </w:t>
                      </w:r>
                      <w:r w:rsidRPr="008D3A3C">
                        <w:rPr>
                          <w:rFonts w:ascii="바탕" w:eastAsia="바탕" w:hAnsi="바탕" w:cs="바탕" w:hint="eastAsia"/>
                        </w:rPr>
                        <w:t>콘텐츠를</w:t>
                      </w:r>
                      <w:r w:rsidRPr="008D3A3C">
                        <w:rPr>
                          <w:rFonts w:ascii="Courier New" w:eastAsia="Times New Roman" w:hAnsi="Courier New" w:cs="Courier New"/>
                        </w:rPr>
                        <w:t xml:space="preserve"> </w:t>
                      </w:r>
                      <w:r w:rsidRPr="008D3A3C">
                        <w:rPr>
                          <w:rFonts w:ascii="바탕" w:eastAsia="바탕" w:hAnsi="바탕" w:cs="바탕" w:hint="eastAsia"/>
                        </w:rPr>
                        <w:t>가장</w:t>
                      </w:r>
                      <w:r w:rsidRPr="008D3A3C">
                        <w:rPr>
                          <w:rFonts w:ascii="Courier New" w:eastAsia="Times New Roman" w:hAnsi="Courier New" w:cs="Courier New"/>
                        </w:rPr>
                        <w:t xml:space="preserve"> </w:t>
                      </w:r>
                      <w:r w:rsidRPr="008D3A3C">
                        <w:rPr>
                          <w:rFonts w:ascii="바탕" w:eastAsia="바탕" w:hAnsi="바탕" w:cs="바탕" w:hint="eastAsia"/>
                        </w:rPr>
                        <w:t>즐겁게</w:t>
                      </w:r>
                      <w:r w:rsidRPr="008D3A3C">
                        <w:rPr>
                          <w:rFonts w:ascii="Courier New" w:eastAsia="Times New Roman" w:hAnsi="Courier New" w:cs="Courier New"/>
                        </w:rPr>
                        <w:t xml:space="preserve"> </w:t>
                      </w:r>
                      <w:r w:rsidRPr="008D3A3C">
                        <w:rPr>
                          <w:rFonts w:ascii="바탕" w:eastAsia="바탕" w:hAnsi="바탕" w:cs="바탕" w:hint="eastAsia"/>
                        </w:rPr>
                        <w:t>볼</w:t>
                      </w:r>
                      <w:r w:rsidRPr="008D3A3C">
                        <w:rPr>
                          <w:rFonts w:ascii="Courier New" w:eastAsia="Times New Roman" w:hAnsi="Courier New" w:cs="Courier New"/>
                        </w:rPr>
                        <w:t xml:space="preserve"> </w:t>
                      </w:r>
                      <w:r w:rsidRPr="008D3A3C">
                        <w:rPr>
                          <w:rFonts w:ascii="바탕" w:eastAsia="바탕" w:hAnsi="바탕" w:cs="바탕" w:hint="eastAsia"/>
                        </w:rPr>
                        <w:t>수</w:t>
                      </w:r>
                      <w:r w:rsidRPr="008D3A3C">
                        <w:rPr>
                          <w:rFonts w:ascii="Courier New" w:eastAsia="Times New Roman" w:hAnsi="Courier New" w:cs="Courier New"/>
                        </w:rPr>
                        <w:t xml:space="preserve"> </w:t>
                      </w:r>
                      <w:r w:rsidRPr="008D3A3C">
                        <w:rPr>
                          <w:rFonts w:ascii="바탕" w:eastAsia="바탕" w:hAnsi="바탕" w:cs="바탕" w:hint="eastAsia"/>
                        </w:rPr>
                        <w:t>있는</w:t>
                      </w:r>
                      <w:r w:rsidRPr="008D3A3C">
                        <w:rPr>
                          <w:rFonts w:ascii="Courier New" w:eastAsia="Times New Roman" w:hAnsi="Courier New" w:cs="Courier New"/>
                        </w:rPr>
                        <w:t xml:space="preserve"> Daum"&gt;</w:t>
                      </w:r>
                    </w:p>
                    <w:p w14:paraId="12FDA971" w14:textId="77777777" w:rsidR="00EC54BE" w:rsidRPr="008D3A3C" w:rsidRDefault="00EC54BE" w:rsidP="00A14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rPr>
                      </w:pPr>
                      <w:r w:rsidRPr="008D3A3C">
                        <w:rPr>
                          <w:rFonts w:ascii="Courier New" w:eastAsia="Times New Roman" w:hAnsi="Courier New" w:cs="Courier New"/>
                        </w:rPr>
                        <w:t>&lt;meta name="msapplication-task" content="name=Daum;action-uri=https://www.daum.net/;icon-uri=/favicon.ico"&gt;</w:t>
                      </w:r>
                    </w:p>
                    <w:p w14:paraId="285A04FB" w14:textId="77777777" w:rsidR="00EC54BE" w:rsidRPr="008D3A3C" w:rsidRDefault="00EC54BE" w:rsidP="00A14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rPr>
                      </w:pPr>
                      <w:r w:rsidRPr="008D3A3C">
                        <w:rPr>
                          <w:rFonts w:ascii="Courier New" w:eastAsia="Times New Roman" w:hAnsi="Courier New" w:cs="Courier New"/>
                        </w:rPr>
                        <w:t>&lt;meta name="msapplication-task" content="name=</w:t>
                      </w:r>
                      <w:r w:rsidRPr="008D3A3C">
                        <w:rPr>
                          <w:rFonts w:ascii="바탕" w:eastAsia="바탕" w:hAnsi="바탕" w:cs="바탕" w:hint="eastAsia"/>
                        </w:rPr>
                        <w:t>미디어다음</w:t>
                      </w:r>
                      <w:r w:rsidRPr="008D3A3C">
                        <w:rPr>
                          <w:rFonts w:ascii="Courier New" w:eastAsia="Times New Roman" w:hAnsi="Courier New" w:cs="Courier New"/>
                        </w:rPr>
                        <w:t>;action-uri=http://media.daum.net/;icon-uri=/media_favicon.ico"&gt;</w:t>
                      </w:r>
                    </w:p>
                    <w:p w14:paraId="207DDC1D" w14:textId="77777777" w:rsidR="00EC54BE" w:rsidRPr="008D3A3C" w:rsidRDefault="00EC54BE" w:rsidP="00A14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rPr>
                      </w:pPr>
                      <w:r w:rsidRPr="008D3A3C">
                        <w:rPr>
                          <w:rFonts w:ascii="Courier New" w:eastAsia="Times New Roman" w:hAnsi="Courier New" w:cs="Courier New"/>
                        </w:rPr>
                        <w:t>&lt;meta name="msapplication-task" content="name=</w:t>
                      </w:r>
                      <w:r w:rsidRPr="008D3A3C">
                        <w:rPr>
                          <w:rFonts w:ascii="바탕" w:eastAsia="바탕" w:hAnsi="바탕" w:cs="바탕" w:hint="eastAsia"/>
                        </w:rPr>
                        <w:t>메일</w:t>
                      </w:r>
                      <w:r w:rsidRPr="008D3A3C">
                        <w:rPr>
                          <w:rFonts w:ascii="Courier New" w:eastAsia="Times New Roman" w:hAnsi="Courier New" w:cs="Courier New"/>
                        </w:rPr>
                        <w:t>;action-uri=http://mail.daum.net;icon-uri=/mail_favicon.ico"&gt;</w:t>
                      </w:r>
                    </w:p>
                    <w:p w14:paraId="17721097" w14:textId="77777777" w:rsidR="00EC54BE" w:rsidRDefault="00EC54BE" w:rsidP="00A14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rPr>
                      </w:pPr>
                      <w:r w:rsidRPr="008D3A3C">
                        <w:rPr>
                          <w:rFonts w:ascii="Courier New" w:eastAsia="Times New Roman" w:hAnsi="Courier New" w:cs="Courier New"/>
                        </w:rPr>
                        <w:t>&lt;meta name="referrer" content="origin"&gt;</w:t>
                      </w:r>
                    </w:p>
                    <w:p w14:paraId="0DF33259" w14:textId="77777777" w:rsidR="00EC54BE" w:rsidRPr="00943FFF" w:rsidRDefault="00EC54BE" w:rsidP="00A145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rPr>
                      </w:pPr>
                      <w:r>
                        <w:rPr>
                          <w:rFonts w:ascii="Courier New" w:hAnsi="Courier New" w:cs="Courier New" w:hint="eastAsia"/>
                        </w:rPr>
                        <w:t>이하</w:t>
                      </w:r>
                      <w:r>
                        <w:rPr>
                          <w:rFonts w:ascii="Courier New" w:hAnsi="Courier New" w:cs="Courier New" w:hint="eastAsia"/>
                        </w:rPr>
                        <w:t xml:space="preserve"> </w:t>
                      </w:r>
                      <w:r>
                        <w:rPr>
                          <w:rFonts w:ascii="Courier New" w:hAnsi="Courier New" w:cs="Courier New" w:hint="eastAsia"/>
                        </w:rPr>
                        <w:t>생략</w:t>
                      </w:r>
                    </w:p>
                    <w:p w14:paraId="45DF2A5E" w14:textId="77777777" w:rsidR="00EC54BE" w:rsidRDefault="00EC54BE" w:rsidP="00A14509"/>
                  </w:txbxContent>
                </v:textbox>
                <w10:anchorlock/>
              </v:shape>
            </w:pict>
          </mc:Fallback>
        </mc:AlternateContent>
      </w:r>
    </w:p>
    <w:p w14:paraId="062E8EDA" w14:textId="103D729F" w:rsidR="00A14509" w:rsidRPr="00991783" w:rsidRDefault="00A14509" w:rsidP="00733AF7">
      <w:r w:rsidRPr="00991783">
        <w:rPr>
          <w:rFonts w:hint="eastAsia"/>
        </w:rPr>
        <w:t xml:space="preserve">여기에서 &lt;title&gt;, &lt;meta&gt;와 같이 </w:t>
      </w:r>
      <w:r w:rsidR="007D31D4">
        <w:rPr>
          <w:rFonts w:hint="eastAsia"/>
        </w:rPr>
        <w:t>각</w:t>
      </w:r>
      <w:r>
        <w:rPr>
          <w:rFonts w:hint="eastAsia"/>
        </w:rPr>
        <w:t>괄호(</w:t>
      </w:r>
      <w:r w:rsidRPr="00991783">
        <w:rPr>
          <w:rFonts w:hint="eastAsia"/>
        </w:rPr>
        <w:t>&lt;&gt; 괄호</w:t>
      </w:r>
      <w:r>
        <w:rPr>
          <w:rFonts w:hint="eastAsia"/>
        </w:rPr>
        <w:t>)</w:t>
      </w:r>
      <w:r w:rsidRPr="00991783">
        <w:rPr>
          <w:rFonts w:hint="eastAsia"/>
        </w:rPr>
        <w:t>를 사용하여 표현된 것을</w:t>
      </w:r>
      <w:r>
        <w:rPr>
          <w:rFonts w:hint="eastAsia"/>
        </w:rPr>
        <w:t xml:space="preserve"> 태그(</w:t>
      </w:r>
      <w:r w:rsidRPr="00991783">
        <w:rPr>
          <w:rFonts w:hint="eastAsia"/>
        </w:rPr>
        <w:t>tag</w:t>
      </w:r>
      <w:r>
        <w:rPr>
          <w:rFonts w:hint="eastAsia"/>
        </w:rPr>
        <w:t>)</w:t>
      </w:r>
      <w:r w:rsidRPr="00991783">
        <w:rPr>
          <w:rFonts w:hint="eastAsia"/>
        </w:rPr>
        <w:t xml:space="preserve">라고 </w:t>
      </w:r>
      <w:r>
        <w:rPr>
          <w:rFonts w:hint="eastAsia"/>
        </w:rPr>
        <w:t>합니다.</w:t>
      </w:r>
      <w:r w:rsidRPr="00991783">
        <w:rPr>
          <w:rFonts w:hint="eastAsia"/>
        </w:rPr>
        <w:t xml:space="preserve"> 보통 하나의 </w:t>
      </w:r>
      <w:r>
        <w:rPr>
          <w:rFonts w:hint="eastAsia"/>
        </w:rPr>
        <w:t>태그는</w:t>
      </w:r>
      <w:r w:rsidRPr="00991783">
        <w:rPr>
          <w:rFonts w:hint="eastAsia"/>
        </w:rPr>
        <w:t xml:space="preserve"> 시작</w:t>
      </w:r>
      <w:r>
        <w:rPr>
          <w:rFonts w:hint="eastAsia"/>
        </w:rPr>
        <w:t xml:space="preserve"> 태그(start tag)</w:t>
      </w:r>
      <w:r w:rsidRPr="00991783">
        <w:rPr>
          <w:rFonts w:hint="eastAsia"/>
        </w:rPr>
        <w:t xml:space="preserve">와 </w:t>
      </w:r>
      <w:r>
        <w:rPr>
          <w:rFonts w:hint="eastAsia"/>
        </w:rPr>
        <w:t>종료 태그 (end tag)</w:t>
      </w:r>
      <w:r w:rsidRPr="00991783">
        <w:rPr>
          <w:rFonts w:hint="eastAsia"/>
        </w:rPr>
        <w:t>의</w:t>
      </w:r>
      <w:r>
        <w:rPr>
          <w:rFonts w:hint="eastAsia"/>
        </w:rPr>
        <w:t xml:space="preserve"> 짝으</w:t>
      </w:r>
      <w:r w:rsidRPr="00991783">
        <w:rPr>
          <w:rFonts w:hint="eastAsia"/>
        </w:rPr>
        <w:t xml:space="preserve">로 구성되어 </w:t>
      </w:r>
      <w:r>
        <w:rPr>
          <w:rFonts w:hint="eastAsia"/>
        </w:rPr>
        <w:t>있습니다</w:t>
      </w:r>
      <w:r w:rsidRPr="00991783">
        <w:rPr>
          <w:rFonts w:hint="eastAsia"/>
        </w:rPr>
        <w:t>. 위의 예에서</w:t>
      </w:r>
      <w:r>
        <w:rPr>
          <w:rFonts w:hint="eastAsia"/>
        </w:rPr>
        <w:t xml:space="preserve"> title 태그를 살펴보도록 하겠습니다. title 태그를</w:t>
      </w:r>
      <w:r w:rsidRPr="00991783">
        <w:rPr>
          <w:rFonts w:hint="eastAsia"/>
        </w:rPr>
        <w:t xml:space="preserve"> 보면 &lt;title&gt; </w:t>
      </w:r>
      <w:r w:rsidRPr="00991783">
        <w:t>…</w:t>
      </w:r>
      <w:r w:rsidRPr="00991783">
        <w:rPr>
          <w:rFonts w:hint="eastAsia"/>
        </w:rPr>
        <w:t xml:space="preserve"> &lt;/title&gt;로 구성되어 있는 것을 </w:t>
      </w:r>
      <w:r>
        <w:rPr>
          <w:rFonts w:hint="eastAsia"/>
        </w:rPr>
        <w:t>알</w:t>
      </w:r>
      <w:r w:rsidRPr="00991783">
        <w:rPr>
          <w:rFonts w:hint="eastAsia"/>
        </w:rPr>
        <w:t xml:space="preserve"> 수 있는데, &lt;title&gt;이 시작</w:t>
      </w:r>
      <w:r>
        <w:rPr>
          <w:rFonts w:hint="eastAsia"/>
        </w:rPr>
        <w:t xml:space="preserve"> 태그</w:t>
      </w:r>
      <w:r w:rsidRPr="00991783">
        <w:rPr>
          <w:rFonts w:hint="eastAsia"/>
        </w:rPr>
        <w:t xml:space="preserve">이고, &lt;/title&gt;이 </w:t>
      </w:r>
      <w:r>
        <w:rPr>
          <w:rFonts w:hint="eastAsia"/>
        </w:rPr>
        <w:t>종료 태그가 됩니다</w:t>
      </w:r>
      <w:r w:rsidRPr="00991783">
        <w:rPr>
          <w:rFonts w:hint="eastAsia"/>
        </w:rPr>
        <w:t xml:space="preserve">. </w:t>
      </w:r>
      <w:r>
        <w:rPr>
          <w:rFonts w:hint="eastAsia"/>
        </w:rPr>
        <w:t>일반적으로 이러</w:t>
      </w:r>
      <w:r>
        <w:rPr>
          <w:rFonts w:hint="eastAsia"/>
        </w:rPr>
        <w:lastRenderedPageBreak/>
        <w:t xml:space="preserve">한 태그의 주된 역할은 웹 브라우저 상에서 </w:t>
      </w:r>
      <w:r w:rsidRPr="00991783">
        <w:rPr>
          <w:rFonts w:hint="eastAsia"/>
        </w:rPr>
        <w:t>사용자에게 보이는</w:t>
      </w:r>
      <w:r>
        <w:rPr>
          <w:rFonts w:hint="eastAsia"/>
        </w:rPr>
        <w:t xml:space="preserve"> 텍스트 정보를 </w:t>
      </w:r>
      <w:r w:rsidR="007D31D4">
        <w:rPr>
          <w:rFonts w:hint="eastAsia"/>
        </w:rPr>
        <w:t>저장하는 것입니다</w:t>
      </w:r>
      <w:r>
        <w:rPr>
          <w:rFonts w:hint="eastAsia"/>
        </w:rPr>
        <w:t xml:space="preserve">. </w:t>
      </w:r>
      <w:r w:rsidR="007D31D4">
        <w:rPr>
          <w:rFonts w:hint="eastAsia"/>
        </w:rPr>
        <w:t>그</w:t>
      </w:r>
      <w:r>
        <w:rPr>
          <w:rFonts w:hint="eastAsia"/>
        </w:rPr>
        <w:t>러한 텍스트 정보는 특정 태그의 시작 태그와 종료 태그 사이에 저장되게 됩니다. 위의 경우, title 태그를 보면 시작 태그 (&lt;title&gt;)와 종료 태그 (&lt;/title&gt;) 사이에</w:t>
      </w:r>
      <w:r>
        <w:t xml:space="preserve"> “</w:t>
      </w:r>
      <w:proofErr w:type="spellStart"/>
      <w:r w:rsidRPr="00991783">
        <w:rPr>
          <w:rFonts w:hint="eastAsia"/>
        </w:rPr>
        <w:t>Daum</w:t>
      </w:r>
      <w:proofErr w:type="spellEnd"/>
      <w:r>
        <w:t>”</w:t>
      </w:r>
      <w:r w:rsidRPr="00991783">
        <w:rPr>
          <w:rFonts w:hint="eastAsia"/>
        </w:rPr>
        <w:t>이라는</w:t>
      </w:r>
      <w:r>
        <w:rPr>
          <w:rFonts w:hint="eastAsia"/>
        </w:rPr>
        <w:t xml:space="preserve"> 텍스트</w:t>
      </w:r>
      <w:r w:rsidRPr="00991783">
        <w:rPr>
          <w:rFonts w:hint="eastAsia"/>
        </w:rPr>
        <w:t xml:space="preserve"> 정보가 저장되어 있는 것을 알 수 </w:t>
      </w:r>
      <w:r>
        <w:rPr>
          <w:rFonts w:hint="eastAsia"/>
        </w:rPr>
        <w:t>있습니다</w:t>
      </w:r>
      <w:r w:rsidRPr="00991783">
        <w:rPr>
          <w:rFonts w:hint="eastAsia"/>
        </w:rPr>
        <w:t xml:space="preserve">. </w:t>
      </w:r>
      <w:r w:rsidR="007D31D4">
        <w:rPr>
          <w:rFonts w:hint="eastAsia"/>
        </w:rPr>
        <w:t xml:space="preserve">일반적으로 </w:t>
      </w:r>
      <w:r w:rsidRPr="00991783">
        <w:rPr>
          <w:rFonts w:hint="eastAsia"/>
        </w:rPr>
        <w:t>이러한</w:t>
      </w:r>
      <w:r>
        <w:rPr>
          <w:rFonts w:hint="eastAsia"/>
        </w:rPr>
        <w:t xml:space="preserve"> 텍스트</w:t>
      </w:r>
      <w:r w:rsidRPr="00991783">
        <w:rPr>
          <w:rFonts w:hint="eastAsia"/>
        </w:rPr>
        <w:t xml:space="preserve"> 정보가 우리가 웹에서 최종적으로 수집하고자 하는 데이터가 되는 </w:t>
      </w:r>
      <w:r>
        <w:rPr>
          <w:rFonts w:hint="eastAsia"/>
        </w:rPr>
        <w:t>것입니다</w:t>
      </w:r>
      <w:r w:rsidRPr="00991783">
        <w:rPr>
          <w:rFonts w:hint="eastAsia"/>
        </w:rPr>
        <w:t xml:space="preserve">.  </w:t>
      </w:r>
    </w:p>
    <w:p w14:paraId="432B0621" w14:textId="7582C918" w:rsidR="00A14509" w:rsidRPr="00991783" w:rsidRDefault="00A14509" w:rsidP="00733AF7">
      <w:r w:rsidRPr="00991783">
        <w:rPr>
          <w:rFonts w:hint="eastAsia"/>
        </w:rPr>
        <w:t>보통 하나의</w:t>
      </w:r>
      <w:r>
        <w:rPr>
          <w:rFonts w:hint="eastAsia"/>
        </w:rPr>
        <w:t xml:space="preserve"> 태그</w:t>
      </w:r>
      <w:r w:rsidRPr="00991783">
        <w:rPr>
          <w:rFonts w:hint="eastAsia"/>
        </w:rPr>
        <w:t xml:space="preserve">는 위에서 언급한 </w:t>
      </w:r>
      <w:proofErr w:type="gramStart"/>
      <w:r w:rsidRPr="00991783">
        <w:rPr>
          <w:rFonts w:hint="eastAsia"/>
        </w:rPr>
        <w:t xml:space="preserve">것 </w:t>
      </w:r>
      <w:proofErr w:type="spellStart"/>
      <w:r w:rsidRPr="00991783">
        <w:rPr>
          <w:rFonts w:hint="eastAsia"/>
        </w:rPr>
        <w:t>처럼</w:t>
      </w:r>
      <w:proofErr w:type="spellEnd"/>
      <w:proofErr w:type="gramEnd"/>
      <w:r w:rsidRPr="00991783">
        <w:rPr>
          <w:rFonts w:hint="eastAsia"/>
        </w:rPr>
        <w:t xml:space="preserve"> 시작</w:t>
      </w:r>
      <w:r>
        <w:rPr>
          <w:rFonts w:hint="eastAsia"/>
        </w:rPr>
        <w:t xml:space="preserve"> 태그</w:t>
      </w:r>
      <w:r w:rsidRPr="00991783">
        <w:rPr>
          <w:rFonts w:hint="eastAsia"/>
        </w:rPr>
        <w:t xml:space="preserve">와 </w:t>
      </w:r>
      <w:r>
        <w:rPr>
          <w:rFonts w:hint="eastAsia"/>
        </w:rPr>
        <w:t>종료 태그</w:t>
      </w:r>
      <w:r w:rsidRPr="00991783">
        <w:rPr>
          <w:rFonts w:hint="eastAsia"/>
        </w:rPr>
        <w:t xml:space="preserve">의 </w:t>
      </w:r>
      <w:r>
        <w:rPr>
          <w:rFonts w:hint="eastAsia"/>
        </w:rPr>
        <w:t>짝으</w:t>
      </w:r>
      <w:r w:rsidRPr="00991783">
        <w:rPr>
          <w:rFonts w:hint="eastAsia"/>
        </w:rPr>
        <w:t xml:space="preserve">로 구성이 되어 있는데, 항상 그런 것은 </w:t>
      </w:r>
      <w:r>
        <w:rPr>
          <w:rFonts w:hint="eastAsia"/>
        </w:rPr>
        <w:t>아닙니다</w:t>
      </w:r>
      <w:r w:rsidRPr="00991783">
        <w:rPr>
          <w:rFonts w:hint="eastAsia"/>
        </w:rPr>
        <w:t>. 시작</w:t>
      </w:r>
      <w:r>
        <w:rPr>
          <w:rFonts w:hint="eastAsia"/>
        </w:rPr>
        <w:t xml:space="preserve"> 태그</w:t>
      </w:r>
      <w:r w:rsidRPr="00991783">
        <w:rPr>
          <w:rFonts w:hint="eastAsia"/>
        </w:rPr>
        <w:t>만 존재하는</w:t>
      </w:r>
      <w:r>
        <w:rPr>
          <w:rFonts w:hint="eastAsia"/>
        </w:rPr>
        <w:t xml:space="preserve"> 태그</w:t>
      </w:r>
      <w:r w:rsidRPr="00991783">
        <w:rPr>
          <w:rFonts w:hint="eastAsia"/>
        </w:rPr>
        <w:t xml:space="preserve">들도 </w:t>
      </w:r>
      <w:r>
        <w:rPr>
          <w:rFonts w:hint="eastAsia"/>
        </w:rPr>
        <w:t xml:space="preserve">있습니다. 그러한 태그들 중에서 가장 대표적인 태그가 </w:t>
      </w:r>
      <w:r w:rsidRPr="00991783">
        <w:rPr>
          <w:rFonts w:hint="eastAsia"/>
        </w:rPr>
        <w:t>위의 예에서</w:t>
      </w:r>
      <w:r>
        <w:rPr>
          <w:rFonts w:hint="eastAsia"/>
        </w:rPr>
        <w:t xml:space="preserve"> 사용된 </w:t>
      </w:r>
      <w:r w:rsidRPr="00991783">
        <w:rPr>
          <w:rFonts w:hint="eastAsia"/>
        </w:rPr>
        <w:t>meta라는</w:t>
      </w:r>
      <w:r>
        <w:rPr>
          <w:rFonts w:hint="eastAsia"/>
        </w:rPr>
        <w:t xml:space="preserve"> 태그입니다. meta 태그는 사용자를 위한 태그가 아니라 컴퓨터나 브라우저를 위한 해당 페이지의 추가정보, 즉 메타 </w:t>
      </w:r>
      <w:proofErr w:type="gramStart"/>
      <w:r>
        <w:rPr>
          <w:rFonts w:hint="eastAsia"/>
        </w:rPr>
        <w:t>정보,</w:t>
      </w:r>
      <w:proofErr w:type="spellStart"/>
      <w:r>
        <w:rPr>
          <w:rFonts w:hint="eastAsia"/>
        </w:rPr>
        <w:t>를</w:t>
      </w:r>
      <w:proofErr w:type="spellEnd"/>
      <w:proofErr w:type="gramEnd"/>
      <w:r>
        <w:rPr>
          <w:rFonts w:hint="eastAsia"/>
        </w:rPr>
        <w:t xml:space="preserve"> 담고있는 태그입니다. 그래서 meta 태그에 저장되어 있는 정보는 브라우저 상에 표시되지 않습니다</w:t>
      </w:r>
      <w:r w:rsidR="007D31D4">
        <w:rPr>
          <w:rFonts w:hint="eastAsia"/>
        </w:rPr>
        <w:t>.</w:t>
      </w:r>
      <w:r w:rsidRPr="00991783">
        <w:rPr>
          <w:rFonts w:hint="eastAsia"/>
        </w:rPr>
        <w:t xml:space="preserve"> </w:t>
      </w:r>
      <w:r>
        <w:rPr>
          <w:rFonts w:hint="eastAsia"/>
        </w:rPr>
        <w:t xml:space="preserve">meta 태그와 같이 시작 태그만 있는 경우에는 어떠한 정보가 </w:t>
      </w:r>
      <w:r w:rsidR="007D31D4">
        <w:rPr>
          <w:rFonts w:hint="eastAsia"/>
        </w:rPr>
        <w:t>각</w:t>
      </w:r>
      <w:r>
        <w:rPr>
          <w:rFonts w:hint="eastAsia"/>
        </w:rPr>
        <w:t xml:space="preserve">괄호 (&lt;&gt;) 사이에 저장됩니다. </w:t>
      </w:r>
    </w:p>
    <w:p w14:paraId="6496FE05" w14:textId="77777777" w:rsidR="00A14509" w:rsidRPr="00991783" w:rsidRDefault="00A14509" w:rsidP="00796706">
      <w:pPr>
        <w:pStyle w:val="Heading2"/>
      </w:pPr>
      <w:r w:rsidRPr="00991783">
        <w:rPr>
          <w:rFonts w:hint="eastAsia"/>
        </w:rPr>
        <w:t>Web scraping 프로그램의 역할</w:t>
      </w:r>
    </w:p>
    <w:p w14:paraId="0F9C0473" w14:textId="6BF7DE86" w:rsidR="00A14509" w:rsidRPr="00991783" w:rsidRDefault="00A14509" w:rsidP="00733AF7">
      <w:r w:rsidRPr="00991783">
        <w:rPr>
          <w:rFonts w:hint="eastAsia"/>
        </w:rPr>
        <w:t>우리가 작성하는 Web scraping 프로그램은 크게 두가지 역할</w:t>
      </w:r>
      <w:r w:rsidR="007D31D4">
        <w:rPr>
          <w:rFonts w:hint="eastAsia"/>
        </w:rPr>
        <w:t>을 수행하여 웹에 있는 정보를 추출합니다.</w:t>
      </w:r>
      <w:r w:rsidRPr="00991783">
        <w:rPr>
          <w:rFonts w:hint="eastAsia"/>
        </w:rPr>
        <w:t xml:space="preserve"> 첫번째는 브라우저와 비슷한 역할인 우리가 추출하고자 하는 정보를 담고</w:t>
      </w:r>
      <w:r>
        <w:rPr>
          <w:rFonts w:hint="eastAsia"/>
        </w:rPr>
        <w:t xml:space="preserve"> </w:t>
      </w:r>
      <w:r w:rsidRPr="00991783">
        <w:rPr>
          <w:rFonts w:hint="eastAsia"/>
        </w:rPr>
        <w:t xml:space="preserve">있는 </w:t>
      </w:r>
      <w:r>
        <w:rPr>
          <w:rFonts w:hint="eastAsia"/>
        </w:rPr>
        <w:t>웹페이지를 구성하는 데이터, 즉 소스 코드를 저장하고 있는 서버 컴퓨터와의 통신을 통해 해당 소스코드를 우리들의 컴퓨터로 다운로드하는 역할이고</w:t>
      </w:r>
      <w:r w:rsidRPr="00991783">
        <w:rPr>
          <w:rFonts w:hint="eastAsia"/>
        </w:rPr>
        <w:t xml:space="preserve">, 두번째는 </w:t>
      </w:r>
      <w:r>
        <w:rPr>
          <w:rFonts w:hint="eastAsia"/>
        </w:rPr>
        <w:t xml:space="preserve">그렇게 다운로드 받은 소스 코드에서 </w:t>
      </w:r>
      <w:r w:rsidRPr="00991783">
        <w:rPr>
          <w:rFonts w:hint="eastAsia"/>
        </w:rPr>
        <w:t>우리가 원하는 특정한 정보를 추출</w:t>
      </w:r>
      <w:r w:rsidRPr="00991783">
        <w:rPr>
          <w:rFonts w:ascii="Calibri" w:hAnsi="Calibri" w:cs="Calibri"/>
        </w:rPr>
        <w:t>∙</w:t>
      </w:r>
      <w:r w:rsidRPr="00991783">
        <w:rPr>
          <w:rFonts w:hint="eastAsia"/>
        </w:rPr>
        <w:t xml:space="preserve">저장하는 </w:t>
      </w:r>
      <w:r>
        <w:rPr>
          <w:rFonts w:hint="eastAsia"/>
        </w:rPr>
        <w:t>역할입니다</w:t>
      </w:r>
      <w:r w:rsidRPr="00991783">
        <w:rPr>
          <w:rFonts w:hint="eastAsia"/>
        </w:rPr>
        <w:t xml:space="preserve">. </w:t>
      </w:r>
    </w:p>
    <w:p w14:paraId="6F636234" w14:textId="58DC3586" w:rsidR="00A14509" w:rsidRPr="00991783" w:rsidRDefault="0070112E" w:rsidP="00796706">
      <w:pPr>
        <w:pStyle w:val="Heading3"/>
      </w:pPr>
      <w:r>
        <w:rPr>
          <w:rFonts w:hint="eastAsia"/>
        </w:rPr>
        <w:t>서버로부터 웹페이지의 소스코드 다운로드 받기</w:t>
      </w:r>
    </w:p>
    <w:p w14:paraId="52BB4818" w14:textId="5102BFE4" w:rsidR="00A14509" w:rsidRPr="00991783" w:rsidRDefault="00A14509" w:rsidP="00733AF7">
      <w:r>
        <w:rPr>
          <w:rFonts w:hint="eastAsia"/>
        </w:rPr>
        <w:t xml:space="preserve">웹 브라우저가 서버 컴퓨터와 통신을 하기 위해서 URL 주소가 필요한 것 </w:t>
      </w:r>
      <w:proofErr w:type="spellStart"/>
      <w:proofErr w:type="gramStart"/>
      <w:r>
        <w:rPr>
          <w:rFonts w:hint="eastAsia"/>
        </w:rPr>
        <w:t>처럼</w:t>
      </w:r>
      <w:proofErr w:type="spellEnd"/>
      <w:r>
        <w:rPr>
          <w:rFonts w:hint="eastAsia"/>
        </w:rPr>
        <w:t>,  우리가</w:t>
      </w:r>
      <w:proofErr w:type="gramEnd"/>
      <w:r>
        <w:rPr>
          <w:rFonts w:hint="eastAsia"/>
        </w:rPr>
        <w:t xml:space="preserve"> Python을 통해 만드는 Web scraping 프로그램도 특정 서버 컴퓨터와 통신하기 위해서는 URL 주소가 필요합니다. 그러면 우리의 Web scraping 프로그램은 해당 URL 주소 (예, </w:t>
      </w:r>
      <w:hyperlink r:id="rId17" w:history="1">
        <w:r w:rsidRPr="00691FFC">
          <w:rPr>
            <w:rStyle w:val="Hyperlink"/>
            <w:rFonts w:hint="eastAsia"/>
          </w:rPr>
          <w:t>www.daum.net</w:t>
        </w:r>
      </w:hyperlink>
      <w:r>
        <w:rPr>
          <w:rFonts w:hint="eastAsia"/>
        </w:rPr>
        <w:t xml:space="preserve">) </w:t>
      </w:r>
      <w:r w:rsidRPr="00991783">
        <w:rPr>
          <w:rFonts w:hint="eastAsia"/>
        </w:rPr>
        <w:t>를 이용해서</w:t>
      </w:r>
      <w:r>
        <w:rPr>
          <w:rFonts w:hint="eastAsia"/>
        </w:rPr>
        <w:t xml:space="preserve"> </w:t>
      </w:r>
      <w:r w:rsidRPr="00991783">
        <w:rPr>
          <w:rFonts w:hint="eastAsia"/>
        </w:rPr>
        <w:t xml:space="preserve">서버에 접속하고 브라우저와 마찬가지로 </w:t>
      </w:r>
      <w:r>
        <w:rPr>
          <w:rFonts w:hint="eastAsia"/>
        </w:rPr>
        <w:t>요청 메시지를 보냅니다. 그러면 역시나 마찬가지로 서버 컴퓨터는 해당 요청 메시지에 대한 응답 메시지를 보내는데, 여기에 우리가 원하는 데이터가 저장되어 있는 것입니다. 즉, 우리가 원하는 정보를 담고 있는 웹페이지의 소스 코드가 저장되어 있는 것입니다</w:t>
      </w:r>
      <w:r w:rsidR="007D31D4">
        <w:rPr>
          <w:rFonts w:hint="eastAsia"/>
        </w:rPr>
        <w:t xml:space="preserve">. </w:t>
      </w:r>
      <w:proofErr w:type="spellStart"/>
      <w:r w:rsidR="007D31D4">
        <w:rPr>
          <w:rFonts w:hint="eastAsia"/>
        </w:rPr>
        <w:t>파이썬</w:t>
      </w:r>
      <w:r>
        <w:rPr>
          <w:rFonts w:hint="eastAsia"/>
        </w:rPr>
        <w:t>에서는</w:t>
      </w:r>
      <w:proofErr w:type="spellEnd"/>
      <w:r>
        <w:rPr>
          <w:rFonts w:hint="eastAsia"/>
        </w:rPr>
        <w:t xml:space="preserve"> 다른 컴퓨터와의 통신을 위해 특정 모듈을 사용하게 됩니다. 가장 일반적으로 많이 사용되는 모듈에</w:t>
      </w:r>
      <w:r w:rsidR="007D31D4">
        <w:rPr>
          <w:rFonts w:hint="eastAsia"/>
        </w:rPr>
        <w:t xml:space="preserve"> </w:t>
      </w:r>
      <w:r>
        <w:rPr>
          <w:rFonts w:hint="eastAsia"/>
        </w:rPr>
        <w:t xml:space="preserve">requests, </w:t>
      </w:r>
      <w:proofErr w:type="spellStart"/>
      <w:r>
        <w:rPr>
          <w:rFonts w:hint="eastAsia"/>
        </w:rPr>
        <w:t>urllib</w:t>
      </w:r>
      <w:proofErr w:type="spellEnd"/>
      <w:r>
        <w:rPr>
          <w:rFonts w:hint="eastAsia"/>
        </w:rPr>
        <w:t>, urllib2</w:t>
      </w:r>
      <w:r w:rsidR="007D31D4">
        <w:t xml:space="preserve"> </w:t>
      </w:r>
      <w:r>
        <w:rPr>
          <w:rFonts w:hint="eastAsia"/>
        </w:rPr>
        <w:t xml:space="preserve">등이 있습니다. </w:t>
      </w:r>
    </w:p>
    <w:p w14:paraId="75C9AD70" w14:textId="4ACBB033" w:rsidR="00A14509" w:rsidRPr="00991783" w:rsidRDefault="00A14509" w:rsidP="00796706">
      <w:pPr>
        <w:pStyle w:val="Heading3"/>
      </w:pPr>
      <w:r>
        <w:rPr>
          <w:rFonts w:hint="eastAsia"/>
        </w:rPr>
        <w:t>소스 코드</w:t>
      </w:r>
      <w:r w:rsidRPr="00991783">
        <w:rPr>
          <w:rFonts w:hint="eastAsia"/>
        </w:rPr>
        <w:t>로부터 원하는 정보 추출</w:t>
      </w:r>
      <w:r w:rsidRPr="00991783">
        <w:rPr>
          <w:rFonts w:ascii="Calibri" w:hAnsi="Calibri" w:cs="Calibri"/>
        </w:rPr>
        <w:t>∙</w:t>
      </w:r>
      <w:r w:rsidRPr="00991783">
        <w:rPr>
          <w:rFonts w:hint="eastAsia"/>
        </w:rPr>
        <w:t>저장</w:t>
      </w:r>
    </w:p>
    <w:p w14:paraId="550F9108" w14:textId="14D1C013" w:rsidR="00A14509" w:rsidRPr="002A18BD" w:rsidRDefault="00A14509" w:rsidP="00733AF7">
      <w:r>
        <w:rPr>
          <w:rFonts w:hint="eastAsia"/>
        </w:rPr>
        <w:t xml:space="preserve">서버로부터 우리가 원하는 정보를 담고 있는 웹페이지의 소스 코드를 다운로드 받은 다음에는 소스 코드에서 우리가 원하는 정보만을 추출해야 합니다. </w:t>
      </w:r>
      <w:r w:rsidRPr="00991783">
        <w:rPr>
          <w:rFonts w:hint="eastAsia"/>
        </w:rPr>
        <w:t>특정 웹페이지를 구성하는</w:t>
      </w:r>
      <w:r>
        <w:rPr>
          <w:rFonts w:hint="eastAsia"/>
        </w:rPr>
        <w:t xml:space="preserve"> 소스 코드</w:t>
      </w:r>
      <w:r w:rsidRPr="00991783">
        <w:rPr>
          <w:rFonts w:hint="eastAsia"/>
        </w:rPr>
        <w:t xml:space="preserve">에는 해당 웹페이지를 브라우저에 표시하는데 필요한 수많은 정보를 담고 </w:t>
      </w:r>
      <w:r>
        <w:rPr>
          <w:rFonts w:hint="eastAsia"/>
        </w:rPr>
        <w:t>있습니다</w:t>
      </w:r>
      <w:r w:rsidRPr="00991783">
        <w:rPr>
          <w:rFonts w:hint="eastAsia"/>
        </w:rPr>
        <w:t>. 하지만, 우리는 이</w:t>
      </w:r>
      <w:r>
        <w:rPr>
          <w:rFonts w:hint="eastAsia"/>
        </w:rPr>
        <w:t xml:space="preserve"> </w:t>
      </w:r>
      <w:r w:rsidRPr="00991783">
        <w:rPr>
          <w:rFonts w:hint="eastAsia"/>
        </w:rPr>
        <w:t xml:space="preserve">중에서 일부의 정보만을 필요로 </w:t>
      </w:r>
      <w:r>
        <w:rPr>
          <w:rFonts w:hint="eastAsia"/>
        </w:rPr>
        <w:t>합니다</w:t>
      </w:r>
      <w:r w:rsidRPr="00991783">
        <w:rPr>
          <w:rFonts w:hint="eastAsia"/>
        </w:rPr>
        <w:t>. 우리가 원하는 정보는 보통</w:t>
      </w:r>
      <w:r>
        <w:rPr>
          <w:rFonts w:hint="eastAsia"/>
        </w:rPr>
        <w:t xml:space="preserve"> 텍스트</w:t>
      </w:r>
      <w:r w:rsidRPr="00991783">
        <w:rPr>
          <w:rFonts w:hint="eastAsia"/>
        </w:rPr>
        <w:t xml:space="preserve"> 형태 (</w:t>
      </w:r>
      <w:r>
        <w:rPr>
          <w:rFonts w:hint="eastAsia"/>
        </w:rPr>
        <w:t>즉, 문자열 데이터 타입</w:t>
      </w:r>
      <w:r w:rsidRPr="00991783">
        <w:rPr>
          <w:rFonts w:hint="eastAsia"/>
        </w:rPr>
        <w:t>)로</w:t>
      </w:r>
      <w:r>
        <w:rPr>
          <w:rFonts w:hint="eastAsia"/>
        </w:rPr>
        <w:t xml:space="preserve"> 특정 태그의 </w:t>
      </w:r>
      <w:r w:rsidR="0070112E">
        <w:rPr>
          <w:rFonts w:hint="eastAsia"/>
        </w:rPr>
        <w:t>시작</w:t>
      </w:r>
      <w:r>
        <w:rPr>
          <w:rFonts w:hint="eastAsia"/>
        </w:rPr>
        <w:t xml:space="preserve"> 태그와 종료 태그 사이에 저장되어 있습니다. 웹페이지의 소스 코드를 서버와의 통신을 통해서 다운로드 받은 다음 </w:t>
      </w:r>
      <w:proofErr w:type="spellStart"/>
      <w:r>
        <w:rPr>
          <w:rFonts w:hint="eastAsia"/>
        </w:rPr>
        <w:t>해야하는</w:t>
      </w:r>
      <w:proofErr w:type="spellEnd"/>
      <w:r>
        <w:rPr>
          <w:rFonts w:hint="eastAsia"/>
        </w:rPr>
        <w:t xml:space="preserve"> 작업은 소스 코드를 구성하고 있는 여러 개의 태그들 중에서 우리가 원하는 정보를 담고 있는 태그를 찾아서, 그 태그에서 우리가 원하는 정보를 추출하고 저장하는 것입니다. </w:t>
      </w:r>
    </w:p>
    <w:p w14:paraId="513BB6BF" w14:textId="77777777" w:rsidR="00A14509" w:rsidRPr="00991783" w:rsidRDefault="00A14509" w:rsidP="00796706">
      <w:pPr>
        <w:pStyle w:val="Heading2"/>
      </w:pPr>
      <w:r w:rsidRPr="00991783">
        <w:rPr>
          <w:rFonts w:hint="eastAsia"/>
        </w:rPr>
        <w:lastRenderedPageBreak/>
        <w:t xml:space="preserve">Python을 </w:t>
      </w:r>
      <w:r>
        <w:rPr>
          <w:rFonts w:hint="eastAsia"/>
        </w:rPr>
        <w:t>이용</w:t>
      </w:r>
      <w:r w:rsidRPr="00991783">
        <w:rPr>
          <w:rFonts w:hint="eastAsia"/>
        </w:rPr>
        <w:t>한 Web scraping의 주요 절차</w:t>
      </w:r>
    </w:p>
    <w:p w14:paraId="345D3B5D" w14:textId="77777777" w:rsidR="0070112E" w:rsidRDefault="00A14509" w:rsidP="0070112E">
      <w:r>
        <w:rPr>
          <w:rFonts w:hint="eastAsia"/>
        </w:rPr>
        <w:t>Python을 이용한 Web s</w:t>
      </w:r>
      <w:r w:rsidRPr="00991783">
        <w:rPr>
          <w:rFonts w:hint="eastAsia"/>
        </w:rPr>
        <w:t xml:space="preserve">craping의 주요 절차는 아래와 </w:t>
      </w:r>
      <w:r>
        <w:rPr>
          <w:rFonts w:hint="eastAsia"/>
        </w:rPr>
        <w:t>같습니다.</w:t>
      </w:r>
    </w:p>
    <w:p w14:paraId="4B5BDB36" w14:textId="2122E290" w:rsidR="00A14509" w:rsidRPr="00991783" w:rsidRDefault="0070112E" w:rsidP="0070112E">
      <w:r>
        <w:rPr>
          <w:rFonts w:ascii="Arial Unicode MS" w:eastAsia="Arial Unicode MS" w:hAnsi="Arial Unicode MS" w:cs="Arial Unicode MS" w:hint="eastAsia"/>
        </w:rPr>
        <w:t>①</w:t>
      </w:r>
      <w:r>
        <w:t xml:space="preserve"> </w:t>
      </w:r>
      <w:proofErr w:type="spellStart"/>
      <w:r w:rsidR="00A14509" w:rsidRPr="00991783">
        <w:rPr>
          <w:rFonts w:hint="eastAsia"/>
        </w:rPr>
        <w:t>얻고자하는</w:t>
      </w:r>
      <w:proofErr w:type="spellEnd"/>
      <w:r w:rsidR="00A14509" w:rsidRPr="00991783">
        <w:rPr>
          <w:rFonts w:hint="eastAsia"/>
        </w:rPr>
        <w:t xml:space="preserve"> 데이터의 설정</w:t>
      </w:r>
    </w:p>
    <w:p w14:paraId="72CA9881" w14:textId="77777777" w:rsidR="0070112E" w:rsidRDefault="00A14509" w:rsidP="0070112E">
      <w:r>
        <w:rPr>
          <w:rFonts w:hint="eastAsia"/>
        </w:rPr>
        <w:t xml:space="preserve">데이터 수집을 시작하기 전에 </w:t>
      </w:r>
      <w:r w:rsidRPr="00991783">
        <w:rPr>
          <w:rFonts w:hint="eastAsia"/>
        </w:rPr>
        <w:t xml:space="preserve">본인이 얻고자 하는 데이터가 무엇인지 명확하게 </w:t>
      </w:r>
      <w:r>
        <w:rPr>
          <w:rFonts w:hint="eastAsia"/>
        </w:rPr>
        <w:t>설정하는 것이 필요합니다</w:t>
      </w:r>
      <w:r w:rsidRPr="00991783">
        <w:rPr>
          <w:rFonts w:hint="eastAsia"/>
        </w:rPr>
        <w:t xml:space="preserve">. Web에는 굉장히 많은 형태의 데이터가 존재를 하는데, 그 중에서 본인이 </w:t>
      </w:r>
      <w:proofErr w:type="spellStart"/>
      <w:r w:rsidRPr="00991783">
        <w:rPr>
          <w:rFonts w:hint="eastAsia"/>
        </w:rPr>
        <w:t>필요로하는</w:t>
      </w:r>
      <w:proofErr w:type="spellEnd"/>
      <w:r w:rsidRPr="00991783">
        <w:rPr>
          <w:rFonts w:hint="eastAsia"/>
        </w:rPr>
        <w:t xml:space="preserve"> 데이터가 구체적으로 무엇인지, 그리고 그러한 데이터를 </w:t>
      </w:r>
      <w:r>
        <w:rPr>
          <w:rFonts w:hint="eastAsia"/>
        </w:rPr>
        <w:t>웹</w:t>
      </w:r>
      <w:r w:rsidRPr="00991783">
        <w:rPr>
          <w:rFonts w:hint="eastAsia"/>
        </w:rPr>
        <w:t xml:space="preserve">에서 획득할 수 있는지 여부를 미리 </w:t>
      </w:r>
      <w:r>
        <w:rPr>
          <w:rFonts w:hint="eastAsia"/>
        </w:rPr>
        <w:t>판단해야 합니다.</w:t>
      </w:r>
    </w:p>
    <w:p w14:paraId="701405BD" w14:textId="4B8F5BF3" w:rsidR="00A14509" w:rsidRPr="00991783" w:rsidRDefault="0070112E" w:rsidP="0070112E">
      <w:r>
        <w:rPr>
          <w:rFonts w:ascii="Arial Unicode MS" w:eastAsia="Arial Unicode MS" w:hAnsi="Arial Unicode MS" w:cs="Arial Unicode MS" w:hint="eastAsia"/>
        </w:rPr>
        <w:t>②</w:t>
      </w:r>
      <w:r>
        <w:t xml:space="preserve"> </w:t>
      </w:r>
      <w:proofErr w:type="spellStart"/>
      <w:r w:rsidR="00A14509" w:rsidRPr="00991783">
        <w:rPr>
          <w:rFonts w:hint="eastAsia"/>
        </w:rPr>
        <w:t>얻고자하는</w:t>
      </w:r>
      <w:proofErr w:type="spellEnd"/>
      <w:r w:rsidR="00A14509" w:rsidRPr="00991783">
        <w:rPr>
          <w:rFonts w:hint="eastAsia"/>
        </w:rPr>
        <w:t xml:space="preserve"> 데이터를 담고 있는 웹페이지 확인하기</w:t>
      </w:r>
    </w:p>
    <w:p w14:paraId="5AE93647" w14:textId="77777777" w:rsidR="0070112E" w:rsidRDefault="00A14509" w:rsidP="0070112E">
      <w:r w:rsidRPr="00991783">
        <w:rPr>
          <w:rFonts w:hint="eastAsia"/>
        </w:rPr>
        <w:t>얻고자 하는 데이터가 무엇인지를 정했으면, 해당 데이터를 어느 웹페이지에서 제공하는지를 살펴보아야 하고, 어느 웹페이지에서 제공되는지가 확인된 후에는 어떠한 방법을 사용해서</w:t>
      </w:r>
      <w:r>
        <w:rPr>
          <w:rFonts w:hint="eastAsia"/>
        </w:rPr>
        <w:t xml:space="preserve"> 데이터를 수집할 수 있는지에 대해 생각해야 합니다.</w:t>
      </w:r>
      <w:r w:rsidRPr="00991783">
        <w:rPr>
          <w:rFonts w:hint="eastAsia"/>
        </w:rPr>
        <w:t xml:space="preserve"> </w:t>
      </w:r>
    </w:p>
    <w:p w14:paraId="34D90D64" w14:textId="5F88A5E1" w:rsidR="00A14509" w:rsidRPr="00991783" w:rsidRDefault="0070112E" w:rsidP="0070112E">
      <w:r>
        <w:rPr>
          <w:rFonts w:ascii="Arial Unicode MS" w:eastAsia="Arial Unicode MS" w:hAnsi="Arial Unicode MS" w:cs="Arial Unicode MS" w:hint="eastAsia"/>
        </w:rPr>
        <w:t>③</w:t>
      </w:r>
      <w:r>
        <w:t xml:space="preserve"> </w:t>
      </w:r>
      <w:r w:rsidR="00A14509" w:rsidRPr="00991783">
        <w:rPr>
          <w:rFonts w:hint="eastAsia"/>
        </w:rPr>
        <w:t>웹페이지의 정보 가져오기</w:t>
      </w:r>
    </w:p>
    <w:p w14:paraId="05E3826F" w14:textId="52C1844A" w:rsidR="00A14509" w:rsidRDefault="00A14509" w:rsidP="00733AF7">
      <w:r w:rsidRPr="00991783">
        <w:rPr>
          <w:rFonts w:hint="eastAsia"/>
        </w:rPr>
        <w:t xml:space="preserve">원하는 정보를 </w:t>
      </w:r>
      <w:proofErr w:type="gramStart"/>
      <w:r w:rsidRPr="00991783">
        <w:rPr>
          <w:rFonts w:hint="eastAsia"/>
        </w:rPr>
        <w:t>담고있는</w:t>
      </w:r>
      <w:proofErr w:type="gramEnd"/>
      <w:r w:rsidRPr="00991783">
        <w:rPr>
          <w:rFonts w:hint="eastAsia"/>
        </w:rPr>
        <w:t xml:space="preserve"> 혹은 제공하는 웹페이지를 파악한 후에, 우리가 </w:t>
      </w:r>
      <w:proofErr w:type="spellStart"/>
      <w:r w:rsidRPr="00991783">
        <w:rPr>
          <w:rFonts w:hint="eastAsia"/>
        </w:rPr>
        <w:t>해야할</w:t>
      </w:r>
      <w:proofErr w:type="spellEnd"/>
      <w:r w:rsidRPr="00991783">
        <w:rPr>
          <w:rFonts w:hint="eastAsia"/>
        </w:rPr>
        <w:t xml:space="preserve"> 것은</w:t>
      </w:r>
      <w:r>
        <w:rPr>
          <w:rFonts w:hint="eastAsia"/>
        </w:rPr>
        <w:t xml:space="preserve"> Python </w:t>
      </w:r>
      <w:r w:rsidRPr="00991783">
        <w:rPr>
          <w:rFonts w:hint="eastAsia"/>
        </w:rPr>
        <w:t>을 통해서 실제로 해당 페이지에서 정보를</w:t>
      </w:r>
      <w:r w:rsidR="0070112E">
        <w:rPr>
          <w:rFonts w:hint="eastAsia"/>
        </w:rPr>
        <w:t xml:space="preserve"> </w:t>
      </w:r>
      <w:proofErr w:type="spellStart"/>
      <w:r w:rsidR="0070112E">
        <w:rPr>
          <w:rFonts w:hint="eastAsia"/>
        </w:rPr>
        <w:t>스크래핑</w:t>
      </w:r>
      <w:proofErr w:type="spellEnd"/>
      <w:r w:rsidR="0070112E">
        <w:rPr>
          <w:rFonts w:hint="eastAsia"/>
        </w:rPr>
        <w:t xml:space="preserve"> </w:t>
      </w:r>
      <w:r w:rsidRPr="00991783">
        <w:rPr>
          <w:rFonts w:hint="eastAsia"/>
        </w:rPr>
        <w:t xml:space="preserve">하는 </w:t>
      </w:r>
      <w:r>
        <w:rPr>
          <w:rFonts w:hint="eastAsia"/>
        </w:rPr>
        <w:t>것입니다</w:t>
      </w:r>
      <w:r w:rsidRPr="00991783">
        <w:rPr>
          <w:rFonts w:hint="eastAsia"/>
        </w:rPr>
        <w:t>. 이를 위해서는 우선 해당 페이지의</w:t>
      </w:r>
      <w:r>
        <w:rPr>
          <w:rFonts w:hint="eastAsia"/>
        </w:rPr>
        <w:t xml:space="preserve"> URL</w:t>
      </w:r>
      <w:r w:rsidRPr="00991783">
        <w:rPr>
          <w:rFonts w:hint="eastAsia"/>
        </w:rPr>
        <w:t xml:space="preserve"> 주소를 알아야 </w:t>
      </w:r>
      <w:r>
        <w:rPr>
          <w:rFonts w:hint="eastAsia"/>
        </w:rPr>
        <w:t>합니다</w:t>
      </w:r>
      <w:r w:rsidRPr="00991783">
        <w:rPr>
          <w:rFonts w:hint="eastAsia"/>
        </w:rPr>
        <w:t xml:space="preserve">. </w:t>
      </w:r>
      <w:r>
        <w:rPr>
          <w:rFonts w:hint="eastAsia"/>
        </w:rPr>
        <w:t xml:space="preserve">URL 주소는 해당 페이지로 이동 후에 브라우저의 주소창에서 복사해서 가져옵니다 (아래 그림 </w:t>
      </w:r>
      <w:r w:rsidR="00963509">
        <w:rPr>
          <w:rFonts w:hint="eastAsia"/>
        </w:rPr>
        <w:t>참고</w:t>
      </w:r>
      <w:r>
        <w:rPr>
          <w:rFonts w:hint="eastAsia"/>
        </w:rPr>
        <w:t xml:space="preserve">). </w:t>
      </w:r>
    </w:p>
    <w:p w14:paraId="040F8C48" w14:textId="77777777" w:rsidR="00A14509" w:rsidRDefault="00A14509" w:rsidP="00733AF7">
      <w:r>
        <w:rPr>
          <w:noProof/>
        </w:rPr>
        <w:drawing>
          <wp:inline distT="0" distB="0" distL="0" distR="0" wp14:anchorId="57A27549" wp14:editId="0E7A491D">
            <wp:extent cx="4841563" cy="3486773"/>
            <wp:effectExtent l="0" t="0" r="0" b="0"/>
            <wp:docPr id="2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43634" cy="3488264"/>
                    </a:xfrm>
                    <a:prstGeom prst="rect">
                      <a:avLst/>
                    </a:prstGeom>
                    <a:noFill/>
                  </pic:spPr>
                </pic:pic>
              </a:graphicData>
            </a:graphic>
          </wp:inline>
        </w:drawing>
      </w:r>
    </w:p>
    <w:p w14:paraId="63856339" w14:textId="148B3923" w:rsidR="00A14509" w:rsidRPr="00991783" w:rsidRDefault="00A14509" w:rsidP="00733AF7">
      <w:r>
        <w:rPr>
          <w:rFonts w:hint="eastAsia"/>
        </w:rPr>
        <w:t>또는 우리가 원하는 페이지의 URL주소를 담고 있는 또 다른 웹페이지에서 URL 주소 정보를 추출할 수도 있습니다</w:t>
      </w:r>
      <w:r w:rsidR="0070112E">
        <w:rPr>
          <w:rFonts w:hint="eastAsia"/>
        </w:rPr>
        <w:t xml:space="preserve"> (이는 이후에 좀 더 자세히 설명합니다)</w:t>
      </w:r>
      <w:r>
        <w:rPr>
          <w:rFonts w:hint="eastAsia"/>
        </w:rPr>
        <w:t xml:space="preserve">. </w:t>
      </w:r>
    </w:p>
    <w:p w14:paraId="0F3C5CF9" w14:textId="77777777" w:rsidR="00A14509" w:rsidRDefault="00A14509" w:rsidP="00733AF7">
      <w:r w:rsidRPr="00991783">
        <w:rPr>
          <w:rFonts w:hint="eastAsia"/>
        </w:rPr>
        <w:lastRenderedPageBreak/>
        <w:t xml:space="preserve">- URL 주소를 </w:t>
      </w:r>
      <w:r>
        <w:rPr>
          <w:rFonts w:hint="eastAsia"/>
        </w:rPr>
        <w:t>준비했다면</w:t>
      </w:r>
      <w:r w:rsidRPr="00991783">
        <w:rPr>
          <w:rFonts w:hint="eastAsia"/>
        </w:rPr>
        <w:t xml:space="preserve">, 다음과 같은 과정을 거쳐 우리가 원하는 정보를 </w:t>
      </w:r>
      <w:r>
        <w:rPr>
          <w:rFonts w:hint="eastAsia"/>
        </w:rPr>
        <w:t>수집합니다</w:t>
      </w:r>
      <w:r w:rsidRPr="00991783">
        <w:rPr>
          <w:rFonts w:hint="eastAsia"/>
        </w:rPr>
        <w:t>.</w:t>
      </w:r>
      <w:r>
        <w:rPr>
          <w:rFonts w:hint="eastAsia"/>
        </w:rPr>
        <w:t xml:space="preserve"> </w:t>
      </w:r>
    </w:p>
    <w:p w14:paraId="19C77914" w14:textId="54879EE2" w:rsidR="00A14509" w:rsidRPr="00EC3A98" w:rsidRDefault="00A14509" w:rsidP="00C43CF6">
      <w:pPr>
        <w:pStyle w:val="ListParagraph"/>
        <w:numPr>
          <w:ilvl w:val="0"/>
          <w:numId w:val="12"/>
        </w:numPr>
        <w:ind w:leftChars="0"/>
      </w:pPr>
      <w:r w:rsidRPr="00EC3A98">
        <w:t>원하는 정보를 담고 있는 페이지의</w:t>
      </w:r>
      <w:r w:rsidR="0070112E">
        <w:t xml:space="preserve"> </w:t>
      </w:r>
      <w:r w:rsidR="0070112E">
        <w:rPr>
          <w:rFonts w:hint="eastAsia"/>
        </w:rPr>
        <w:t>소스 코드</w:t>
      </w:r>
      <w:r w:rsidRPr="00EC3A98">
        <w:t>를 다운로드 받는다.</w:t>
      </w:r>
    </w:p>
    <w:p w14:paraId="147CA5B9" w14:textId="7D372D18" w:rsidR="00A14509" w:rsidRPr="00EC3A98" w:rsidRDefault="00A14509" w:rsidP="00C43CF6">
      <w:pPr>
        <w:pStyle w:val="ListParagraph"/>
        <w:numPr>
          <w:ilvl w:val="0"/>
          <w:numId w:val="12"/>
        </w:numPr>
        <w:ind w:leftChars="0"/>
      </w:pPr>
      <w:r w:rsidRPr="00EC3A98">
        <w:t>원하는 정보를 담고 있는</w:t>
      </w:r>
      <w:r w:rsidR="0070112E">
        <w:t xml:space="preserve"> </w:t>
      </w:r>
      <w:r w:rsidR="0070112E">
        <w:rPr>
          <w:rFonts w:hint="eastAsia"/>
        </w:rPr>
        <w:t>태그</w:t>
      </w:r>
      <w:r w:rsidRPr="00EC3A98">
        <w:t xml:space="preserve">를 찾아서 정보를 추출한다. </w:t>
      </w:r>
    </w:p>
    <w:p w14:paraId="0CEE5931" w14:textId="77777777" w:rsidR="00A14509" w:rsidRDefault="00A14509" w:rsidP="00733AF7">
      <w:r>
        <w:rPr>
          <w:rFonts w:hint="eastAsia"/>
        </w:rPr>
        <w:t xml:space="preserve">각 과정에 사용될 수 있는 모듈과 클래스 정보를 정리하면 아래와 같습니다. </w:t>
      </w:r>
    </w:p>
    <w:tbl>
      <w:tblPr>
        <w:tblW w:w="8707" w:type="dxa"/>
        <w:tblCellMar>
          <w:left w:w="0" w:type="dxa"/>
          <w:right w:w="0" w:type="dxa"/>
        </w:tblCellMar>
        <w:tblLook w:val="0420" w:firstRow="1" w:lastRow="0" w:firstColumn="0" w:lastColumn="0" w:noHBand="0" w:noVBand="1"/>
      </w:tblPr>
      <w:tblGrid>
        <w:gridCol w:w="5624"/>
        <w:gridCol w:w="3083"/>
      </w:tblGrid>
      <w:tr w:rsidR="00A14509" w:rsidRPr="00EC3A98" w14:paraId="755FFBD9" w14:textId="77777777" w:rsidTr="001D7EA4">
        <w:trPr>
          <w:trHeight w:val="301"/>
        </w:trPr>
        <w:tc>
          <w:tcPr>
            <w:tcW w:w="5624" w:type="dxa"/>
            <w:tcBorders>
              <w:top w:val="single" w:sz="8" w:space="0" w:color="FFFFFF"/>
              <w:left w:val="single" w:sz="8" w:space="0" w:color="FFFFFF"/>
              <w:bottom w:val="single" w:sz="24" w:space="0" w:color="FFFFFF"/>
              <w:right w:val="single" w:sz="8" w:space="0" w:color="FFFFFF"/>
            </w:tcBorders>
            <w:shd w:val="clear" w:color="auto" w:fill="C4709A"/>
            <w:tcMar>
              <w:top w:w="72" w:type="dxa"/>
              <w:left w:w="144" w:type="dxa"/>
              <w:bottom w:w="72" w:type="dxa"/>
              <w:right w:w="144" w:type="dxa"/>
            </w:tcMar>
            <w:vAlign w:val="center"/>
            <w:hideMark/>
          </w:tcPr>
          <w:p w14:paraId="2EE05C02" w14:textId="77777777" w:rsidR="00A14509" w:rsidRPr="00EC3A98" w:rsidRDefault="00A14509" w:rsidP="00733AF7">
            <w:pPr>
              <w:rPr>
                <w:rFonts w:ascii="Arial" w:eastAsia="Times New Roman" w:hAnsi="Arial" w:cs="Arial"/>
                <w:szCs w:val="36"/>
              </w:rPr>
            </w:pPr>
            <w:r w:rsidRPr="00EC3A98">
              <w:rPr>
                <w:rFonts w:ascii="Tahoma" w:eastAsia="Times New Roman" w:hAnsi="Tahoma" w:cs="Tahoma"/>
                <w:b/>
                <w:bCs/>
                <w:color w:val="FFFFFF" w:themeColor="light1"/>
                <w:kern w:val="24"/>
                <w:szCs w:val="36"/>
              </w:rPr>
              <w:t>Role</w:t>
            </w:r>
          </w:p>
        </w:tc>
        <w:tc>
          <w:tcPr>
            <w:tcW w:w="3083" w:type="dxa"/>
            <w:tcBorders>
              <w:top w:val="single" w:sz="8" w:space="0" w:color="FFFFFF"/>
              <w:left w:val="single" w:sz="8" w:space="0" w:color="FFFFFF"/>
              <w:bottom w:val="single" w:sz="24" w:space="0" w:color="FFFFFF"/>
              <w:right w:val="single" w:sz="8" w:space="0" w:color="FFFFFF"/>
            </w:tcBorders>
            <w:shd w:val="clear" w:color="auto" w:fill="C4709A"/>
            <w:tcMar>
              <w:top w:w="72" w:type="dxa"/>
              <w:left w:w="144" w:type="dxa"/>
              <w:bottom w:w="72" w:type="dxa"/>
              <w:right w:w="144" w:type="dxa"/>
            </w:tcMar>
            <w:vAlign w:val="center"/>
            <w:hideMark/>
          </w:tcPr>
          <w:p w14:paraId="70367CD5" w14:textId="77777777" w:rsidR="00A14509" w:rsidRPr="00EC3A98" w:rsidRDefault="00A14509" w:rsidP="00733AF7">
            <w:pPr>
              <w:rPr>
                <w:rFonts w:ascii="Arial" w:eastAsia="Times New Roman" w:hAnsi="Arial" w:cs="Arial"/>
                <w:szCs w:val="36"/>
              </w:rPr>
            </w:pPr>
            <w:r w:rsidRPr="00EC3A98">
              <w:rPr>
                <w:rFonts w:ascii="Tahoma" w:eastAsia="Times New Roman" w:hAnsi="Tahoma" w:cs="Tahoma"/>
                <w:b/>
                <w:bCs/>
                <w:color w:val="FFFFFF" w:themeColor="light1"/>
                <w:kern w:val="24"/>
                <w:szCs w:val="36"/>
              </w:rPr>
              <w:t>Related module</w:t>
            </w:r>
          </w:p>
        </w:tc>
      </w:tr>
      <w:tr w:rsidR="00A14509" w:rsidRPr="00EC3A98" w14:paraId="62493503" w14:textId="77777777" w:rsidTr="001D7EA4">
        <w:trPr>
          <w:trHeight w:val="818"/>
        </w:trPr>
        <w:tc>
          <w:tcPr>
            <w:tcW w:w="5624" w:type="dxa"/>
            <w:tcBorders>
              <w:top w:val="single" w:sz="24" w:space="0" w:color="FFFFFF"/>
              <w:left w:val="single" w:sz="8" w:space="0" w:color="FFFFFF"/>
              <w:bottom w:val="single" w:sz="8" w:space="0" w:color="FFFFFF"/>
              <w:right w:val="single" w:sz="8" w:space="0" w:color="FFFFFF"/>
            </w:tcBorders>
            <w:shd w:val="clear" w:color="auto" w:fill="EAD5DE"/>
            <w:tcMar>
              <w:top w:w="72" w:type="dxa"/>
              <w:left w:w="144" w:type="dxa"/>
              <w:bottom w:w="72" w:type="dxa"/>
              <w:right w:w="144" w:type="dxa"/>
            </w:tcMar>
            <w:vAlign w:val="center"/>
            <w:hideMark/>
          </w:tcPr>
          <w:p w14:paraId="7E4DB96D" w14:textId="77777777" w:rsidR="00A14509" w:rsidRPr="00EC3A98" w:rsidRDefault="00A14509" w:rsidP="00733AF7">
            <w:pPr>
              <w:rPr>
                <w:rFonts w:ascii="Arial" w:eastAsia="Times New Roman" w:hAnsi="Arial" w:cs="Arial"/>
                <w:szCs w:val="36"/>
              </w:rPr>
            </w:pPr>
            <w:r w:rsidRPr="00EC3A98">
              <w:rPr>
                <w:rFonts w:ascii="Tahoma" w:eastAsia="Times New Roman" w:hAnsi="Tahoma" w:cs="Tahoma"/>
                <w:color w:val="000000" w:themeColor="dark1"/>
                <w:kern w:val="24"/>
                <w:szCs w:val="40"/>
              </w:rPr>
              <w:t xml:space="preserve">Web communication </w:t>
            </w:r>
            <w:r w:rsidRPr="00EC3A98">
              <w:rPr>
                <w:rFonts w:ascii="Tahoma" w:eastAsia="Times New Roman" w:hAnsi="Tahoma" w:cs="Tahoma"/>
                <w:color w:val="000000" w:themeColor="dark1"/>
                <w:kern w:val="24"/>
                <w:szCs w:val="40"/>
              </w:rPr>
              <w:br/>
              <w:t>=&gt; download the (raw) data (i.e., source codes)</w:t>
            </w:r>
          </w:p>
        </w:tc>
        <w:tc>
          <w:tcPr>
            <w:tcW w:w="3083" w:type="dxa"/>
            <w:tcBorders>
              <w:top w:val="single" w:sz="24" w:space="0" w:color="FFFFFF"/>
              <w:left w:val="single" w:sz="8" w:space="0" w:color="FFFFFF"/>
              <w:bottom w:val="single" w:sz="8" w:space="0" w:color="FFFFFF"/>
              <w:right w:val="single" w:sz="8" w:space="0" w:color="FFFFFF"/>
            </w:tcBorders>
            <w:shd w:val="clear" w:color="auto" w:fill="EAD5DE"/>
            <w:tcMar>
              <w:top w:w="72" w:type="dxa"/>
              <w:left w:w="144" w:type="dxa"/>
              <w:bottom w:w="72" w:type="dxa"/>
              <w:right w:w="144" w:type="dxa"/>
            </w:tcMar>
            <w:vAlign w:val="center"/>
            <w:hideMark/>
          </w:tcPr>
          <w:p w14:paraId="06CF85B5" w14:textId="77777777" w:rsidR="00A14509" w:rsidRPr="00EC3A98" w:rsidRDefault="00A14509" w:rsidP="00733AF7">
            <w:pPr>
              <w:rPr>
                <w:rFonts w:ascii="Arial" w:eastAsia="Times New Roman" w:hAnsi="Arial" w:cs="Arial"/>
                <w:szCs w:val="36"/>
              </w:rPr>
            </w:pPr>
            <w:r w:rsidRPr="00EC3A98">
              <w:rPr>
                <w:rFonts w:ascii="Tahoma" w:eastAsia="Times New Roman" w:hAnsi="Tahoma" w:cs="Tahoma"/>
                <w:color w:val="000000" w:themeColor="dark1"/>
                <w:kern w:val="24"/>
                <w:szCs w:val="36"/>
              </w:rPr>
              <w:t xml:space="preserve">requests </w:t>
            </w:r>
            <w:r>
              <w:rPr>
                <w:rFonts w:asciiTheme="minorEastAsia" w:hAnsiTheme="minorEastAsia" w:cs="Tahoma" w:hint="eastAsia"/>
                <w:color w:val="000000" w:themeColor="dark1"/>
                <w:kern w:val="24"/>
                <w:szCs w:val="36"/>
              </w:rPr>
              <w:t>또는</w:t>
            </w:r>
            <w:r w:rsidRPr="00EC3A98">
              <w:rPr>
                <w:rFonts w:ascii="Tahoma" w:eastAsia="Times New Roman" w:hAnsi="Tahoma" w:cs="Tahoma"/>
                <w:color w:val="000000" w:themeColor="dark1"/>
                <w:kern w:val="24"/>
                <w:szCs w:val="36"/>
              </w:rPr>
              <w:t xml:space="preserve"> </w:t>
            </w:r>
            <w:proofErr w:type="spellStart"/>
            <w:r w:rsidRPr="00EC3A98">
              <w:rPr>
                <w:rFonts w:ascii="Tahoma" w:eastAsia="Times New Roman" w:hAnsi="Tahoma" w:cs="Tahoma"/>
                <w:color w:val="000000" w:themeColor="dark1"/>
                <w:kern w:val="24"/>
                <w:szCs w:val="36"/>
              </w:rPr>
              <w:t>urllib</w:t>
            </w:r>
            <w:proofErr w:type="spellEnd"/>
          </w:p>
        </w:tc>
      </w:tr>
      <w:tr w:rsidR="00A14509" w:rsidRPr="00EC3A98" w14:paraId="6950362C" w14:textId="77777777" w:rsidTr="001D7EA4">
        <w:trPr>
          <w:trHeight w:val="946"/>
        </w:trPr>
        <w:tc>
          <w:tcPr>
            <w:tcW w:w="5624" w:type="dxa"/>
            <w:tcBorders>
              <w:top w:val="single" w:sz="8" w:space="0" w:color="FFFFFF"/>
              <w:left w:val="single" w:sz="8" w:space="0" w:color="FFFFFF"/>
              <w:bottom w:val="single" w:sz="8" w:space="0" w:color="FFFFFF"/>
              <w:right w:val="single" w:sz="8" w:space="0" w:color="FFFFFF"/>
            </w:tcBorders>
            <w:shd w:val="clear" w:color="auto" w:fill="F5EBEF"/>
            <w:tcMar>
              <w:top w:w="72" w:type="dxa"/>
              <w:left w:w="144" w:type="dxa"/>
              <w:bottom w:w="72" w:type="dxa"/>
              <w:right w:w="144" w:type="dxa"/>
            </w:tcMar>
            <w:vAlign w:val="center"/>
            <w:hideMark/>
          </w:tcPr>
          <w:p w14:paraId="2D83A023" w14:textId="77777777" w:rsidR="00A14509" w:rsidRPr="00EC3A98" w:rsidRDefault="00A14509" w:rsidP="00733AF7">
            <w:pPr>
              <w:rPr>
                <w:rFonts w:ascii="Arial" w:eastAsia="Times New Roman" w:hAnsi="Arial" w:cs="Arial"/>
                <w:szCs w:val="36"/>
              </w:rPr>
            </w:pPr>
            <w:r w:rsidRPr="00EC3A98">
              <w:rPr>
                <w:rFonts w:ascii="Tahoma" w:eastAsia="Times New Roman" w:hAnsi="Tahoma" w:cs="Tahoma"/>
                <w:color w:val="000000" w:themeColor="dark1"/>
                <w:kern w:val="24"/>
                <w:szCs w:val="40"/>
              </w:rPr>
              <w:t xml:space="preserve">Information extraction </w:t>
            </w:r>
            <w:r w:rsidRPr="00EC3A98">
              <w:rPr>
                <w:rFonts w:ascii="Tahoma" w:eastAsia="Times New Roman" w:hAnsi="Tahoma" w:cs="Tahoma"/>
                <w:color w:val="000000" w:themeColor="dark1"/>
                <w:kern w:val="24"/>
                <w:szCs w:val="40"/>
              </w:rPr>
              <w:br/>
              <w:t>=&gt; extract the information from the source codes and saves it</w:t>
            </w:r>
          </w:p>
        </w:tc>
        <w:tc>
          <w:tcPr>
            <w:tcW w:w="3083" w:type="dxa"/>
            <w:tcBorders>
              <w:top w:val="single" w:sz="8" w:space="0" w:color="FFFFFF"/>
              <w:left w:val="single" w:sz="8" w:space="0" w:color="FFFFFF"/>
              <w:bottom w:val="single" w:sz="8" w:space="0" w:color="FFFFFF"/>
              <w:right w:val="single" w:sz="8" w:space="0" w:color="FFFFFF"/>
            </w:tcBorders>
            <w:shd w:val="clear" w:color="auto" w:fill="F5EBEF"/>
            <w:tcMar>
              <w:top w:w="72" w:type="dxa"/>
              <w:left w:w="144" w:type="dxa"/>
              <w:bottom w:w="72" w:type="dxa"/>
              <w:right w:w="144" w:type="dxa"/>
            </w:tcMar>
            <w:vAlign w:val="center"/>
            <w:hideMark/>
          </w:tcPr>
          <w:p w14:paraId="2DA335B5" w14:textId="77777777" w:rsidR="00A14509" w:rsidRPr="00EC3A98" w:rsidRDefault="00A14509" w:rsidP="00733AF7">
            <w:pPr>
              <w:rPr>
                <w:rFonts w:ascii="Arial" w:eastAsia="Times New Roman" w:hAnsi="Arial" w:cs="Arial"/>
                <w:szCs w:val="36"/>
              </w:rPr>
            </w:pPr>
            <w:proofErr w:type="spellStart"/>
            <w:r w:rsidRPr="00EC3A98">
              <w:rPr>
                <w:rFonts w:ascii="Tahoma" w:eastAsia="Times New Roman" w:hAnsi="Tahoma" w:cs="Tahoma"/>
                <w:color w:val="000000" w:themeColor="dark1"/>
                <w:kern w:val="24"/>
                <w:szCs w:val="36"/>
              </w:rPr>
              <w:t>BeautifulSoup</w:t>
            </w:r>
            <w:proofErr w:type="spellEnd"/>
          </w:p>
        </w:tc>
      </w:tr>
    </w:tbl>
    <w:p w14:paraId="06425EAC" w14:textId="77777777" w:rsidR="00A14509" w:rsidRPr="00991783" w:rsidRDefault="00A14509" w:rsidP="00733AF7">
      <w:r>
        <w:rPr>
          <w:rFonts w:hint="eastAsia"/>
        </w:rPr>
        <w:t xml:space="preserve">각 과정에 대해서 자세히 살펴보도록 하겠습니다. </w:t>
      </w:r>
    </w:p>
    <w:p w14:paraId="3B36A49B" w14:textId="55007184" w:rsidR="00A14509" w:rsidRPr="00991783" w:rsidRDefault="00A14509" w:rsidP="0070112E">
      <w:pPr>
        <w:pStyle w:val="Heading3"/>
      </w:pPr>
      <w:r w:rsidRPr="00991783">
        <w:rPr>
          <w:rFonts w:hint="eastAsia"/>
        </w:rPr>
        <w:t xml:space="preserve">URL 주소 정보를 사용해서 해당 페이지의 </w:t>
      </w:r>
      <w:r w:rsidR="0070112E">
        <w:rPr>
          <w:rFonts w:hint="eastAsia"/>
        </w:rPr>
        <w:t>소스 코드 다운로드 하기</w:t>
      </w:r>
    </w:p>
    <w:p w14:paraId="19A23522" w14:textId="77777777" w:rsidR="0070112E" w:rsidRDefault="00A14509" w:rsidP="00733AF7">
      <w:r w:rsidRPr="00991783">
        <w:rPr>
          <w:rFonts w:hint="eastAsia"/>
        </w:rPr>
        <w:t>- 필요</w:t>
      </w:r>
      <w:r w:rsidR="0070112E">
        <w:rPr>
          <w:rFonts w:hint="eastAsia"/>
        </w:rPr>
        <w:t xml:space="preserve"> 모듈</w:t>
      </w:r>
      <w:r w:rsidRPr="00991783">
        <w:rPr>
          <w:rFonts w:hint="eastAsia"/>
        </w:rPr>
        <w:t>: requests</w:t>
      </w:r>
      <w:r w:rsidR="0070112E">
        <w:rPr>
          <w:rStyle w:val="FootnoteReference"/>
        </w:rPr>
        <w:footnoteReference w:id="2"/>
      </w:r>
      <w:r w:rsidRPr="00991783">
        <w:rPr>
          <w:rFonts w:hint="eastAsia"/>
        </w:rPr>
        <w:br/>
      </w:r>
      <w:r w:rsidRPr="00991783">
        <w:rPr>
          <w:rFonts w:hint="eastAsia"/>
        </w:rPr>
        <w:tab/>
        <w:t xml:space="preserve">예를 들어, URL 주소가 </w:t>
      </w:r>
      <w:r w:rsidRPr="00991783">
        <w:t>‘http://www.daum.net/’</w:t>
      </w:r>
      <w:r>
        <w:rPr>
          <w:rFonts w:hint="eastAsia"/>
        </w:rPr>
        <w:t>라고</w:t>
      </w:r>
      <w:r w:rsidRPr="00991783">
        <w:rPr>
          <w:rFonts w:hint="eastAsia"/>
        </w:rPr>
        <w:t xml:space="preserve"> 하면, 이 주소 정보를 이용해서 해당 웹페이지의 정보를 담고 있는</w:t>
      </w:r>
      <w:r>
        <w:rPr>
          <w:rFonts w:hint="eastAsia"/>
        </w:rPr>
        <w:t xml:space="preserve"> 소스 코드</w:t>
      </w:r>
      <w:r w:rsidRPr="00991783">
        <w:rPr>
          <w:rFonts w:hint="eastAsia"/>
        </w:rPr>
        <w:t xml:space="preserve">를 </w:t>
      </w:r>
      <w:r>
        <w:rPr>
          <w:rFonts w:hint="eastAsia"/>
        </w:rPr>
        <w:t xml:space="preserve">서버로부터 </w:t>
      </w:r>
      <w:r w:rsidRPr="00991783">
        <w:rPr>
          <w:rFonts w:hint="eastAsia"/>
        </w:rPr>
        <w:t xml:space="preserve">다운로드 받을 수 </w:t>
      </w:r>
      <w:r>
        <w:rPr>
          <w:rFonts w:hint="eastAsia"/>
        </w:rPr>
        <w:t>있습니다</w:t>
      </w:r>
      <w:r w:rsidRPr="00991783">
        <w:rPr>
          <w:rFonts w:hint="eastAsia"/>
        </w:rPr>
        <w:t>. 이를 위해서는</w:t>
      </w:r>
      <w:r>
        <w:rPr>
          <w:rFonts w:hint="eastAsia"/>
        </w:rPr>
        <w:t xml:space="preserve"> requests라고 하는 모듈을 사용합니다. requests 모듈에는 다른 컴퓨터와의 통신에 필요한 여러가지 함수가 저장되어 있습니다. 여기서는</w:t>
      </w:r>
      <w:r w:rsidRPr="00991783">
        <w:rPr>
          <w:rFonts w:hint="eastAsia"/>
        </w:rPr>
        <w:t xml:space="preserve"> requests 모듈에서 제공하는 </w:t>
      </w:r>
      <w:proofErr w:type="spellStart"/>
      <w:r w:rsidRPr="00991783">
        <w:rPr>
          <w:rFonts w:hint="eastAsia"/>
        </w:rPr>
        <w:t>여러개의</w:t>
      </w:r>
      <w:proofErr w:type="spellEnd"/>
      <w:r w:rsidRPr="00991783">
        <w:rPr>
          <w:rFonts w:hint="eastAsia"/>
        </w:rPr>
        <w:t xml:space="preserve"> 함수들 중에서 get이라는 함수를 </w:t>
      </w:r>
      <w:r>
        <w:rPr>
          <w:rFonts w:hint="eastAsia"/>
        </w:rPr>
        <w:t>사용합니다</w:t>
      </w:r>
      <w:r w:rsidRPr="00991783">
        <w:rPr>
          <w:rFonts w:hint="eastAsia"/>
        </w:rPr>
        <w:t xml:space="preserve">. </w:t>
      </w:r>
    </w:p>
    <w:p w14:paraId="04C2CA57" w14:textId="0A479AC0" w:rsidR="0070112E" w:rsidRPr="0070112E" w:rsidRDefault="0070112E" w:rsidP="00733AF7">
      <w:pPr>
        <w:rPr>
          <w:highlight w:val="lightGray"/>
        </w:rPr>
      </w:pPr>
      <w:r w:rsidRPr="0070112E">
        <w:rPr>
          <w:rFonts w:hint="eastAsia"/>
          <w:highlight w:val="lightGray"/>
        </w:rPr>
        <w:t>Tip!</w:t>
      </w:r>
    </w:p>
    <w:p w14:paraId="6278AA09" w14:textId="472BA726" w:rsidR="0070112E" w:rsidRPr="0070112E" w:rsidRDefault="0070112E" w:rsidP="0070112E">
      <w:pPr>
        <w:pStyle w:val="CommentText"/>
        <w:rPr>
          <w:highlight w:val="lightGray"/>
        </w:rPr>
      </w:pPr>
      <w:r w:rsidRPr="0070112E">
        <w:rPr>
          <w:rFonts w:hint="eastAsia"/>
          <w:highlight w:val="lightGray"/>
        </w:rPr>
        <w:t>requests의 get() 함수는 request message를 보낼 때 GET이라는 방식을 사용하는 것입니다. request message를 서버에 전송할 때는HTTP (</w:t>
      </w:r>
      <w:r w:rsidRPr="0070112E">
        <w:rPr>
          <w:highlight w:val="lightGray"/>
        </w:rPr>
        <w:t>Hypertext Transfer Protoco</w:t>
      </w:r>
      <w:r w:rsidRPr="0070112E">
        <w:rPr>
          <w:rFonts w:hint="eastAsia"/>
          <w:highlight w:val="lightGray"/>
        </w:rPr>
        <w:t>l) 라는 protocol을 사용하는데, 구체적은 전송 방식에는 GET, POST, PUT, DELETE, HEAD 등의 5가지 방식이 있습니다.</w:t>
      </w:r>
      <w:r>
        <w:rPr>
          <w:highlight w:val="lightGray"/>
        </w:rPr>
        <w:t xml:space="preserve"> </w:t>
      </w:r>
      <w:r w:rsidRPr="0070112E">
        <w:rPr>
          <w:rFonts w:hint="eastAsia"/>
          <w:highlight w:val="lightGray"/>
        </w:rPr>
        <w:t>이중에서 가장 일반적으로 사용되는 방식이 GET 방식입니다. 그 다음으로 자주 사용되는 방식이 POST 방식입니다. POST방식으로 request message를 서버에 보낼 때는 requests 모듈에서 제공되는 post()함수를 사용합니다. post() 함수 사용 방법은</w:t>
      </w:r>
      <w:hyperlink r:id="rId19" w:anchor="more-complicated-post-requests" w:history="1">
        <w:r w:rsidRPr="0070112E">
          <w:rPr>
            <w:rStyle w:val="Hyperlink"/>
            <w:highlight w:val="lightGray"/>
          </w:rPr>
          <w:t>https://requests.readthedocs.io/en/master/user/quickstart/#more-complicated-post-requests</w:t>
        </w:r>
      </w:hyperlink>
      <w:r w:rsidRPr="0070112E">
        <w:rPr>
          <w:rFonts w:hint="eastAsia"/>
          <w:highlight w:val="lightGray"/>
        </w:rPr>
        <w:t xml:space="preserve"> 을 </w:t>
      </w:r>
      <w:r w:rsidR="00963509">
        <w:rPr>
          <w:rFonts w:hint="eastAsia"/>
          <w:highlight w:val="lightGray"/>
        </w:rPr>
        <w:t>참고</w:t>
      </w:r>
      <w:r w:rsidRPr="0070112E">
        <w:rPr>
          <w:rFonts w:hint="eastAsia"/>
          <w:highlight w:val="lightGray"/>
        </w:rPr>
        <w:t xml:space="preserve">할 수 있습니다. </w:t>
      </w:r>
    </w:p>
    <w:p w14:paraId="3FD9315D" w14:textId="65B08E23" w:rsidR="0070112E" w:rsidRDefault="0070112E" w:rsidP="0070112E">
      <w:pPr>
        <w:pStyle w:val="CommentText"/>
      </w:pPr>
      <w:r w:rsidRPr="0070112E">
        <w:rPr>
          <w:rFonts w:hint="eastAsia"/>
          <w:highlight w:val="lightGray"/>
        </w:rPr>
        <w:t>GET 방식과 POST 방식의 차이</w:t>
      </w:r>
      <w:r>
        <w:rPr>
          <w:rFonts w:hint="eastAsia"/>
          <w:highlight w:val="lightGray"/>
        </w:rPr>
        <w:t xml:space="preserve">는 </w:t>
      </w:r>
      <w:r w:rsidRPr="0070112E">
        <w:rPr>
          <w:rFonts w:hint="eastAsia"/>
          <w:highlight w:val="lightGray"/>
        </w:rPr>
        <w:t xml:space="preserve">request message를 보내는데 필요한 세부 파라미터 정보를 URL 주소에 포함시켜 전송하느냐 (GET 방식) 아니면 URL 주소에 보이지 않게 숨겨서 전송하느냐 </w:t>
      </w:r>
      <w:r w:rsidRPr="0070112E">
        <w:rPr>
          <w:rFonts w:hint="eastAsia"/>
          <w:highlight w:val="lightGray"/>
        </w:rPr>
        <w:lastRenderedPageBreak/>
        <w:t>(POST 방식)의 차이입니다. 구체적인 설명은</w:t>
      </w:r>
      <w:hyperlink r:id="rId20" w:history="1">
        <w:r w:rsidRPr="0070112E">
          <w:rPr>
            <w:rStyle w:val="Hyperlink"/>
            <w:highlight w:val="lightGray"/>
          </w:rPr>
          <w:t>https://www.w3schools.com/tags/ref_httpmethods.asp</w:t>
        </w:r>
      </w:hyperlink>
      <w:r w:rsidRPr="0070112E">
        <w:rPr>
          <w:rFonts w:hint="eastAsia"/>
          <w:highlight w:val="lightGray"/>
        </w:rPr>
        <w:t>나</w:t>
      </w:r>
      <w:hyperlink r:id="rId21" w:history="1">
        <w:r w:rsidRPr="0070112E">
          <w:rPr>
            <w:rStyle w:val="Hyperlink"/>
            <w:highlight w:val="lightGray"/>
          </w:rPr>
          <w:t>https://stackoverflow.com/questions/504947/when-should-i-use-get-or-post-method-whats-the-difference-between-them</w:t>
        </w:r>
      </w:hyperlink>
      <w:r w:rsidRPr="0070112E">
        <w:rPr>
          <w:rFonts w:hint="eastAsia"/>
          <w:highlight w:val="lightGray"/>
        </w:rPr>
        <w:t xml:space="preserve"> 을 </w:t>
      </w:r>
      <w:r w:rsidR="00963509">
        <w:rPr>
          <w:rFonts w:hint="eastAsia"/>
          <w:highlight w:val="lightGray"/>
        </w:rPr>
        <w:t>참고</w:t>
      </w:r>
      <w:r w:rsidRPr="0070112E">
        <w:rPr>
          <w:rFonts w:hint="eastAsia"/>
          <w:highlight w:val="lightGray"/>
        </w:rPr>
        <w:t>할 수 있습니다.</w:t>
      </w:r>
    </w:p>
    <w:p w14:paraId="3A55AA06" w14:textId="7EDD2434" w:rsidR="00A14509" w:rsidRPr="00991783" w:rsidRDefault="00A14509" w:rsidP="00733AF7">
      <w:r w:rsidRPr="00991783">
        <w:rPr>
          <w:rFonts w:hint="eastAsia"/>
        </w:rPr>
        <w:t>get이라는 함수는</w:t>
      </w:r>
      <w:r>
        <w:rPr>
          <w:rFonts w:hint="eastAsia"/>
        </w:rPr>
        <w:t xml:space="preserve"> URL</w:t>
      </w:r>
      <w:r w:rsidRPr="00991783">
        <w:rPr>
          <w:rFonts w:hint="eastAsia"/>
        </w:rPr>
        <w:t xml:space="preserve">주소를 </w:t>
      </w:r>
      <w:r>
        <w:rPr>
          <w:rFonts w:hint="eastAsia"/>
        </w:rPr>
        <w:t>인자</w:t>
      </w:r>
      <w:r w:rsidRPr="00991783">
        <w:rPr>
          <w:rFonts w:hint="eastAsia"/>
        </w:rPr>
        <w:t xml:space="preserve">로 입력 </w:t>
      </w:r>
      <w:r>
        <w:rPr>
          <w:rFonts w:hint="eastAsia"/>
        </w:rPr>
        <w:t>받습니다</w:t>
      </w:r>
      <w:r w:rsidRPr="00991783">
        <w:rPr>
          <w:rFonts w:hint="eastAsia"/>
        </w:rPr>
        <w:t>. 다음과 같이</w:t>
      </w:r>
      <w:r>
        <w:rPr>
          <w:rFonts w:hint="eastAsia"/>
        </w:rPr>
        <w:t xml:space="preserve"> 사용합니다.</w:t>
      </w:r>
    </w:p>
    <w:p w14:paraId="0368683F" w14:textId="77777777" w:rsidR="00A14509" w:rsidRPr="00991783" w:rsidRDefault="00A14509" w:rsidP="00C43CF6">
      <w:pPr>
        <w:pStyle w:val="a1"/>
      </w:pPr>
      <w:r w:rsidRPr="00991783">
        <w:rPr>
          <w:rFonts w:hint="eastAsia"/>
        </w:rPr>
        <w:t>import requests</w:t>
      </w:r>
    </w:p>
    <w:p w14:paraId="5773F7FA" w14:textId="77777777" w:rsidR="00A14509" w:rsidRDefault="00A14509" w:rsidP="00C43CF6">
      <w:pPr>
        <w:pStyle w:val="a1"/>
      </w:pPr>
      <w:proofErr w:type="spellStart"/>
      <w:r w:rsidRPr="00E163F8">
        <w:t>url</w:t>
      </w:r>
      <w:proofErr w:type="spellEnd"/>
      <w:r w:rsidRPr="00E163F8">
        <w:t xml:space="preserve"> = 'http://www.daum.net/'</w:t>
      </w:r>
      <w:r>
        <w:rPr>
          <w:rFonts w:hint="eastAsia"/>
        </w:rPr>
        <w:t xml:space="preserve"> #우리가 원하는 정보를 담고 있는 웹페이지의 URL 주소</w:t>
      </w:r>
    </w:p>
    <w:p w14:paraId="16FD096A" w14:textId="77777777" w:rsidR="00A14509" w:rsidRPr="00991783" w:rsidRDefault="00A14509" w:rsidP="00C43CF6">
      <w:pPr>
        <w:pStyle w:val="a1"/>
      </w:pPr>
      <w:r w:rsidRPr="00991783">
        <w:rPr>
          <w:rFonts w:hint="eastAsia"/>
        </w:rPr>
        <w:t xml:space="preserve">r = </w:t>
      </w:r>
      <w:proofErr w:type="spellStart"/>
      <w:r w:rsidRPr="00991783">
        <w:rPr>
          <w:rFonts w:hint="eastAsia"/>
        </w:rPr>
        <w:t>requests.get</w:t>
      </w:r>
      <w:proofErr w:type="spellEnd"/>
      <w:r w:rsidRPr="00991783">
        <w:rPr>
          <w:rFonts w:hint="eastAsia"/>
        </w:rPr>
        <w:t>(</w:t>
      </w:r>
      <w:proofErr w:type="spellStart"/>
      <w:r w:rsidRPr="00991783">
        <w:rPr>
          <w:rFonts w:hint="eastAsia"/>
        </w:rPr>
        <w:t>url</w:t>
      </w:r>
      <w:proofErr w:type="spellEnd"/>
      <w:r w:rsidRPr="00991783">
        <w:rPr>
          <w:rFonts w:hint="eastAsia"/>
        </w:rPr>
        <w:t>)</w:t>
      </w:r>
    </w:p>
    <w:p w14:paraId="1866DE60" w14:textId="77777777" w:rsidR="0070112E" w:rsidRDefault="00A14509" w:rsidP="0070112E">
      <w:r w:rsidRPr="00991783">
        <w:rPr>
          <w:rFonts w:hint="eastAsia"/>
        </w:rPr>
        <w:t>이렇게 하면 r</w:t>
      </w:r>
      <w:r>
        <w:rPr>
          <w:rFonts w:hint="eastAsia"/>
        </w:rPr>
        <w:t xml:space="preserve">에는 </w:t>
      </w:r>
      <w:proofErr w:type="spellStart"/>
      <w:r>
        <w:rPr>
          <w:rFonts w:hint="eastAsia"/>
        </w:rPr>
        <w:t>url</w:t>
      </w:r>
      <w:proofErr w:type="spellEnd"/>
      <w:r>
        <w:rPr>
          <w:rFonts w:hint="eastAsia"/>
        </w:rPr>
        <w:t>에 해당하는 서버에서 보낸 응답 메시지의 내용이 저장됩니다. 여기에는 소스 코드 이외도</w:t>
      </w:r>
      <w:r w:rsidRPr="00991783">
        <w:rPr>
          <w:rFonts w:hint="eastAsia"/>
        </w:rPr>
        <w:t xml:space="preserve"> 다양한 정보 (서버 정보, 통신 성공 여부 등)가 저장이 </w:t>
      </w:r>
      <w:r>
        <w:rPr>
          <w:rFonts w:hint="eastAsia"/>
        </w:rPr>
        <w:t>됩니다</w:t>
      </w:r>
      <w:r w:rsidRPr="00991783">
        <w:rPr>
          <w:rFonts w:hint="eastAsia"/>
        </w:rPr>
        <w:t xml:space="preserve">. 이러한 여러가지 정보들 중에서 우리가 필요한 정보는 </w:t>
      </w:r>
      <w:r>
        <w:rPr>
          <w:rFonts w:hint="eastAsia"/>
        </w:rPr>
        <w:t xml:space="preserve">소스 코드입니다. 소스 코드는 </w:t>
      </w:r>
      <w:proofErr w:type="spellStart"/>
      <w:r w:rsidRPr="00991783">
        <w:rPr>
          <w:rFonts w:hint="eastAsia"/>
        </w:rPr>
        <w:t>r.text</w:t>
      </w:r>
      <w:proofErr w:type="spellEnd"/>
      <w:r w:rsidRPr="00991783">
        <w:rPr>
          <w:rFonts w:hint="eastAsia"/>
        </w:rPr>
        <w:t xml:space="preserve">라는 곳에 저장되어 </w:t>
      </w:r>
      <w:r>
        <w:rPr>
          <w:rFonts w:hint="eastAsia"/>
        </w:rPr>
        <w:t>있습니다</w:t>
      </w:r>
      <w:r w:rsidRPr="00991783">
        <w:rPr>
          <w:rFonts w:hint="eastAsia"/>
        </w:rPr>
        <w:t xml:space="preserve">. </w:t>
      </w:r>
    </w:p>
    <w:p w14:paraId="47F510D8" w14:textId="3D6DBC5A" w:rsidR="00A14509" w:rsidRPr="0070112E" w:rsidRDefault="00A14509" w:rsidP="0070112E">
      <w:pPr>
        <w:rPr>
          <w:b/>
        </w:rPr>
      </w:pPr>
      <w:r w:rsidRPr="0070112E">
        <w:rPr>
          <w:rFonts w:hint="eastAsia"/>
          <w:b/>
        </w:rPr>
        <w:t>소스 코드에서 우리가 원하는 정보를 담고 있는 tag 확인하기</w:t>
      </w:r>
    </w:p>
    <w:p w14:paraId="76349EDF" w14:textId="77777777" w:rsidR="0070112E" w:rsidRDefault="00A14509" w:rsidP="0070112E">
      <w:proofErr w:type="spellStart"/>
      <w:r w:rsidRPr="00991783">
        <w:rPr>
          <w:rFonts w:hint="eastAsia"/>
        </w:rPr>
        <w:t>requests.get</w:t>
      </w:r>
      <w:proofErr w:type="spellEnd"/>
      <w:r w:rsidRPr="00991783">
        <w:rPr>
          <w:rFonts w:hint="eastAsia"/>
        </w:rPr>
        <w:t>(</w:t>
      </w:r>
      <w:proofErr w:type="spellStart"/>
      <w:r w:rsidRPr="00991783">
        <w:rPr>
          <w:rFonts w:hint="eastAsia"/>
        </w:rPr>
        <w:t>url</w:t>
      </w:r>
      <w:proofErr w:type="spellEnd"/>
      <w:r w:rsidRPr="00991783">
        <w:rPr>
          <w:rFonts w:hint="eastAsia"/>
        </w:rPr>
        <w:t xml:space="preserve">)을 통해서 </w:t>
      </w:r>
      <w:r w:rsidR="0070112E">
        <w:rPr>
          <w:rFonts w:hint="eastAsia"/>
        </w:rPr>
        <w:t xml:space="preserve">소스 코드를 다운로드 받은 다음에는 해당 </w:t>
      </w:r>
      <w:r>
        <w:rPr>
          <w:rFonts w:hint="eastAsia"/>
        </w:rPr>
        <w:t>소스 코드</w:t>
      </w:r>
      <w:r w:rsidRPr="00991783">
        <w:rPr>
          <w:rFonts w:hint="eastAsia"/>
        </w:rPr>
        <w:t>에서 우리가 원하는 정보를 담고 있는</w:t>
      </w:r>
      <w:r>
        <w:rPr>
          <w:rFonts w:hint="eastAsia"/>
        </w:rPr>
        <w:t xml:space="preserve"> 태그</w:t>
      </w:r>
      <w:r w:rsidRPr="00991783">
        <w:rPr>
          <w:rFonts w:hint="eastAsia"/>
        </w:rPr>
        <w:t xml:space="preserve">가 무엇인지 확인해야 </w:t>
      </w:r>
      <w:r>
        <w:rPr>
          <w:rFonts w:hint="eastAsia"/>
        </w:rPr>
        <w:t>합니다</w:t>
      </w:r>
      <w:r w:rsidRPr="00991783">
        <w:rPr>
          <w:rFonts w:hint="eastAsia"/>
        </w:rPr>
        <w:t xml:space="preserve">. 이를 위해서는 브라우저를 </w:t>
      </w:r>
      <w:r>
        <w:rPr>
          <w:rFonts w:hint="eastAsia"/>
        </w:rPr>
        <w:t>사용합니다</w:t>
      </w:r>
      <w:r w:rsidRPr="00991783">
        <w:rPr>
          <w:rFonts w:hint="eastAsia"/>
        </w:rPr>
        <w:t xml:space="preserve">. 원하는 정보를 담고 있는 웹페이지에서 마우스 오른쪽 버튼을 클릭하여 나오는 메뉴 중에 </w:t>
      </w:r>
      <w:r w:rsidRPr="00991783">
        <w:t>‘</w:t>
      </w:r>
      <w:r w:rsidRPr="00991783">
        <w:rPr>
          <w:rFonts w:hint="eastAsia"/>
        </w:rPr>
        <w:t>소스 보기</w:t>
      </w:r>
      <w:r w:rsidRPr="00991783">
        <w:t>’</w:t>
      </w:r>
      <w:r w:rsidRPr="00991783">
        <w:rPr>
          <w:rFonts w:hint="eastAsia"/>
        </w:rPr>
        <w:t xml:space="preserve"> (혹은 이와 비슷한 것)를 </w:t>
      </w:r>
      <w:r w:rsidR="0070112E">
        <w:rPr>
          <w:rFonts w:hint="eastAsia"/>
        </w:rPr>
        <w:t>선택합니다</w:t>
      </w:r>
      <w:r w:rsidRPr="00991783">
        <w:rPr>
          <w:rFonts w:hint="eastAsia"/>
        </w:rPr>
        <w:t xml:space="preserve">. 이를 통해 보여지는 </w:t>
      </w:r>
      <w:r>
        <w:rPr>
          <w:rFonts w:hint="eastAsia"/>
        </w:rPr>
        <w:t>소스 코드</w:t>
      </w:r>
      <w:r w:rsidRPr="00991783">
        <w:rPr>
          <w:rFonts w:hint="eastAsia"/>
        </w:rPr>
        <w:t xml:space="preserve">는 많은 경우에 </w:t>
      </w:r>
      <w:proofErr w:type="spellStart"/>
      <w:r w:rsidRPr="00991783">
        <w:rPr>
          <w:rFonts w:hint="eastAsia"/>
        </w:rPr>
        <w:t>requests.get</w:t>
      </w:r>
      <w:proofErr w:type="spellEnd"/>
      <w:r w:rsidRPr="00991783">
        <w:rPr>
          <w:rFonts w:hint="eastAsia"/>
        </w:rPr>
        <w:t>(</w:t>
      </w:r>
      <w:proofErr w:type="spellStart"/>
      <w:r w:rsidRPr="00991783">
        <w:rPr>
          <w:rFonts w:hint="eastAsia"/>
        </w:rPr>
        <w:t>url</w:t>
      </w:r>
      <w:proofErr w:type="spellEnd"/>
      <w:r w:rsidRPr="00991783">
        <w:rPr>
          <w:rFonts w:hint="eastAsia"/>
        </w:rPr>
        <w:t xml:space="preserve">)을 통해서 다운로드 받은 </w:t>
      </w:r>
      <w:r>
        <w:rPr>
          <w:rFonts w:hint="eastAsia"/>
        </w:rPr>
        <w:t>소스 코드</w:t>
      </w:r>
      <w:r w:rsidRPr="00991783">
        <w:rPr>
          <w:rFonts w:hint="eastAsia"/>
        </w:rPr>
        <w:t xml:space="preserve">와 </w:t>
      </w:r>
      <w:r>
        <w:rPr>
          <w:rFonts w:hint="eastAsia"/>
        </w:rPr>
        <w:t>동일합니다</w:t>
      </w:r>
      <w:r w:rsidRPr="00991783">
        <w:rPr>
          <w:rFonts w:hint="eastAsia"/>
        </w:rPr>
        <w:t xml:space="preserve">. </w:t>
      </w:r>
      <w:r>
        <w:rPr>
          <w:rFonts w:hint="eastAsia"/>
        </w:rPr>
        <w:t>브라우저에서 보이는 소스 코드에서 찾기 명령 (</w:t>
      </w:r>
      <w:proofErr w:type="spellStart"/>
      <w:r>
        <w:rPr>
          <w:rFonts w:hint="eastAsia"/>
        </w:rPr>
        <w:t>Ctrl+F</w:t>
      </w:r>
      <w:proofErr w:type="spellEnd"/>
      <w:r>
        <w:rPr>
          <w:rFonts w:hint="eastAsia"/>
        </w:rPr>
        <w:t xml:space="preserve"> 사용해서 실행)을 통해서 우리가 추출하고자 하는 정보가 어떠한 태그에 저장되어 있는지 확인할 수 있습니다. </w:t>
      </w:r>
    </w:p>
    <w:p w14:paraId="0F62959B" w14:textId="72859CFB" w:rsidR="00A14509" w:rsidRPr="007541A1" w:rsidRDefault="00A14509" w:rsidP="007541A1">
      <w:pPr>
        <w:pStyle w:val="Heading3"/>
      </w:pPr>
      <w:r w:rsidRPr="007541A1">
        <w:rPr>
          <w:rFonts w:hint="eastAsia"/>
        </w:rPr>
        <w:t>원하는 정보를 담고 있는 태그 찾기</w:t>
      </w:r>
      <w:r w:rsidR="007541A1">
        <w:rPr>
          <w:rFonts w:hint="eastAsia"/>
        </w:rPr>
        <w:t xml:space="preserve">: </w:t>
      </w:r>
      <w:proofErr w:type="spellStart"/>
      <w:r w:rsidR="007541A1">
        <w:rPr>
          <w:rFonts w:hint="eastAsia"/>
        </w:rPr>
        <w:t>BeautifulSoup</w:t>
      </w:r>
      <w:proofErr w:type="spellEnd"/>
      <w:r w:rsidR="007541A1">
        <w:rPr>
          <w:rFonts w:hint="eastAsia"/>
        </w:rPr>
        <w:t xml:space="preserve"> 사용하기</w:t>
      </w:r>
    </w:p>
    <w:p w14:paraId="54120544" w14:textId="1C02C16B" w:rsidR="00A14509" w:rsidRPr="00991783" w:rsidRDefault="00A14509" w:rsidP="00733AF7">
      <w:r w:rsidRPr="00991783">
        <w:rPr>
          <w:rFonts w:hint="eastAsia"/>
        </w:rPr>
        <w:t>원하는 정보를 담고 있는</w:t>
      </w:r>
      <w:r>
        <w:rPr>
          <w:rFonts w:hint="eastAsia"/>
        </w:rPr>
        <w:t xml:space="preserve"> 태그</w:t>
      </w:r>
      <w:r w:rsidRPr="00991783">
        <w:rPr>
          <w:rFonts w:hint="eastAsia"/>
        </w:rPr>
        <w:t xml:space="preserve">가 무엇인지 확인했으면 </w:t>
      </w:r>
      <w:proofErr w:type="spellStart"/>
      <w:r w:rsidRPr="00991783">
        <w:rPr>
          <w:rFonts w:hint="eastAsia"/>
        </w:rPr>
        <w:t>requests.get</w:t>
      </w:r>
      <w:proofErr w:type="spellEnd"/>
      <w:r w:rsidRPr="00991783">
        <w:rPr>
          <w:rFonts w:hint="eastAsia"/>
        </w:rPr>
        <w:t>(</w:t>
      </w:r>
      <w:proofErr w:type="spellStart"/>
      <w:r w:rsidRPr="00991783">
        <w:rPr>
          <w:rFonts w:hint="eastAsia"/>
        </w:rPr>
        <w:t>url</w:t>
      </w:r>
      <w:proofErr w:type="spellEnd"/>
      <w:r w:rsidRPr="00991783">
        <w:rPr>
          <w:rFonts w:hint="eastAsia"/>
        </w:rPr>
        <w:t xml:space="preserve">)을 통해서 다운로드 받은 </w:t>
      </w:r>
      <w:r>
        <w:rPr>
          <w:rFonts w:hint="eastAsia"/>
        </w:rPr>
        <w:t xml:space="preserve">소스 코드 (즉 </w:t>
      </w:r>
      <w:proofErr w:type="spellStart"/>
      <w:r>
        <w:rPr>
          <w:rFonts w:hint="eastAsia"/>
        </w:rPr>
        <w:t>r.text</w:t>
      </w:r>
      <w:proofErr w:type="spellEnd"/>
      <w:r>
        <w:rPr>
          <w:rFonts w:hint="eastAsia"/>
        </w:rPr>
        <w:t>에 저장되어 있는 소스 코드)</w:t>
      </w:r>
      <w:r w:rsidRPr="00991783">
        <w:rPr>
          <w:rFonts w:hint="eastAsia"/>
        </w:rPr>
        <w:t>에서 해당</w:t>
      </w:r>
      <w:r>
        <w:rPr>
          <w:rFonts w:hint="eastAsia"/>
        </w:rPr>
        <w:t xml:space="preserve"> 태그</w:t>
      </w:r>
      <w:r w:rsidRPr="00991783">
        <w:rPr>
          <w:rFonts w:hint="eastAsia"/>
        </w:rPr>
        <w:t xml:space="preserve">를 찾아야 </w:t>
      </w:r>
      <w:r>
        <w:rPr>
          <w:rFonts w:hint="eastAsia"/>
        </w:rPr>
        <w:t>합니다</w:t>
      </w:r>
      <w:r w:rsidRPr="00991783">
        <w:rPr>
          <w:rFonts w:hint="eastAsia"/>
        </w:rPr>
        <w:t xml:space="preserve">. 이를 위해서는 Python에서 제공되는 </w:t>
      </w:r>
      <w:proofErr w:type="spellStart"/>
      <w:r w:rsidRPr="00991783">
        <w:rPr>
          <w:rFonts w:hint="eastAsia"/>
        </w:rPr>
        <w:t>BeautifulSoup</w:t>
      </w:r>
      <w:proofErr w:type="spellEnd"/>
      <w:r w:rsidRPr="00991783">
        <w:rPr>
          <w:rFonts w:hint="eastAsia"/>
        </w:rPr>
        <w:t xml:space="preserve">이라는 </w:t>
      </w:r>
      <w:r>
        <w:rPr>
          <w:rFonts w:hint="eastAsia"/>
        </w:rPr>
        <w:t>클래스를</w:t>
      </w:r>
      <w:r w:rsidRPr="00991783">
        <w:rPr>
          <w:rFonts w:hint="eastAsia"/>
        </w:rPr>
        <w:t xml:space="preserve"> </w:t>
      </w:r>
      <w:r>
        <w:rPr>
          <w:rFonts w:hint="eastAsia"/>
        </w:rPr>
        <w:t>사용합니다</w:t>
      </w:r>
      <w:r w:rsidRPr="00991783">
        <w:rPr>
          <w:rFonts w:hint="eastAsia"/>
        </w:rPr>
        <w:t>.</w:t>
      </w:r>
      <w:r w:rsidR="0070112E">
        <w:rPr>
          <w:rStyle w:val="FootnoteReference"/>
        </w:rPr>
        <w:footnoteReference w:id="3"/>
      </w:r>
      <w:r w:rsidRPr="00991783">
        <w:rPr>
          <w:rFonts w:hint="eastAsia"/>
        </w:rPr>
        <w:t xml:space="preserve"> 아래와 같이</w:t>
      </w:r>
      <w:r>
        <w:rPr>
          <w:rFonts w:hint="eastAsia"/>
        </w:rPr>
        <w:t xml:space="preserve"> bs4라는 모듈에서 해당 클래스를</w:t>
      </w:r>
      <w:r w:rsidRPr="00991783">
        <w:rPr>
          <w:rFonts w:hint="eastAsia"/>
        </w:rPr>
        <w:t xml:space="preserve"> import할 수 있다.</w:t>
      </w:r>
    </w:p>
    <w:p w14:paraId="5260F71D" w14:textId="77777777" w:rsidR="00A14509" w:rsidRPr="00991783" w:rsidRDefault="00A14509" w:rsidP="00FC7AB4">
      <w:pPr>
        <w:pStyle w:val="a1"/>
      </w:pPr>
      <w:r w:rsidRPr="00991783">
        <w:rPr>
          <w:rFonts w:hint="eastAsia"/>
        </w:rPr>
        <w:t xml:space="preserve">from bs4 import </w:t>
      </w:r>
      <w:proofErr w:type="spellStart"/>
      <w:r w:rsidRPr="00991783">
        <w:rPr>
          <w:rFonts w:hint="eastAsia"/>
        </w:rPr>
        <w:t>BeautifulSoup</w:t>
      </w:r>
      <w:proofErr w:type="spellEnd"/>
    </w:p>
    <w:p w14:paraId="6CF50593" w14:textId="1B2AFFC8" w:rsidR="00A14509" w:rsidRPr="00991783" w:rsidRDefault="00A14509" w:rsidP="00733AF7">
      <w:proofErr w:type="spellStart"/>
      <w:r w:rsidRPr="00991783">
        <w:rPr>
          <w:rFonts w:hint="eastAsia"/>
        </w:rPr>
        <w:t>BeautifulSoup</w:t>
      </w:r>
      <w:proofErr w:type="spellEnd"/>
      <w:r w:rsidRPr="00991783">
        <w:rPr>
          <w:rFonts w:hint="eastAsia"/>
        </w:rPr>
        <w:t xml:space="preserve"> </w:t>
      </w:r>
      <w:r w:rsidR="0070112E">
        <w:rPr>
          <w:rFonts w:hint="eastAsia"/>
        </w:rPr>
        <w:t>클래스를</w:t>
      </w:r>
      <w:r w:rsidRPr="00991783">
        <w:rPr>
          <w:rFonts w:hint="eastAsia"/>
        </w:rPr>
        <w:t xml:space="preserve"> 이용해서 원하는</w:t>
      </w:r>
      <w:r>
        <w:rPr>
          <w:rFonts w:hint="eastAsia"/>
        </w:rPr>
        <w:t xml:space="preserve"> 태그</w:t>
      </w:r>
      <w:r w:rsidRPr="00991783">
        <w:rPr>
          <w:rFonts w:hint="eastAsia"/>
        </w:rPr>
        <w:t xml:space="preserve">를 찾고자 할 때는 다음과 </w:t>
      </w:r>
      <w:r>
        <w:rPr>
          <w:rFonts w:hint="eastAsia"/>
        </w:rPr>
        <w:t xml:space="preserve">같이 </w:t>
      </w:r>
      <w:proofErr w:type="spellStart"/>
      <w:r>
        <w:rPr>
          <w:rFonts w:hint="eastAsia"/>
        </w:rPr>
        <w:t>BeautifulSoup</w:t>
      </w:r>
      <w:proofErr w:type="spellEnd"/>
      <w:r>
        <w:rPr>
          <w:rFonts w:hint="eastAsia"/>
        </w:rPr>
        <w:t xml:space="preserve"> 클래스의 생성자 함수를 </w:t>
      </w:r>
      <w:r w:rsidR="0070112E">
        <w:rPr>
          <w:rFonts w:hint="eastAsia"/>
        </w:rPr>
        <w:t xml:space="preserve">사용해서 해당 </w:t>
      </w:r>
      <w:proofErr w:type="spellStart"/>
      <w:r w:rsidR="0070112E">
        <w:rPr>
          <w:rFonts w:hint="eastAsia"/>
        </w:rPr>
        <w:t>클래서의</w:t>
      </w:r>
      <w:proofErr w:type="spellEnd"/>
      <w:r w:rsidR="0070112E">
        <w:rPr>
          <w:rFonts w:hint="eastAsia"/>
        </w:rPr>
        <w:t xml:space="preserve"> 복사본인 객체를 먼저 생성해야 합니다.</w:t>
      </w:r>
    </w:p>
    <w:p w14:paraId="0EE3C3C7" w14:textId="77777777" w:rsidR="00A14509" w:rsidRDefault="00A14509" w:rsidP="00FC7AB4">
      <w:pPr>
        <w:pStyle w:val="a1"/>
      </w:pPr>
      <w:r w:rsidRPr="000B642B">
        <w:t xml:space="preserve">soup = </w:t>
      </w:r>
      <w:proofErr w:type="spellStart"/>
      <w:proofErr w:type="gramStart"/>
      <w:r w:rsidRPr="000B642B">
        <w:t>BeautifulSoup</w:t>
      </w:r>
      <w:proofErr w:type="spellEnd"/>
      <w:r w:rsidRPr="000B642B">
        <w:t>(</w:t>
      </w:r>
      <w:proofErr w:type="spellStart"/>
      <w:proofErr w:type="gramEnd"/>
      <w:r w:rsidRPr="000B642B">
        <w:t>r.text</w:t>
      </w:r>
      <w:proofErr w:type="spellEnd"/>
      <w:r w:rsidRPr="000B642B">
        <w:t>, '</w:t>
      </w:r>
      <w:proofErr w:type="spellStart"/>
      <w:r w:rsidRPr="000B642B">
        <w:t>lxml</w:t>
      </w:r>
      <w:proofErr w:type="spellEnd"/>
      <w:r w:rsidRPr="000B642B">
        <w:t>')</w:t>
      </w:r>
    </w:p>
    <w:p w14:paraId="52DA6802" w14:textId="7CD91294" w:rsidR="00A14509" w:rsidRDefault="00A14509" w:rsidP="00733AF7">
      <w:r w:rsidRPr="00991783">
        <w:rPr>
          <w:rFonts w:hint="eastAsia"/>
        </w:rPr>
        <w:t xml:space="preserve">이렇게 하면, soup이라는 </w:t>
      </w:r>
      <w:proofErr w:type="spellStart"/>
      <w:r>
        <w:rPr>
          <w:rFonts w:hint="eastAsia"/>
        </w:rPr>
        <w:t>BeautifulSoup</w:t>
      </w:r>
      <w:proofErr w:type="spellEnd"/>
      <w:r>
        <w:rPr>
          <w:rFonts w:hint="eastAsia"/>
        </w:rPr>
        <w:t>의 객체</w:t>
      </w:r>
      <w:r w:rsidRPr="00991783">
        <w:rPr>
          <w:rFonts w:hint="eastAsia"/>
        </w:rPr>
        <w:t xml:space="preserve">를 통해서 </w:t>
      </w:r>
      <w:proofErr w:type="spellStart"/>
      <w:r w:rsidRPr="00991783">
        <w:rPr>
          <w:rFonts w:hint="eastAsia"/>
        </w:rPr>
        <w:t>r.text</w:t>
      </w:r>
      <w:proofErr w:type="spellEnd"/>
      <w:r w:rsidRPr="00991783">
        <w:rPr>
          <w:rFonts w:hint="eastAsia"/>
        </w:rPr>
        <w:t xml:space="preserve">에 담겨 있는 </w:t>
      </w:r>
      <w:r>
        <w:rPr>
          <w:rFonts w:hint="eastAsia"/>
        </w:rPr>
        <w:t>소스 코드</w:t>
      </w:r>
      <w:r w:rsidRPr="00991783">
        <w:rPr>
          <w:rFonts w:hint="eastAsia"/>
        </w:rPr>
        <w:t xml:space="preserve">의 </w:t>
      </w:r>
      <w:r>
        <w:rPr>
          <w:rFonts w:hint="eastAsia"/>
        </w:rPr>
        <w:t>태그</w:t>
      </w:r>
      <w:r w:rsidRPr="00991783">
        <w:rPr>
          <w:rFonts w:hint="eastAsia"/>
        </w:rPr>
        <w:t xml:space="preserve">를 찾고 접근할 수 </w:t>
      </w:r>
      <w:r>
        <w:rPr>
          <w:rFonts w:hint="eastAsia"/>
        </w:rPr>
        <w:t>있습니다</w:t>
      </w:r>
      <w:r w:rsidRPr="00991783">
        <w:rPr>
          <w:rFonts w:hint="eastAsia"/>
        </w:rPr>
        <w:t xml:space="preserve">. </w:t>
      </w:r>
      <w:r w:rsidR="00721EB0">
        <w:rPr>
          <w:rFonts w:hint="eastAsia"/>
        </w:rPr>
        <w:t xml:space="preserve">생성자 함수의 </w:t>
      </w:r>
      <w:r>
        <w:rPr>
          <w:rFonts w:hint="eastAsia"/>
        </w:rPr>
        <w:t>두번째 인자로 제공된</w:t>
      </w:r>
      <w:r w:rsidRPr="000B642B">
        <w:t xml:space="preserve"> '</w:t>
      </w:r>
      <w:proofErr w:type="spellStart"/>
      <w:r w:rsidRPr="000B642B">
        <w:t>lxml</w:t>
      </w:r>
      <w:proofErr w:type="spellEnd"/>
      <w:r w:rsidRPr="000B642B">
        <w:t>'</w:t>
      </w:r>
      <w:r>
        <w:rPr>
          <w:rFonts w:hint="eastAsia"/>
        </w:rPr>
        <w:t xml:space="preserve">은 </w:t>
      </w:r>
      <w:proofErr w:type="spellStart"/>
      <w:r>
        <w:rPr>
          <w:rFonts w:hint="eastAsia"/>
        </w:rPr>
        <w:t>BeautifulSoup</w:t>
      </w:r>
      <w:proofErr w:type="spellEnd"/>
      <w:r>
        <w:rPr>
          <w:rFonts w:hint="eastAsia"/>
        </w:rPr>
        <w:t xml:space="preserve">이 태그를 찾을 때 사용하는 파서 (parser)의 이름입니다. </w:t>
      </w:r>
      <w:r w:rsidR="00721EB0">
        <w:rPr>
          <w:rFonts w:hint="eastAsia"/>
        </w:rPr>
        <w:t xml:space="preserve">소스 코드에서 </w:t>
      </w:r>
      <w:r>
        <w:rPr>
          <w:rFonts w:hint="eastAsia"/>
        </w:rPr>
        <w:t>태그를 찾는 것을 파싱(parsing)이라</w:t>
      </w:r>
      <w:r>
        <w:rPr>
          <w:rFonts w:hint="eastAsia"/>
        </w:rPr>
        <w:lastRenderedPageBreak/>
        <w:t xml:space="preserve">고 하고 파싱에 사용되는 것이 파서 (parser)입니다. </w:t>
      </w:r>
      <w:proofErr w:type="spellStart"/>
      <w:r>
        <w:rPr>
          <w:rFonts w:hint="eastAsia"/>
        </w:rPr>
        <w:t>BeautifulSoup</w:t>
      </w:r>
      <w:proofErr w:type="spellEnd"/>
      <w:r>
        <w:rPr>
          <w:rFonts w:hint="eastAsia"/>
        </w:rPr>
        <w:t xml:space="preserve">에서 사용할 수 있는 파서의 종류에는 크게 3가지가 있습니다. </w:t>
      </w:r>
      <w:r w:rsidRPr="006B6F55">
        <w:rPr>
          <w:rFonts w:hint="eastAsia"/>
        </w:rPr>
        <w:t>“</w:t>
      </w:r>
      <w:proofErr w:type="spellStart"/>
      <w:r w:rsidR="00A5160C">
        <w:t>lxml</w:t>
      </w:r>
      <w:proofErr w:type="spellEnd"/>
      <w:r w:rsidR="00A5160C">
        <w:t xml:space="preserve">”, “html5lib”, </w:t>
      </w:r>
      <w:r w:rsidRPr="006B6F55">
        <w:t>“</w:t>
      </w:r>
      <w:proofErr w:type="spellStart"/>
      <w:proofErr w:type="gramStart"/>
      <w:r w:rsidRPr="006B6F55">
        <w:t>html.parser</w:t>
      </w:r>
      <w:proofErr w:type="spellEnd"/>
      <w:proofErr w:type="gramEnd"/>
      <w:r w:rsidRPr="006B6F55">
        <w:t>”</w:t>
      </w:r>
      <w:r>
        <w:rPr>
          <w:rFonts w:hint="eastAsia"/>
        </w:rPr>
        <w:t>가 그것입니다.</w:t>
      </w:r>
      <w:r w:rsidR="00721EB0">
        <w:rPr>
          <w:rStyle w:val="FootnoteReference"/>
        </w:rPr>
        <w:footnoteReference w:id="4"/>
      </w:r>
      <w:r>
        <w:rPr>
          <w:rFonts w:hint="eastAsia"/>
        </w:rPr>
        <w:t xml:space="preserve"> 이 중에서 가장 일반적으로 많이 사용되는 것이 </w:t>
      </w:r>
      <w:proofErr w:type="spellStart"/>
      <w:r>
        <w:rPr>
          <w:rFonts w:hint="eastAsia"/>
        </w:rPr>
        <w:t>lxml</w:t>
      </w:r>
      <w:proofErr w:type="spellEnd"/>
      <w:r>
        <w:rPr>
          <w:rFonts w:hint="eastAsia"/>
        </w:rPr>
        <w:t>입니다</w:t>
      </w:r>
      <w:r w:rsidR="00721EB0">
        <w:rPr>
          <w:rFonts w:hint="eastAsia"/>
        </w:rPr>
        <w:t>.</w:t>
      </w:r>
    </w:p>
    <w:p w14:paraId="1FD4EFD7" w14:textId="10CEF154" w:rsidR="00A14509" w:rsidRPr="006B6F55" w:rsidRDefault="00A14509" w:rsidP="00733AF7">
      <w:r>
        <w:rPr>
          <w:rFonts w:hint="eastAsia"/>
        </w:rPr>
        <w:t xml:space="preserve">위의 코드와 같이 입력하면 soup을 이용해서 </w:t>
      </w:r>
      <w:proofErr w:type="spellStart"/>
      <w:r>
        <w:rPr>
          <w:rFonts w:hint="eastAsia"/>
        </w:rPr>
        <w:t>r.text</w:t>
      </w:r>
      <w:proofErr w:type="spellEnd"/>
      <w:r>
        <w:rPr>
          <w:rFonts w:hint="eastAsia"/>
        </w:rPr>
        <w:t xml:space="preserve">에 저장되어 있는 태그들을 탐색할 수 있는데, 이때 </w:t>
      </w:r>
      <w:proofErr w:type="spellStart"/>
      <w:r>
        <w:rPr>
          <w:rFonts w:hint="eastAsia"/>
        </w:rPr>
        <w:t>lxml</w:t>
      </w:r>
      <w:proofErr w:type="spellEnd"/>
      <w:r>
        <w:rPr>
          <w:rFonts w:hint="eastAsia"/>
        </w:rPr>
        <w:t xml:space="preserve">이라는 </w:t>
      </w:r>
      <w:proofErr w:type="spellStart"/>
      <w:r>
        <w:rPr>
          <w:rFonts w:hint="eastAsia"/>
        </w:rPr>
        <w:t>파서를</w:t>
      </w:r>
      <w:proofErr w:type="spellEnd"/>
      <w:r>
        <w:rPr>
          <w:rFonts w:hint="eastAsia"/>
        </w:rPr>
        <w:t xml:space="preserve"> </w:t>
      </w:r>
      <w:r w:rsidR="00721EB0">
        <w:rPr>
          <w:rFonts w:hint="eastAsia"/>
        </w:rPr>
        <w:t>사용해서 탐색한다는 것을 의미합니다.</w:t>
      </w:r>
      <w:r>
        <w:rPr>
          <w:rFonts w:hint="eastAsia"/>
        </w:rPr>
        <w:t xml:space="preserve"> </w:t>
      </w:r>
    </w:p>
    <w:p w14:paraId="4701E026" w14:textId="77777777" w:rsidR="00A14509" w:rsidRDefault="00A14509" w:rsidP="00733AF7">
      <w:proofErr w:type="spellStart"/>
      <w:r>
        <w:rPr>
          <w:rFonts w:hint="eastAsia"/>
        </w:rPr>
        <w:t>BeautifulSoup</w:t>
      </w:r>
      <w:proofErr w:type="spellEnd"/>
      <w:r>
        <w:rPr>
          <w:rFonts w:hint="eastAsia"/>
        </w:rPr>
        <w:t>을 이용해서 태그를 찾는 방법에는 크게 아래와 같이 3가지 정도가 있습니다.</w:t>
      </w:r>
    </w:p>
    <w:p w14:paraId="2E00F1DD" w14:textId="377F1875" w:rsidR="00A14509" w:rsidRDefault="00A14509" w:rsidP="00FC7AB4">
      <w:pPr>
        <w:pStyle w:val="ListParagraph"/>
        <w:numPr>
          <w:ilvl w:val="0"/>
          <w:numId w:val="13"/>
        </w:numPr>
        <w:ind w:leftChars="0"/>
      </w:pPr>
      <w:r>
        <w:rPr>
          <w:rFonts w:hint="eastAsia"/>
        </w:rPr>
        <w:t>태그의 이름 사용하기</w:t>
      </w:r>
    </w:p>
    <w:p w14:paraId="754B7FE0" w14:textId="60A52428" w:rsidR="00A14509" w:rsidRDefault="00A14509" w:rsidP="00FC7AB4">
      <w:pPr>
        <w:pStyle w:val="ListParagraph"/>
        <w:numPr>
          <w:ilvl w:val="0"/>
          <w:numId w:val="13"/>
        </w:numPr>
        <w:ind w:leftChars="0"/>
      </w:pPr>
      <w:proofErr w:type="spellStart"/>
      <w:r>
        <w:rPr>
          <w:rFonts w:hint="eastAsia"/>
        </w:rPr>
        <w:t>BeautifulSoup</w:t>
      </w:r>
      <w:proofErr w:type="spellEnd"/>
      <w:r>
        <w:rPr>
          <w:rFonts w:hint="eastAsia"/>
        </w:rPr>
        <w:t xml:space="preserve">에서 제공되는 find() 또는 </w:t>
      </w:r>
      <w:proofErr w:type="spellStart"/>
      <w:r>
        <w:rPr>
          <w:rFonts w:hint="eastAsia"/>
        </w:rPr>
        <w:t>find_all</w:t>
      </w:r>
      <w:proofErr w:type="spellEnd"/>
      <w:r>
        <w:rPr>
          <w:rFonts w:hint="eastAsia"/>
        </w:rPr>
        <w:t>() 함수 사용하기</w:t>
      </w:r>
    </w:p>
    <w:p w14:paraId="6C75B759" w14:textId="0F849509" w:rsidR="00A14509" w:rsidRDefault="00A14509" w:rsidP="00FC7AB4">
      <w:pPr>
        <w:pStyle w:val="ListParagraph"/>
        <w:numPr>
          <w:ilvl w:val="0"/>
          <w:numId w:val="13"/>
        </w:numPr>
        <w:ind w:leftChars="0"/>
      </w:pPr>
      <w:proofErr w:type="spellStart"/>
      <w:r>
        <w:rPr>
          <w:rFonts w:hint="eastAsia"/>
        </w:rPr>
        <w:t>BeautifulSoup</w:t>
      </w:r>
      <w:proofErr w:type="spellEnd"/>
      <w:r>
        <w:rPr>
          <w:rFonts w:hint="eastAsia"/>
        </w:rPr>
        <w:t>의 네비게이션 (navigation) 기능 사용하기</w:t>
      </w:r>
    </w:p>
    <w:p w14:paraId="7B07BEA6" w14:textId="77777777" w:rsidR="00A14509" w:rsidRDefault="00A14509" w:rsidP="00733AF7">
      <w:proofErr w:type="spellStart"/>
      <w:proofErr w:type="gramStart"/>
      <w:r>
        <w:rPr>
          <w:rFonts w:hint="eastAsia"/>
        </w:rPr>
        <w:t>BeautifulSoup</w:t>
      </w:r>
      <w:proofErr w:type="spellEnd"/>
      <w:r>
        <w:rPr>
          <w:rFonts w:hint="eastAsia"/>
        </w:rPr>
        <w:t xml:space="preserve"> 을</w:t>
      </w:r>
      <w:proofErr w:type="gramEnd"/>
      <w:r>
        <w:rPr>
          <w:rFonts w:hint="eastAsia"/>
        </w:rPr>
        <w:t xml:space="preserve"> 사용해서 태그 찾는 방법을 설명하기 위해서 여기서는 저자가 작성한 간단한 웹페이지 파일을 사용하도록 하겠습니다. 해당 파일의 이름은 html_test.html 입니다. 해당 파일에는 </w:t>
      </w:r>
      <w:proofErr w:type="spellStart"/>
      <w:r>
        <w:rPr>
          <w:rFonts w:hint="eastAsia"/>
        </w:rPr>
        <w:t>여러개의</w:t>
      </w:r>
      <w:proofErr w:type="spellEnd"/>
      <w:r>
        <w:rPr>
          <w:rFonts w:hint="eastAsia"/>
        </w:rPr>
        <w:t xml:space="preserve"> 태그들이 저장되어 있습니다. 해당 파일을 브라우저에서 열면 다음과 같이 보입니다. </w:t>
      </w:r>
    </w:p>
    <w:p w14:paraId="7329E71B" w14:textId="77777777" w:rsidR="00A14509" w:rsidRDefault="00A14509" w:rsidP="00733AF7">
      <w:r>
        <w:rPr>
          <w:noProof/>
        </w:rPr>
        <w:drawing>
          <wp:inline distT="0" distB="0" distL="0" distR="0" wp14:anchorId="04539DFA" wp14:editId="16E03B64">
            <wp:extent cx="5943600" cy="3033395"/>
            <wp:effectExtent l="0" t="0" r="0" b="0"/>
            <wp:docPr id="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033395"/>
                    </a:xfrm>
                    <a:prstGeom prst="rect">
                      <a:avLst/>
                    </a:prstGeom>
                  </pic:spPr>
                </pic:pic>
              </a:graphicData>
            </a:graphic>
          </wp:inline>
        </w:drawing>
      </w:r>
    </w:p>
    <w:p w14:paraId="2993D9F1" w14:textId="77777777" w:rsidR="00A14509" w:rsidRDefault="00A14509" w:rsidP="00733AF7">
      <w:r>
        <w:rPr>
          <w:rFonts w:hint="eastAsia"/>
        </w:rPr>
        <w:t xml:space="preserve">해당 페이지에서 소스 코드 보기를 하면 아래와 같이 소스 코드가 구성되어 있는 것을 알 수 있습니다. </w:t>
      </w:r>
    </w:p>
    <w:p w14:paraId="281CB204" w14:textId="77777777" w:rsidR="00A14509" w:rsidRDefault="00A14509" w:rsidP="00733AF7">
      <w:r>
        <w:rPr>
          <w:noProof/>
        </w:rPr>
        <w:lastRenderedPageBreak/>
        <w:drawing>
          <wp:inline distT="0" distB="0" distL="0" distR="0" wp14:anchorId="33532E51" wp14:editId="19249BBD">
            <wp:extent cx="5943600" cy="2087245"/>
            <wp:effectExtent l="0" t="0" r="0" b="8255"/>
            <wp:docPr id="2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2087245"/>
                    </a:xfrm>
                    <a:prstGeom prst="rect">
                      <a:avLst/>
                    </a:prstGeom>
                  </pic:spPr>
                </pic:pic>
              </a:graphicData>
            </a:graphic>
          </wp:inline>
        </w:drawing>
      </w:r>
    </w:p>
    <w:p w14:paraId="6FE61785" w14:textId="77FA0911" w:rsidR="00A14509" w:rsidRDefault="00A14509" w:rsidP="00733AF7">
      <w:r>
        <w:rPr>
          <w:rFonts w:hint="eastAsia"/>
        </w:rPr>
        <w:t xml:space="preserve">위의 내용이 실제 html_test.html 파일에 저장되어 있는 내용입니다. 즉, 이러한 소스 코드가 저장되어 있는 파일 (확장자가 html인 파일)을 브라우저에서 열면 정해진 규칙에 따라 사용자가 보기 편하게 표시되는 것입니다. 해당 파일을 노트패드와 같은 텍스트 에디터에서 열면 그 내용이 같음을 알 수 있습니다 (아래 그림 </w:t>
      </w:r>
      <w:r w:rsidR="00676A25">
        <w:rPr>
          <w:rFonts w:hint="eastAsia"/>
        </w:rPr>
        <w:t>참고</w:t>
      </w:r>
      <w:r>
        <w:rPr>
          <w:rFonts w:hint="eastAsia"/>
        </w:rPr>
        <w:t>).</w:t>
      </w:r>
    </w:p>
    <w:p w14:paraId="692141E0" w14:textId="77777777" w:rsidR="00A14509" w:rsidRDefault="00A14509" w:rsidP="00733AF7">
      <w:r>
        <w:rPr>
          <w:noProof/>
        </w:rPr>
        <w:drawing>
          <wp:inline distT="0" distB="0" distL="0" distR="0" wp14:anchorId="2C7771FC" wp14:editId="7D5C9F98">
            <wp:extent cx="5943600" cy="31184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118485"/>
                    </a:xfrm>
                    <a:prstGeom prst="rect">
                      <a:avLst/>
                    </a:prstGeom>
                  </pic:spPr>
                </pic:pic>
              </a:graphicData>
            </a:graphic>
          </wp:inline>
        </w:drawing>
      </w:r>
    </w:p>
    <w:p w14:paraId="3BE91241" w14:textId="1BF68878" w:rsidR="00A14509" w:rsidRPr="00EC3A98" w:rsidRDefault="007541A1" w:rsidP="00733AF7">
      <w:r>
        <w:rPr>
          <w:rFonts w:hint="eastAsia"/>
        </w:rPr>
        <w:t xml:space="preserve">여기서는 </w:t>
      </w:r>
      <w:r w:rsidR="00A14509">
        <w:rPr>
          <w:rFonts w:hint="eastAsia"/>
        </w:rPr>
        <w:t xml:space="preserve">설명을 위해서 해당 파일에 저장되어 있는 소스 코드를 사용하겠습니다. 이를 위해서 다음과 같은 코드를 이용해서, 소스 코드를 주피터 노트북 상으로 </w:t>
      </w:r>
      <w:proofErr w:type="gramStart"/>
      <w:r w:rsidR="00A14509">
        <w:rPr>
          <w:rFonts w:hint="eastAsia"/>
        </w:rPr>
        <w:t>불러 옵니다</w:t>
      </w:r>
      <w:proofErr w:type="gramEnd"/>
      <w:r w:rsidR="00A14509">
        <w:rPr>
          <w:rFonts w:hint="eastAsia"/>
        </w:rPr>
        <w:t xml:space="preserve">. </w:t>
      </w:r>
    </w:p>
    <w:p w14:paraId="776E2652" w14:textId="77777777" w:rsidR="00A14509" w:rsidRPr="00340F36" w:rsidRDefault="00A14509" w:rsidP="0077261C">
      <w:pPr>
        <w:pStyle w:val="a1"/>
      </w:pPr>
      <w:r w:rsidRPr="00340F36">
        <w:t xml:space="preserve">with </w:t>
      </w:r>
      <w:proofErr w:type="gramStart"/>
      <w:r w:rsidRPr="00340F36">
        <w:t>open(</w:t>
      </w:r>
      <w:proofErr w:type="gramEnd"/>
      <w:r w:rsidRPr="00340F36">
        <w:t>'html_test.html', 'r', encoding = 'utf-8') as f:</w:t>
      </w:r>
    </w:p>
    <w:p w14:paraId="57C10868" w14:textId="77777777" w:rsidR="00A14509" w:rsidRDefault="00A14509" w:rsidP="0077261C">
      <w:pPr>
        <w:pStyle w:val="a1"/>
      </w:pPr>
      <w:r>
        <w:t xml:space="preserve">    </w:t>
      </w:r>
      <w:r>
        <w:rPr>
          <w:rFonts w:hint="eastAsia"/>
        </w:rPr>
        <w:t>html</w:t>
      </w:r>
      <w:r w:rsidRPr="00340F36">
        <w:t xml:space="preserve">= </w:t>
      </w:r>
      <w:proofErr w:type="spellStart"/>
      <w:proofErr w:type="gramStart"/>
      <w:r w:rsidRPr="00340F36">
        <w:t>f.read</w:t>
      </w:r>
      <w:proofErr w:type="spellEnd"/>
      <w:proofErr w:type="gramEnd"/>
      <w:r w:rsidRPr="00340F36">
        <w:t>()</w:t>
      </w:r>
    </w:p>
    <w:p w14:paraId="0FB2174E" w14:textId="4FC1DB0D" w:rsidR="007541A1" w:rsidRDefault="00A14509" w:rsidP="007541A1">
      <w:r>
        <w:rPr>
          <w:rFonts w:hint="eastAsia"/>
        </w:rPr>
        <w:t xml:space="preserve">html 변수에 해당 소스 코드가 저장됩니다 (아래 </w:t>
      </w:r>
      <w:r w:rsidR="00963509">
        <w:rPr>
          <w:rFonts w:hint="eastAsia"/>
        </w:rPr>
        <w:t>참고</w:t>
      </w:r>
      <w:r>
        <w:rPr>
          <w:rFonts w:hint="eastAsia"/>
        </w:rPr>
        <w:t>).</w:t>
      </w:r>
      <w:r w:rsidR="007541A1">
        <w:t xml:space="preserve"> </w:t>
      </w:r>
      <w:r w:rsidR="007541A1">
        <w:rPr>
          <w:rFonts w:hint="eastAsia"/>
        </w:rPr>
        <w:t xml:space="preserve">여러분들은 원래 </w:t>
      </w:r>
      <w:proofErr w:type="spellStart"/>
      <w:r w:rsidR="007541A1">
        <w:rPr>
          <w:rFonts w:hint="eastAsia"/>
        </w:rPr>
        <w:t>requests.get</w:t>
      </w:r>
      <w:proofErr w:type="spellEnd"/>
      <w:r w:rsidR="007541A1">
        <w:rPr>
          <w:rFonts w:hint="eastAsia"/>
        </w:rPr>
        <w:t xml:space="preserve">()함수를 사용해서 특정 웹페이지의 소스 코드를 직접 웹으로부터 다운로드 받아야 하는데, 여기서는 그 과정이 대신, 로컬 드라이브에 있는 웹페이지 파일에 저장되어 있는 소스 코드를 불러온 것입니다. </w:t>
      </w:r>
    </w:p>
    <w:p w14:paraId="236C57EC" w14:textId="37674440" w:rsidR="00A14509" w:rsidRPr="007541A1" w:rsidRDefault="00A14509" w:rsidP="00733AF7"/>
    <w:p w14:paraId="0E75BFEB" w14:textId="77777777" w:rsidR="00A14509" w:rsidRDefault="00A14509" w:rsidP="00733AF7">
      <w:r>
        <w:rPr>
          <w:rFonts w:hint="eastAsia"/>
          <w:noProof/>
        </w:rPr>
        <w:lastRenderedPageBreak/>
        <w:drawing>
          <wp:inline distT="0" distB="0" distL="0" distR="0" wp14:anchorId="65637C42" wp14:editId="34A2DB80">
            <wp:extent cx="6326505" cy="2463165"/>
            <wp:effectExtent l="0" t="0" r="0" b="0"/>
            <wp:docPr id="2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26505" cy="2463165"/>
                    </a:xfrm>
                    <a:prstGeom prst="rect">
                      <a:avLst/>
                    </a:prstGeom>
                    <a:noFill/>
                    <a:ln>
                      <a:noFill/>
                    </a:ln>
                  </pic:spPr>
                </pic:pic>
              </a:graphicData>
            </a:graphic>
          </wp:inline>
        </w:drawing>
      </w:r>
    </w:p>
    <w:p w14:paraId="64FD6A84" w14:textId="77777777" w:rsidR="00A14509" w:rsidRDefault="00A14509" w:rsidP="00733AF7">
      <w:r>
        <w:rPr>
          <w:rFonts w:hint="eastAsia"/>
        </w:rPr>
        <w:t xml:space="preserve">해당 소스 코드를 </w:t>
      </w:r>
      <w:proofErr w:type="spellStart"/>
      <w:r>
        <w:rPr>
          <w:rFonts w:hint="eastAsia"/>
        </w:rPr>
        <w:t>BeautifulSoup</w:t>
      </w:r>
      <w:proofErr w:type="spellEnd"/>
      <w:r>
        <w:rPr>
          <w:rFonts w:hint="eastAsia"/>
        </w:rPr>
        <w:t>을 이용해서 탐색하기 위해서 아래와 같이 코딩합니다.</w:t>
      </w:r>
    </w:p>
    <w:p w14:paraId="68EC2DFB" w14:textId="77777777" w:rsidR="00A14509" w:rsidRDefault="00A14509" w:rsidP="0077261C">
      <w:pPr>
        <w:pStyle w:val="a1"/>
      </w:pPr>
      <w:r>
        <w:t>soup=</w:t>
      </w:r>
      <w:proofErr w:type="spellStart"/>
      <w:proofErr w:type="gramStart"/>
      <w:r>
        <w:t>BeautifulSoup</w:t>
      </w:r>
      <w:proofErr w:type="spellEnd"/>
      <w:r>
        <w:t>(</w:t>
      </w:r>
      <w:proofErr w:type="gramEnd"/>
      <w:r>
        <w:rPr>
          <w:rFonts w:hint="eastAsia"/>
        </w:rPr>
        <w:t>html</w:t>
      </w:r>
      <w:r w:rsidRPr="00A26C1C">
        <w:t>, '</w:t>
      </w:r>
      <w:proofErr w:type="spellStart"/>
      <w:r w:rsidRPr="00A26C1C">
        <w:t>lxml</w:t>
      </w:r>
      <w:proofErr w:type="spellEnd"/>
      <w:r w:rsidRPr="00A26C1C">
        <w:t>')</w:t>
      </w:r>
    </w:p>
    <w:p w14:paraId="47ACE2D4" w14:textId="18BD47BE" w:rsidR="00A14509" w:rsidRDefault="00A14509" w:rsidP="00733AF7">
      <w:r>
        <w:rPr>
          <w:rFonts w:hint="eastAsia"/>
        </w:rPr>
        <w:t>그러면 soup 객체를 사용해서</w:t>
      </w:r>
      <w:r w:rsidR="007541A1">
        <w:rPr>
          <w:rFonts w:hint="eastAsia"/>
        </w:rPr>
        <w:t xml:space="preserve"> </w:t>
      </w:r>
      <w:r w:rsidR="007541A1">
        <w:t>html</w:t>
      </w:r>
      <w:r>
        <w:rPr>
          <w:rFonts w:hint="eastAsia"/>
        </w:rPr>
        <w:t xml:space="preserve">에 저장되어 있는 태그들을 탐색할 수 있습니다. </w:t>
      </w:r>
    </w:p>
    <w:p w14:paraId="4E86C764" w14:textId="5A9CFF01" w:rsidR="00A14509" w:rsidRPr="00A26C1C" w:rsidRDefault="00A14509" w:rsidP="00733AF7">
      <w:pPr>
        <w:rPr>
          <w:b/>
        </w:rPr>
      </w:pPr>
      <w:r w:rsidRPr="00A26C1C">
        <w:rPr>
          <w:rFonts w:hint="eastAsia"/>
          <w:b/>
        </w:rPr>
        <w:t>태그 찾기: 1) 태그의 이름 사용하기</w:t>
      </w:r>
    </w:p>
    <w:p w14:paraId="239C2225" w14:textId="0619184E" w:rsidR="00A14509" w:rsidRDefault="00A14509" w:rsidP="00733AF7">
      <w:r>
        <w:rPr>
          <w:rFonts w:hint="eastAsia"/>
        </w:rPr>
        <w:t xml:space="preserve">태그를 찾는 가장 간단한 </w:t>
      </w:r>
      <w:r w:rsidR="007D1193">
        <w:rPr>
          <w:rFonts w:hint="eastAsia"/>
        </w:rPr>
        <w:t>방법은</w:t>
      </w:r>
      <w:r>
        <w:rPr>
          <w:rFonts w:hint="eastAsia"/>
        </w:rPr>
        <w:t xml:space="preserve"> </w:t>
      </w:r>
      <w:r w:rsidR="007D1193">
        <w:t>(</w:t>
      </w:r>
      <w:r w:rsidR="007D1193">
        <w:rPr>
          <w:rFonts w:hint="eastAsia"/>
        </w:rPr>
        <w:t>찾고자 하는)</w:t>
      </w:r>
      <w:r w:rsidR="007D1193">
        <w:t xml:space="preserve"> </w:t>
      </w:r>
      <w:r>
        <w:rPr>
          <w:rFonts w:hint="eastAsia"/>
        </w:rPr>
        <w:t>태그의 이름을 사용</w:t>
      </w:r>
      <w:r w:rsidR="007D1193">
        <w:rPr>
          <w:rFonts w:hint="eastAsia"/>
        </w:rPr>
        <w:t>하는 것입니다.</w:t>
      </w:r>
      <w:r w:rsidR="007D1193">
        <w:t xml:space="preserve"> </w:t>
      </w:r>
      <w:r>
        <w:rPr>
          <w:rFonts w:hint="eastAsia"/>
        </w:rPr>
        <w:t>예를 들어서, 우리가 원하는 정보가 title 태그에 저장되어 있는 경우, 해당 정보를</w:t>
      </w:r>
      <w:r w:rsidR="008A22EE">
        <w:rPr>
          <w:rFonts w:hint="eastAsia"/>
        </w:rPr>
        <w:t xml:space="preserve"> 추출하기 위해서</w:t>
      </w:r>
      <w:r>
        <w:rPr>
          <w:rFonts w:hint="eastAsia"/>
        </w:rPr>
        <w:t xml:space="preserve"> </w:t>
      </w:r>
      <w:proofErr w:type="spellStart"/>
      <w:r>
        <w:rPr>
          <w:rFonts w:hint="eastAsia"/>
        </w:rPr>
        <w:t>BeautifulSoup</w:t>
      </w:r>
      <w:proofErr w:type="spellEnd"/>
      <w:r>
        <w:rPr>
          <w:rFonts w:hint="eastAsia"/>
        </w:rPr>
        <w:t xml:space="preserve">을 사용해서 일단 먼저 해당 태그를 찾아야 합니다. 이름을 사용해서 해당 태그를 찾고자 하는 경우에는 간단히 아래와 같이 코딩 합니다. </w:t>
      </w:r>
      <w:r w:rsidR="008A22EE">
        <w:rPr>
          <w:rFonts w:hint="eastAsia"/>
        </w:rPr>
        <w:t>즉,</w:t>
      </w:r>
      <w:r w:rsidR="008A22EE">
        <w:t xml:space="preserve"> soup </w:t>
      </w:r>
      <w:r w:rsidR="008A22EE">
        <w:rPr>
          <w:rFonts w:hint="eastAsia"/>
        </w:rPr>
        <w:t>다음에 점(</w:t>
      </w:r>
      <w:r w:rsidR="008A22EE">
        <w:t xml:space="preserve">.)을 </w:t>
      </w:r>
      <w:r w:rsidR="008A22EE">
        <w:rPr>
          <w:rFonts w:hint="eastAsia"/>
        </w:rPr>
        <w:t>찍고,</w:t>
      </w:r>
      <w:r w:rsidR="008A22EE">
        <w:t xml:space="preserve"> </w:t>
      </w:r>
      <w:r w:rsidR="008A22EE">
        <w:rPr>
          <w:rFonts w:hint="eastAsia"/>
        </w:rPr>
        <w:t xml:space="preserve">찾고자 하는 태그의 이름 </w:t>
      </w:r>
      <w:r w:rsidR="008A22EE">
        <w:t>(</w:t>
      </w:r>
      <w:r w:rsidR="008A22EE">
        <w:rPr>
          <w:rFonts w:hint="eastAsia"/>
        </w:rPr>
        <w:t xml:space="preserve">여기서는 </w:t>
      </w:r>
      <w:r w:rsidR="008A22EE">
        <w:t>title)</w:t>
      </w:r>
      <w:r w:rsidR="008A22EE">
        <w:rPr>
          <w:rFonts w:hint="eastAsia"/>
        </w:rPr>
        <w:t>을 입력합니다.</w:t>
      </w:r>
    </w:p>
    <w:p w14:paraId="37D69E9D" w14:textId="2992CA82" w:rsidR="00A14509" w:rsidRDefault="00AC056D" w:rsidP="00796DAD">
      <w:pPr>
        <w:pStyle w:val="a1"/>
      </w:pPr>
      <w:r>
        <w:rPr>
          <w:rFonts w:hint="eastAsia"/>
        </w:rPr>
        <w:t xml:space="preserve">In: </w:t>
      </w:r>
      <w:proofErr w:type="spellStart"/>
      <w:proofErr w:type="gramStart"/>
      <w:r w:rsidR="00A14509" w:rsidRPr="00A26C1C">
        <w:t>soup.title</w:t>
      </w:r>
      <w:proofErr w:type="spellEnd"/>
      <w:proofErr w:type="gramEnd"/>
    </w:p>
    <w:p w14:paraId="3F8FB737" w14:textId="77777777" w:rsidR="00A14509" w:rsidRDefault="00A14509" w:rsidP="00733AF7">
      <w:r>
        <w:rPr>
          <w:rFonts w:hint="eastAsia"/>
        </w:rPr>
        <w:t xml:space="preserve">위의 코드가 반환하는 값은 아래와 같습니다. </w:t>
      </w:r>
    </w:p>
    <w:p w14:paraId="07748C14" w14:textId="7F6FB0FE" w:rsidR="00A14509" w:rsidRDefault="00AC056D" w:rsidP="00E5016C">
      <w:pPr>
        <w:pStyle w:val="a8"/>
        <w:spacing w:before="48" w:after="48"/>
      </w:pPr>
      <w:r>
        <w:t xml:space="preserve">Out: </w:t>
      </w:r>
      <w:r w:rsidR="00A14509" w:rsidRPr="00A26C1C">
        <w:t>&lt;title&gt; Online Data Scraping Test&lt;/title&gt;</w:t>
      </w:r>
    </w:p>
    <w:p w14:paraId="1D2E9F9A" w14:textId="7A35933A" w:rsidR="00A14509" w:rsidRDefault="00A14509" w:rsidP="00733AF7">
      <w:r>
        <w:rPr>
          <w:rFonts w:hint="eastAsia"/>
        </w:rPr>
        <w:t>즉 title 태그의 전체 내용을 반환합니다. 이중에서 우리가 최종적으로 추출하고자 하는 정보는</w:t>
      </w:r>
      <w:r w:rsidR="00AC056D">
        <w:rPr>
          <w:rFonts w:hint="eastAsia"/>
        </w:rPr>
        <w:t xml:space="preserve"> title 태그의</w:t>
      </w:r>
      <w:r>
        <w:rPr>
          <w:rFonts w:hint="eastAsia"/>
        </w:rPr>
        <w:t xml:space="preserve"> 시작 태그와 종료 태그 사이에 저장되어 있는 텍스트 정보입니다. 해당 정보만을 추출하기 위해서 </w:t>
      </w:r>
      <w:r w:rsidR="00AC056D">
        <w:rPr>
          <w:rFonts w:hint="eastAsia"/>
        </w:rPr>
        <w:t xml:space="preserve">아래와 같이 </w:t>
      </w:r>
      <w:r>
        <w:rPr>
          <w:rFonts w:hint="eastAsia"/>
        </w:rPr>
        <w:t xml:space="preserve">text라는 키워드를 사용합니다. </w:t>
      </w:r>
    </w:p>
    <w:p w14:paraId="20ADA399" w14:textId="4C863ABD" w:rsidR="00A14509" w:rsidRDefault="00AC056D" w:rsidP="00D0675B">
      <w:pPr>
        <w:pStyle w:val="a1"/>
      </w:pPr>
      <w:r>
        <w:t xml:space="preserve">In: </w:t>
      </w:r>
      <w:proofErr w:type="spellStart"/>
      <w:proofErr w:type="gramStart"/>
      <w:r w:rsidR="00A14509" w:rsidRPr="00A26C1C">
        <w:t>soup.title</w:t>
      </w:r>
      <w:proofErr w:type="gramEnd"/>
      <w:r w:rsidR="00A14509" w:rsidRPr="00A26C1C">
        <w:t>.text</w:t>
      </w:r>
      <w:proofErr w:type="spellEnd"/>
      <w:r w:rsidR="00A14509" w:rsidRPr="00A26C1C">
        <w:t xml:space="preserve"> </w:t>
      </w:r>
      <w:r w:rsidR="00D0675B">
        <w:t xml:space="preserve">   </w:t>
      </w:r>
      <w:r w:rsidR="00A14509" w:rsidRPr="00A26C1C">
        <w:t xml:space="preserve"># </w:t>
      </w:r>
      <w:r w:rsidR="00A14509">
        <w:rPr>
          <w:rFonts w:hint="eastAsia"/>
        </w:rPr>
        <w:t>태그 이름을 사용해서 태그를 찾고, 텍스트 정보 추출하기</w:t>
      </w:r>
    </w:p>
    <w:p w14:paraId="54884CA9" w14:textId="566E4CB5" w:rsidR="00AC056D" w:rsidRDefault="00AC056D" w:rsidP="00D0675B">
      <w:pPr>
        <w:pStyle w:val="a1"/>
      </w:pPr>
      <w:r>
        <w:rPr>
          <w:rFonts w:hint="eastAsia"/>
        </w:rPr>
        <w:t xml:space="preserve">Out: </w:t>
      </w:r>
      <w:r w:rsidRPr="005D44AA">
        <w:t>'Online Data Scraping Test'</w:t>
      </w:r>
    </w:p>
    <w:p w14:paraId="3C46F2EF" w14:textId="5E960A63" w:rsidR="00A14509" w:rsidRDefault="00A14509" w:rsidP="00733AF7">
      <w:r>
        <w:rPr>
          <w:rFonts w:hint="eastAsia"/>
        </w:rPr>
        <w:t xml:space="preserve">이번에는 소스 코드에 저장되어 있는 태그들 중에서 첫번째 p태그를 이름을 이용해서 </w:t>
      </w:r>
      <w:proofErr w:type="gramStart"/>
      <w:r>
        <w:rPr>
          <w:rFonts w:hint="eastAsia"/>
        </w:rPr>
        <w:t>찾아 보도록</w:t>
      </w:r>
      <w:proofErr w:type="gramEnd"/>
      <w:r>
        <w:rPr>
          <w:rFonts w:hint="eastAsia"/>
        </w:rPr>
        <w:t xml:space="preserve"> 하겠습니다. 아래와 같이 할 수 있습니다.</w:t>
      </w:r>
    </w:p>
    <w:p w14:paraId="08E293D8" w14:textId="31AED639" w:rsidR="00A14509" w:rsidRDefault="00AC056D" w:rsidP="00E5016C">
      <w:pPr>
        <w:pStyle w:val="a1"/>
      </w:pPr>
      <w:r>
        <w:rPr>
          <w:rFonts w:hint="eastAsia"/>
        </w:rPr>
        <w:t xml:space="preserve">In: </w:t>
      </w:r>
      <w:proofErr w:type="spellStart"/>
      <w:proofErr w:type="gramStart"/>
      <w:r w:rsidR="00A14509" w:rsidRPr="005953F8">
        <w:t>soup.p</w:t>
      </w:r>
      <w:proofErr w:type="spellEnd"/>
      <w:proofErr w:type="gramEnd"/>
    </w:p>
    <w:p w14:paraId="774E70D9" w14:textId="77777777" w:rsidR="00A14509" w:rsidRDefault="00A14509" w:rsidP="00733AF7">
      <w:r>
        <w:rPr>
          <w:rFonts w:hint="eastAsia"/>
        </w:rPr>
        <w:t>위의 코드가 반환하는 값은 아래와 같습니다. 즉, 우리가 원하는 첫번째 p 태그가 찾아진 것입니</w:t>
      </w:r>
      <w:r>
        <w:rPr>
          <w:rFonts w:hint="eastAsia"/>
        </w:rPr>
        <w:lastRenderedPageBreak/>
        <w:t>다.</w:t>
      </w:r>
    </w:p>
    <w:p w14:paraId="174C3B8E" w14:textId="1B5D20D3" w:rsidR="00A14509" w:rsidRDefault="00AC056D" w:rsidP="00E5016C">
      <w:pPr>
        <w:pStyle w:val="a8"/>
        <w:spacing w:before="48" w:after="48"/>
      </w:pPr>
      <w:r>
        <w:t xml:space="preserve">Out: </w:t>
      </w:r>
      <w:r w:rsidR="00A14509" w:rsidRPr="005953F8">
        <w:t>&lt;p class="title"&gt;HTML code for the lecture&lt;/p&gt;</w:t>
      </w:r>
    </w:p>
    <w:p w14:paraId="1C7C922C" w14:textId="5A7F2459" w:rsidR="00A14509" w:rsidRDefault="00A14509" w:rsidP="00733AF7">
      <w:r>
        <w:rPr>
          <w:rFonts w:hint="eastAsia"/>
        </w:rPr>
        <w:t xml:space="preserve">그런데, </w:t>
      </w:r>
      <w:r w:rsidR="00AC056D">
        <w:rPr>
          <w:rFonts w:hint="eastAsia"/>
        </w:rPr>
        <w:t xml:space="preserve">html에 저장되어 있는 </w:t>
      </w:r>
      <w:r>
        <w:rPr>
          <w:rFonts w:hint="eastAsia"/>
        </w:rPr>
        <w:t xml:space="preserve">소스 코드를 보면 p라는 이름을 갖는 태그가 두개 이상 존재하는 것을 알 수 있습니다. 이렇게 동일한 이름을 갖는 태그가 두개 이상인 경우에 우리가 찾고자 하는 태그가 첫번째 태그가 아닌 경우에는 어떻게 할 수 있을까요? 이러한 경우에는 태그의 이름을 사용할 수 없습니다. 위의 코드에서 본 </w:t>
      </w:r>
      <w:proofErr w:type="gramStart"/>
      <w:r>
        <w:rPr>
          <w:rFonts w:hint="eastAsia"/>
        </w:rPr>
        <w:t xml:space="preserve">것 </w:t>
      </w:r>
      <w:proofErr w:type="spellStart"/>
      <w:r>
        <w:rPr>
          <w:rFonts w:hint="eastAsia"/>
        </w:rPr>
        <w:t>처럼</w:t>
      </w:r>
      <w:proofErr w:type="spellEnd"/>
      <w:proofErr w:type="gramEnd"/>
      <w:r>
        <w:rPr>
          <w:rFonts w:hint="eastAsia"/>
        </w:rPr>
        <w:t xml:space="preserve"> 동일한 이름을 갖는 태그가 </w:t>
      </w:r>
      <w:proofErr w:type="spellStart"/>
      <w:r>
        <w:rPr>
          <w:rFonts w:hint="eastAsia"/>
        </w:rPr>
        <w:t>여러개</w:t>
      </w:r>
      <w:proofErr w:type="spellEnd"/>
      <w:r>
        <w:rPr>
          <w:rFonts w:hint="eastAsia"/>
        </w:rPr>
        <w:t xml:space="preserve"> 존재하는 경우, 이름을 사용하게 되면 가장 먼저 </w:t>
      </w:r>
      <w:r w:rsidR="00AC056D">
        <w:rPr>
          <w:rFonts w:hint="eastAsia"/>
        </w:rPr>
        <w:t>출현한</w:t>
      </w:r>
      <w:r>
        <w:rPr>
          <w:rFonts w:hint="eastAsia"/>
        </w:rPr>
        <w:t xml:space="preserve"> 태그에만 접근하게 됩니다</w:t>
      </w:r>
      <w:r w:rsidR="00AC056D">
        <w:rPr>
          <w:rFonts w:hint="eastAsia"/>
        </w:rPr>
        <w:t xml:space="preserve"> (title 태그의 경우에는 title이라는 이름을 갖는 태그가 하나이기 때문에 이름을 사용해서 쉽게 해당 태그를 찾을 수 있습니다)</w:t>
      </w:r>
      <w:r>
        <w:rPr>
          <w:rFonts w:hint="eastAsia"/>
        </w:rPr>
        <w:t xml:space="preserve">. </w:t>
      </w:r>
      <w:r w:rsidR="00AC056D">
        <w:rPr>
          <w:rFonts w:hint="eastAsia"/>
        </w:rPr>
        <w:t xml:space="preserve">동일한 이름을 갖는 태그가 </w:t>
      </w:r>
      <w:proofErr w:type="spellStart"/>
      <w:r w:rsidR="00AC056D">
        <w:rPr>
          <w:rFonts w:hint="eastAsia"/>
        </w:rPr>
        <w:t>여러개</w:t>
      </w:r>
      <w:proofErr w:type="spellEnd"/>
      <w:r w:rsidR="00AC056D">
        <w:rPr>
          <w:rFonts w:hint="eastAsia"/>
        </w:rPr>
        <w:t xml:space="preserve"> 존재하는 </w:t>
      </w:r>
      <w:r>
        <w:rPr>
          <w:rFonts w:hint="eastAsia"/>
        </w:rPr>
        <w:t xml:space="preserve">경우에는 </w:t>
      </w:r>
      <w:proofErr w:type="spellStart"/>
      <w:r>
        <w:rPr>
          <w:rFonts w:hint="eastAsia"/>
        </w:rPr>
        <w:t>BeautifulSoup</w:t>
      </w:r>
      <w:proofErr w:type="spellEnd"/>
      <w:r>
        <w:rPr>
          <w:rFonts w:hint="eastAsia"/>
        </w:rPr>
        <w:t xml:space="preserve">에서 제공되는 find()나 </w:t>
      </w:r>
      <w:proofErr w:type="spellStart"/>
      <w:r>
        <w:rPr>
          <w:rFonts w:hint="eastAsia"/>
        </w:rPr>
        <w:t>find_all</w:t>
      </w:r>
      <w:proofErr w:type="spellEnd"/>
      <w:r>
        <w:rPr>
          <w:rFonts w:hint="eastAsia"/>
        </w:rPr>
        <w:t xml:space="preserve">() 함수를 사용합니다. </w:t>
      </w:r>
    </w:p>
    <w:p w14:paraId="72006232" w14:textId="1AFCD002" w:rsidR="00A14509" w:rsidRPr="00D760E5" w:rsidRDefault="00A14509" w:rsidP="00733AF7">
      <w:pPr>
        <w:rPr>
          <w:b/>
        </w:rPr>
      </w:pPr>
      <w:r w:rsidRPr="00A26C1C">
        <w:rPr>
          <w:rFonts w:hint="eastAsia"/>
          <w:b/>
        </w:rPr>
        <w:t>태그 찾기:</w:t>
      </w:r>
      <w:r>
        <w:rPr>
          <w:rFonts w:hint="eastAsia"/>
          <w:b/>
        </w:rPr>
        <w:t xml:space="preserve"> 2) find() 또는 </w:t>
      </w:r>
      <w:proofErr w:type="spellStart"/>
      <w:r>
        <w:rPr>
          <w:rFonts w:hint="eastAsia"/>
          <w:b/>
        </w:rPr>
        <w:t>find_all</w:t>
      </w:r>
      <w:proofErr w:type="spellEnd"/>
      <w:r>
        <w:rPr>
          <w:rFonts w:hint="eastAsia"/>
          <w:b/>
        </w:rPr>
        <w:t>() 사용하기</w:t>
      </w:r>
    </w:p>
    <w:p w14:paraId="13C40B8F" w14:textId="30690C2B" w:rsidR="00A14509" w:rsidRDefault="00A14509" w:rsidP="00733AF7">
      <w:r>
        <w:rPr>
          <w:rFonts w:hint="eastAsia"/>
        </w:rPr>
        <w:t xml:space="preserve">find()나 </w:t>
      </w:r>
      <w:proofErr w:type="spellStart"/>
      <w:r>
        <w:rPr>
          <w:rFonts w:hint="eastAsia"/>
        </w:rPr>
        <w:t>find_all</w:t>
      </w:r>
      <w:proofErr w:type="spellEnd"/>
      <w:r>
        <w:rPr>
          <w:rFonts w:hint="eastAsia"/>
        </w:rPr>
        <w:t xml:space="preserve">() </w:t>
      </w:r>
      <w:r w:rsidR="00AC056D">
        <w:rPr>
          <w:rFonts w:hint="eastAsia"/>
        </w:rPr>
        <w:t>함수는 비슷한 방식으로 작동합니다.</w:t>
      </w:r>
      <w:r w:rsidR="00AC056D">
        <w:t xml:space="preserve"> </w:t>
      </w:r>
      <w:r>
        <w:rPr>
          <w:rFonts w:hint="eastAsia"/>
        </w:rPr>
        <w:t>즉, 찾고자 하는 태그에 대한 조건을 함수의 인자로 전달하여, 해당 조건을 만족하는 태그를 찾</w:t>
      </w:r>
      <w:r w:rsidR="00A31E34">
        <w:rPr>
          <w:rFonts w:hint="eastAsia"/>
        </w:rPr>
        <w:t>습니다.</w:t>
      </w:r>
      <w:r>
        <w:rPr>
          <w:rFonts w:hint="eastAsia"/>
        </w:rPr>
        <w:t xml:space="preserve"> 하지만, </w:t>
      </w:r>
      <w:r w:rsidRPr="00991783">
        <w:rPr>
          <w:rFonts w:hint="eastAsia"/>
        </w:rPr>
        <w:t xml:space="preserve">find() 함수는 특정한 조건을 만족시키는 단 하나의 </w:t>
      </w:r>
      <w:r>
        <w:rPr>
          <w:rFonts w:hint="eastAsia"/>
        </w:rPr>
        <w:t>태그</w:t>
      </w:r>
      <w:r w:rsidRPr="00991783">
        <w:rPr>
          <w:rFonts w:hint="eastAsia"/>
        </w:rPr>
        <w:t xml:space="preserve">를 찾는 것이고, </w:t>
      </w:r>
      <w:proofErr w:type="spellStart"/>
      <w:r w:rsidRPr="00991783">
        <w:rPr>
          <w:rFonts w:hint="eastAsia"/>
        </w:rPr>
        <w:t>find_all</w:t>
      </w:r>
      <w:proofErr w:type="spellEnd"/>
      <w:r w:rsidRPr="00991783">
        <w:rPr>
          <w:rFonts w:hint="eastAsia"/>
        </w:rPr>
        <w:t xml:space="preserve">() 함수는 해당 조건을 만족시키는 </w:t>
      </w:r>
      <w:r>
        <w:rPr>
          <w:rFonts w:hint="eastAsia"/>
        </w:rPr>
        <w:t xml:space="preserve">(소스 코드에 존재하는) </w:t>
      </w:r>
      <w:r w:rsidRPr="00991783">
        <w:rPr>
          <w:rFonts w:hint="eastAsia"/>
        </w:rPr>
        <w:t>모든</w:t>
      </w:r>
      <w:r>
        <w:rPr>
          <w:rFonts w:hint="eastAsia"/>
        </w:rPr>
        <w:t xml:space="preserve"> 태그</w:t>
      </w:r>
      <w:r w:rsidRPr="00991783">
        <w:rPr>
          <w:rFonts w:hint="eastAsia"/>
        </w:rPr>
        <w:t xml:space="preserve">를 다 찾는 </w:t>
      </w:r>
      <w:r>
        <w:rPr>
          <w:rFonts w:hint="eastAsia"/>
        </w:rPr>
        <w:t>것입니다</w:t>
      </w:r>
      <w:r w:rsidRPr="00991783">
        <w:rPr>
          <w:rFonts w:hint="eastAsia"/>
        </w:rPr>
        <w:t xml:space="preserve">. </w:t>
      </w:r>
      <w:proofErr w:type="spellStart"/>
      <w:r w:rsidRPr="00991783">
        <w:rPr>
          <w:rFonts w:hint="eastAsia"/>
        </w:rPr>
        <w:t>find_all</w:t>
      </w:r>
      <w:proofErr w:type="spellEnd"/>
      <w:r w:rsidRPr="00991783">
        <w:rPr>
          <w:rFonts w:hint="eastAsia"/>
        </w:rPr>
        <w:t>()</w:t>
      </w:r>
      <w:r w:rsidR="00A31E34">
        <w:rPr>
          <w:rFonts w:hint="eastAsia"/>
        </w:rPr>
        <w:t>은</w:t>
      </w:r>
      <w:r w:rsidRPr="00991783">
        <w:rPr>
          <w:rFonts w:hint="eastAsia"/>
        </w:rPr>
        <w:t xml:space="preserve"> 해당 조건을 </w:t>
      </w:r>
      <w:proofErr w:type="gramStart"/>
      <w:r w:rsidRPr="00991783">
        <w:rPr>
          <w:rFonts w:hint="eastAsia"/>
        </w:rPr>
        <w:t>만족 시키는</w:t>
      </w:r>
      <w:proofErr w:type="gramEnd"/>
      <w:r w:rsidRPr="00991783">
        <w:rPr>
          <w:rFonts w:hint="eastAsia"/>
        </w:rPr>
        <w:t xml:space="preserve"> 모든 </w:t>
      </w:r>
      <w:r>
        <w:rPr>
          <w:rFonts w:hint="eastAsia"/>
        </w:rPr>
        <w:t>태그</w:t>
      </w:r>
      <w:r w:rsidRPr="00991783">
        <w:rPr>
          <w:rFonts w:hint="eastAsia"/>
        </w:rPr>
        <w:t>를</w:t>
      </w:r>
      <w:r w:rsidR="00A31E34">
        <w:rPr>
          <w:rFonts w:hint="eastAsia"/>
        </w:rPr>
        <w:t xml:space="preserve"> 찾아서</w:t>
      </w:r>
      <w:r w:rsidRPr="00991783">
        <w:rPr>
          <w:rFonts w:hint="eastAsia"/>
        </w:rPr>
        <w:t xml:space="preserve"> list의 형태로 </w:t>
      </w:r>
      <w:r>
        <w:rPr>
          <w:rFonts w:hint="eastAsia"/>
        </w:rPr>
        <w:t xml:space="preserve">반환합니다. find() 함수 같은 경우에는 인자로 전달된 조건을 만족하는 태그가 소스 코드에 </w:t>
      </w:r>
      <w:proofErr w:type="spellStart"/>
      <w:r>
        <w:rPr>
          <w:rFonts w:hint="eastAsia"/>
        </w:rPr>
        <w:t>여러개</w:t>
      </w:r>
      <w:proofErr w:type="spellEnd"/>
      <w:r>
        <w:rPr>
          <w:rFonts w:hint="eastAsia"/>
        </w:rPr>
        <w:t xml:space="preserve"> 존재하는 경우 가장 먼저 출현하는 태그만을 </w:t>
      </w:r>
      <w:proofErr w:type="spellStart"/>
      <w:r>
        <w:rPr>
          <w:rFonts w:hint="eastAsia"/>
        </w:rPr>
        <w:t>찾게됩니다</w:t>
      </w:r>
      <w:proofErr w:type="spellEnd"/>
      <w:r>
        <w:rPr>
          <w:rFonts w:hint="eastAsia"/>
        </w:rPr>
        <w:t>. 따라서, 특정 조건을 만족시키는 태그가 소스 코드안에 하나 밖에 없는 경우는</w:t>
      </w:r>
      <w:r w:rsidRPr="00991783">
        <w:rPr>
          <w:rFonts w:hint="eastAsia"/>
        </w:rPr>
        <w:t>find()함수를</w:t>
      </w:r>
      <w:r>
        <w:rPr>
          <w:rFonts w:hint="eastAsia"/>
        </w:rPr>
        <w:t>,</w:t>
      </w:r>
      <w:r w:rsidRPr="00991783">
        <w:rPr>
          <w:rFonts w:hint="eastAsia"/>
        </w:rPr>
        <w:t xml:space="preserve"> 2개 </w:t>
      </w:r>
      <w:r>
        <w:rPr>
          <w:rFonts w:hint="eastAsia"/>
        </w:rPr>
        <w:t>이상 존재하는</w:t>
      </w:r>
      <w:r w:rsidRPr="00991783">
        <w:rPr>
          <w:rFonts w:hint="eastAsia"/>
        </w:rPr>
        <w:t xml:space="preserve"> </w:t>
      </w:r>
      <w:r>
        <w:rPr>
          <w:rFonts w:hint="eastAsia"/>
        </w:rPr>
        <w:t>경우</w:t>
      </w:r>
      <w:r w:rsidRPr="00991783">
        <w:rPr>
          <w:rFonts w:hint="eastAsia"/>
        </w:rPr>
        <w:t xml:space="preserve">는 </w:t>
      </w:r>
      <w:proofErr w:type="spellStart"/>
      <w:r w:rsidRPr="00991783">
        <w:rPr>
          <w:rFonts w:hint="eastAsia"/>
        </w:rPr>
        <w:t>find_all</w:t>
      </w:r>
      <w:proofErr w:type="spellEnd"/>
      <w:r w:rsidRPr="00991783">
        <w:rPr>
          <w:rFonts w:hint="eastAsia"/>
        </w:rPr>
        <w:t xml:space="preserve">()함수를 </w:t>
      </w:r>
      <w:r>
        <w:rPr>
          <w:rFonts w:hint="eastAsia"/>
        </w:rPr>
        <w:t>사용하여 반환되는 리스트에</w:t>
      </w:r>
      <w:r w:rsidR="00A31E34">
        <w:rPr>
          <w:rFonts w:hint="eastAsia"/>
        </w:rPr>
        <w:t xml:space="preserve"> 대해서 인덱싱</w:t>
      </w:r>
      <w:r>
        <w:rPr>
          <w:rFonts w:hint="eastAsia"/>
        </w:rPr>
        <w:t xml:space="preserve"> 기능을 사용하여 원하는 태그를 찾을 수 있습니다.</w:t>
      </w:r>
    </w:p>
    <w:p w14:paraId="62FC15EF" w14:textId="4571EC31" w:rsidR="00A14509" w:rsidRDefault="00A14509" w:rsidP="00733AF7">
      <w:r>
        <w:rPr>
          <w:rFonts w:hint="eastAsia"/>
        </w:rPr>
        <w:t>가장 간단하게는 태그의 이름을 조건으로 전달할 수 있습니다</w:t>
      </w:r>
      <w:r w:rsidR="00A31E34">
        <w:rPr>
          <w:rFonts w:hint="eastAsia"/>
        </w:rPr>
        <w:t xml:space="preserve"> </w:t>
      </w:r>
      <w:r w:rsidR="00A31E34">
        <w:t>(</w:t>
      </w:r>
      <w:r w:rsidR="00A31E34">
        <w:rPr>
          <w:rFonts w:hint="eastAsia"/>
        </w:rPr>
        <w:t xml:space="preserve">아래 </w:t>
      </w:r>
      <w:r w:rsidR="00963509">
        <w:rPr>
          <w:rFonts w:hint="eastAsia"/>
        </w:rPr>
        <w:t>참고</w:t>
      </w:r>
      <w:r w:rsidR="00A31E34">
        <w:rPr>
          <w:rFonts w:hint="eastAsia"/>
        </w:rPr>
        <w:t>)</w:t>
      </w:r>
      <w:r>
        <w:rPr>
          <w:rFonts w:hint="eastAsia"/>
        </w:rPr>
        <w:t xml:space="preserve">. </w:t>
      </w:r>
    </w:p>
    <w:p w14:paraId="7BE2595F" w14:textId="3A662915" w:rsidR="00A14509" w:rsidRDefault="00A31E34" w:rsidP="00E5016C">
      <w:pPr>
        <w:pStyle w:val="a1"/>
      </w:pPr>
      <w:r>
        <w:t xml:space="preserve">In: </w:t>
      </w:r>
      <w:proofErr w:type="spellStart"/>
      <w:proofErr w:type="gramStart"/>
      <w:r w:rsidR="00A14509" w:rsidRPr="00DC183E">
        <w:t>soup.find</w:t>
      </w:r>
      <w:proofErr w:type="spellEnd"/>
      <w:proofErr w:type="gramEnd"/>
      <w:r w:rsidR="00A14509" w:rsidRPr="00DC183E">
        <w:t>('title')</w:t>
      </w:r>
    </w:p>
    <w:p w14:paraId="358B92C4" w14:textId="18B1CE96" w:rsidR="00A14509" w:rsidRDefault="00A14509" w:rsidP="00733AF7">
      <w:r>
        <w:rPr>
          <w:rFonts w:hint="eastAsia"/>
        </w:rPr>
        <w:t xml:space="preserve">위와 같은 경우, title이라고 하는 태그의 이름을 찾고자 하는 태그의 조건으로 find()함수의 인자로 전달하였습니다. 이렇게 하면 find() 함수는 입력 받은 조건을 만족하는 태그를 찾게 됩니다. 즉, 이름이 title인 태그를 찾는 것입니다. 해당 조건을 만족하는 태그는 아래와 title 태그 밖에 없기 때문에 위의 코드가 반환하는 </w:t>
      </w:r>
      <w:r w:rsidR="00A31E34">
        <w:rPr>
          <w:rFonts w:hint="eastAsia"/>
        </w:rPr>
        <w:t>결과는</w:t>
      </w:r>
      <w:r>
        <w:rPr>
          <w:rFonts w:hint="eastAsia"/>
        </w:rPr>
        <w:t xml:space="preserve"> 아래와 같습니다. </w:t>
      </w:r>
    </w:p>
    <w:p w14:paraId="468A296B" w14:textId="64F62683" w:rsidR="00A14509" w:rsidRDefault="00A31E34" w:rsidP="00751608">
      <w:pPr>
        <w:pStyle w:val="a8"/>
        <w:spacing w:before="48" w:after="48"/>
      </w:pPr>
      <w:r>
        <w:rPr>
          <w:rFonts w:hint="eastAsia"/>
        </w:rPr>
        <w:t xml:space="preserve">Out: </w:t>
      </w:r>
      <w:r w:rsidR="00A14509" w:rsidRPr="00DC183E">
        <w:t>&lt;title&gt;Online Data Scraping Test&lt;/title&gt;</w:t>
      </w:r>
    </w:p>
    <w:p w14:paraId="3D63BAE6" w14:textId="77777777" w:rsidR="00A14509" w:rsidRDefault="00A14509" w:rsidP="00733AF7">
      <w:r>
        <w:rPr>
          <w:rFonts w:hint="eastAsia"/>
        </w:rPr>
        <w:t xml:space="preserve">앞에서 했던 것과 마찬가지로 시작 태그와 종료 태그 사이에 있는 텍스트 정보만을 추출하기 위해서는 아래와 같이 text 키워드를 붙여 줍니다. </w:t>
      </w:r>
    </w:p>
    <w:p w14:paraId="3605D8E8" w14:textId="523054E4" w:rsidR="00A14509" w:rsidRDefault="00A31E34" w:rsidP="00751608">
      <w:pPr>
        <w:pStyle w:val="a1"/>
      </w:pPr>
      <w:r>
        <w:t xml:space="preserve">In: </w:t>
      </w:r>
      <w:proofErr w:type="spellStart"/>
      <w:proofErr w:type="gramStart"/>
      <w:r w:rsidR="00A14509" w:rsidRPr="00DC183E">
        <w:t>soup.find</w:t>
      </w:r>
      <w:proofErr w:type="spellEnd"/>
      <w:proofErr w:type="gramEnd"/>
      <w:r w:rsidR="00A14509" w:rsidRPr="00DC183E">
        <w:t>('title')</w:t>
      </w:r>
      <w:r w:rsidR="00A14509">
        <w:rPr>
          <w:rFonts w:hint="eastAsia"/>
        </w:rPr>
        <w:t>.text</w:t>
      </w:r>
    </w:p>
    <w:p w14:paraId="6C2EBF7B" w14:textId="23359ED9" w:rsidR="00A14509" w:rsidRDefault="00A14509" w:rsidP="00733AF7">
      <w:r>
        <w:rPr>
          <w:rFonts w:hint="eastAsia"/>
        </w:rPr>
        <w:t xml:space="preserve">태그의 이름만을 찾고자 하는 태그의 조건으로 제공하는 경우에는 앞에서 살펴본 이름을 사용해서 태그를 찾는 방법과 동일하게 작동합니다. 하지만, find() 함수 (또는 </w:t>
      </w:r>
      <w:proofErr w:type="spellStart"/>
      <w:r>
        <w:rPr>
          <w:rFonts w:hint="eastAsia"/>
        </w:rPr>
        <w:t>find_all</w:t>
      </w:r>
      <w:proofErr w:type="spellEnd"/>
      <w:r>
        <w:rPr>
          <w:rFonts w:hint="eastAsia"/>
        </w:rPr>
        <w:t xml:space="preserve">()함수)에는 이름 이외에 태그가 갖고 있는 추가적인 정보를 조건으로 입력할 수 있습니다. 이를 위해서 태그가 이름 </w:t>
      </w:r>
      <w:r>
        <w:rPr>
          <w:rFonts w:hint="eastAsia"/>
        </w:rPr>
        <w:lastRenderedPageBreak/>
        <w:t xml:space="preserve">이외에 갖는 추가적인 정보에는 무엇이 있는지 알아야 합니다. 아래의 태그를 예로 살펴보겠습니다. </w:t>
      </w:r>
    </w:p>
    <w:p w14:paraId="5874B82F" w14:textId="77777777" w:rsidR="00A14509" w:rsidRDefault="00A14509" w:rsidP="00751608">
      <w:pPr>
        <w:pStyle w:val="a1"/>
      </w:pPr>
      <w:r w:rsidRPr="00E72182">
        <w:t>&lt;span class="</w:t>
      </w:r>
      <w:proofErr w:type="spellStart"/>
      <w:r w:rsidRPr="00E72182">
        <w:t>red_price</w:t>
      </w:r>
      <w:proofErr w:type="spellEnd"/>
      <w:r w:rsidRPr="00E72182">
        <w:t>"&gt;35.6&lt;/span&gt;</w:t>
      </w:r>
    </w:p>
    <w:p w14:paraId="10CACF80" w14:textId="0A615314" w:rsidR="00A14509" w:rsidRDefault="00A14509" w:rsidP="00733AF7">
      <w:r>
        <w:rPr>
          <w:rFonts w:hint="eastAsia"/>
        </w:rPr>
        <w:t>위 태그의 이름은 span입니다. 하지만 span 태그의 시작 태그를 보면 이름 이외에 추가적인 내용이 포함되어 있는 것을 알 수 있습니다</w:t>
      </w:r>
      <w:r w:rsidR="00A31E34">
        <w:rPr>
          <w:rFonts w:hint="eastAsia"/>
        </w:rPr>
        <w:t xml:space="preserve">. </w:t>
      </w:r>
      <w:r>
        <w:t>class="</w:t>
      </w:r>
      <w:proofErr w:type="spellStart"/>
      <w:r>
        <w:t>red_price</w:t>
      </w:r>
      <w:proofErr w:type="spellEnd"/>
      <w:r>
        <w:t>"</w:t>
      </w:r>
      <w:r>
        <w:rPr>
          <w:rFonts w:hint="eastAsia"/>
        </w:rPr>
        <w:t xml:space="preserve">가 바로 그것입니다. 이러한 정보를 태그의 속성 (attribute) 정보라고 합니다. </w:t>
      </w:r>
      <w:r w:rsidR="00A31E34">
        <w:rPr>
          <w:rFonts w:hint="eastAsia"/>
        </w:rPr>
        <w:t>사람의 경우,</w:t>
      </w:r>
      <w:r w:rsidR="00A31E34">
        <w:t xml:space="preserve"> </w:t>
      </w:r>
      <w:r w:rsidR="00A31E34">
        <w:rPr>
          <w:rFonts w:hint="eastAsia"/>
        </w:rPr>
        <w:t xml:space="preserve">사람의 </w:t>
      </w:r>
      <w:r>
        <w:rPr>
          <w:rFonts w:hint="eastAsia"/>
        </w:rPr>
        <w:t xml:space="preserve">이름 이외에도 </w:t>
      </w:r>
      <w:r w:rsidR="00A31E34">
        <w:rPr>
          <w:rFonts w:hint="eastAsia"/>
        </w:rPr>
        <w:t xml:space="preserve">해당 </w:t>
      </w:r>
      <w:r>
        <w:rPr>
          <w:rFonts w:hint="eastAsia"/>
        </w:rPr>
        <w:t xml:space="preserve">사람의 특성을 구분 짓는 추가적인 </w:t>
      </w:r>
      <w:r w:rsidR="00A31E34">
        <w:rPr>
          <w:rFonts w:hint="eastAsia"/>
        </w:rPr>
        <w:t xml:space="preserve">속성 </w:t>
      </w:r>
      <w:r>
        <w:rPr>
          <w:rFonts w:hint="eastAsia"/>
        </w:rPr>
        <w:t>정보</w:t>
      </w:r>
      <w:r w:rsidR="00A31E34">
        <w:rPr>
          <w:rFonts w:hint="eastAsia"/>
        </w:rPr>
        <w:t>를 갖는데,</w:t>
      </w:r>
      <w:r w:rsidR="00A31E34">
        <w:t xml:space="preserve"> </w:t>
      </w:r>
      <w:r w:rsidR="00A31E34">
        <w:rPr>
          <w:rFonts w:hint="eastAsia"/>
        </w:rPr>
        <w:t xml:space="preserve">태그의 속성 정보도 이와 </w:t>
      </w:r>
      <w:r>
        <w:rPr>
          <w:rFonts w:hint="eastAsia"/>
        </w:rPr>
        <w:t xml:space="preserve">비슷한 </w:t>
      </w:r>
      <w:r w:rsidR="00A31E34">
        <w:rPr>
          <w:rFonts w:hint="eastAsia"/>
        </w:rPr>
        <w:t>역할을 한다고 생각할 수 있습니다</w:t>
      </w:r>
      <w:r>
        <w:rPr>
          <w:rFonts w:hint="eastAsia"/>
        </w:rPr>
        <w:t xml:space="preserve">. 사람의 속성 정보에는 나이, 성별, 직장 이름, 교육 정도 등이 존재합니다. 즉, 사람의 이름과 </w:t>
      </w:r>
      <w:proofErr w:type="spellStart"/>
      <w:r>
        <w:rPr>
          <w:rFonts w:hint="eastAsia"/>
        </w:rPr>
        <w:t>그외의</w:t>
      </w:r>
      <w:proofErr w:type="spellEnd"/>
      <w:r>
        <w:rPr>
          <w:rFonts w:hint="eastAsia"/>
        </w:rPr>
        <w:t xml:space="preserve"> 여러가지 속성</w:t>
      </w:r>
      <w:r w:rsidR="00A31E34">
        <w:rPr>
          <w:rFonts w:hint="eastAsia"/>
        </w:rPr>
        <w:t xml:space="preserve"> </w:t>
      </w:r>
      <w:r>
        <w:rPr>
          <w:rFonts w:hint="eastAsia"/>
        </w:rPr>
        <w:t xml:space="preserve">정보가 그 사람의 특성을 정의하게 됩니다. 태그도 마찬가지라고 생각할 수 있습니다. 위의 예에서는 span 태그가 class라고 하는 속성을 갖고, 그 속성의 </w:t>
      </w:r>
      <w:proofErr w:type="gramStart"/>
      <w:r>
        <w:rPr>
          <w:rFonts w:hint="eastAsia"/>
        </w:rPr>
        <w:t xml:space="preserve">값이  </w:t>
      </w:r>
      <w:r>
        <w:t>"</w:t>
      </w:r>
      <w:proofErr w:type="spellStart"/>
      <w:proofErr w:type="gramEnd"/>
      <w:r>
        <w:t>red_price</w:t>
      </w:r>
      <w:proofErr w:type="spellEnd"/>
      <w:r>
        <w:t>"</w:t>
      </w:r>
      <w:r>
        <w:rPr>
          <w:rFonts w:hint="eastAsia"/>
        </w:rPr>
        <w:t xml:space="preserve">가 되는 것입니다. 우리는 이러한 속성 정보 (즉, 어떠한 속성을 갖고, 해당 속성의 구체적인 값이 무엇인지)를 사용해서 우리가 찾고자 하는 태그를 좀 더 명확하게 찾을 수 있습니다. </w:t>
      </w:r>
    </w:p>
    <w:p w14:paraId="4F870E9B" w14:textId="52BCDCD0" w:rsidR="00A14509" w:rsidRDefault="00A14509" w:rsidP="00733AF7">
      <w:r>
        <w:rPr>
          <w:rFonts w:hint="eastAsia"/>
        </w:rPr>
        <w:t>예를 들어서, html_test.html 파일의 소스 코드에는 아래와 같이 서로 다른</w:t>
      </w:r>
      <w:r w:rsidR="00A31E34">
        <w:rPr>
          <w:rFonts w:hint="eastAsia"/>
        </w:rPr>
        <w:t>,</w:t>
      </w:r>
      <w:r>
        <w:rPr>
          <w:rFonts w:hint="eastAsia"/>
        </w:rPr>
        <w:t xml:space="preserve"> 하지만 이름이 동일한 3개의 span 태그가 있습니다. </w:t>
      </w:r>
    </w:p>
    <w:p w14:paraId="0B48377D" w14:textId="77777777" w:rsidR="00A14509" w:rsidRPr="00E72182" w:rsidRDefault="00A14509" w:rsidP="00751608">
      <w:pPr>
        <w:pStyle w:val="a1"/>
      </w:pPr>
      <w:r w:rsidRPr="00E72182">
        <w:t>&lt;span c</w:t>
      </w:r>
      <w:r>
        <w:t>lass="</w:t>
      </w:r>
      <w:proofErr w:type="spellStart"/>
      <w:r>
        <w:t>red_price</w:t>
      </w:r>
      <w:proofErr w:type="spellEnd"/>
      <w:r>
        <w:t>"&gt;35.6&lt;/span&gt;</w:t>
      </w:r>
    </w:p>
    <w:p w14:paraId="6C856E74" w14:textId="1EA002F2" w:rsidR="00A14509" w:rsidRPr="00E72182" w:rsidRDefault="00A14509" w:rsidP="00751608">
      <w:pPr>
        <w:pStyle w:val="a1"/>
      </w:pPr>
      <w:r w:rsidRPr="00E72182">
        <w:t xml:space="preserve">&lt;span </w:t>
      </w:r>
      <w:r>
        <w:t>class="</w:t>
      </w:r>
      <w:proofErr w:type="spellStart"/>
      <w:r>
        <w:t>blue_price</w:t>
      </w:r>
      <w:proofErr w:type="spellEnd"/>
      <w:r>
        <w:t>"&gt;43.2&lt;/span&gt;</w:t>
      </w:r>
    </w:p>
    <w:p w14:paraId="55EB533F" w14:textId="6A7C9271" w:rsidR="00A14509" w:rsidRDefault="00A14509" w:rsidP="00751608">
      <w:pPr>
        <w:pStyle w:val="a1"/>
      </w:pPr>
      <w:r w:rsidRPr="00E72182">
        <w:t>&lt;span</w:t>
      </w:r>
      <w:r>
        <w:t xml:space="preserve"> method="manual"&gt;24.3&lt;/span&gt;</w:t>
      </w:r>
    </w:p>
    <w:p w14:paraId="3FE58283" w14:textId="5B7FC1BE" w:rsidR="00A14509" w:rsidRDefault="00A14509" w:rsidP="00733AF7">
      <w:r>
        <w:rPr>
          <w:rFonts w:hint="eastAsia"/>
        </w:rPr>
        <w:t xml:space="preserve">이 중에서 두번째 span태그에 접근하기 위해서는 어떻게 하면 될까요? 일단 태그의 이름만을 이용해서는 해당 태그에 접근할 수 없습니다. 우리가 찾고자 하는 태그가 동일 이름을 갖는 </w:t>
      </w:r>
      <w:proofErr w:type="spellStart"/>
      <w:r>
        <w:rPr>
          <w:rFonts w:hint="eastAsia"/>
        </w:rPr>
        <w:t>여러개의</w:t>
      </w:r>
      <w:proofErr w:type="spellEnd"/>
      <w:r>
        <w:rPr>
          <w:rFonts w:hint="eastAsia"/>
        </w:rPr>
        <w:t xml:space="preserve"> 태그들 중에서 첫번째 태그가 아니기 때문입니다. 그리고 find()함수를 사용하더라도 태그의 이름만을 찾고자 하는</w:t>
      </w:r>
      <w:r w:rsidR="007F00BA">
        <w:rPr>
          <w:rFonts w:hint="eastAsia"/>
        </w:rPr>
        <w:t xml:space="preserve"> 태그의</w:t>
      </w:r>
      <w:r>
        <w:rPr>
          <w:rFonts w:hint="eastAsia"/>
        </w:rPr>
        <w:t xml:space="preserve"> 조건으로 사용해서는 안됩니다. 왜냐하면 이름을 사용하는 경우와 마찬가지로 첫번째 태그만을 찾을 수 있기 때문입니다. 두번째 span 태그의 경우 이름 이외에도 추가적인 속성이 있고, 그 속성의 값이 고유하기 때문에 해당 정보를 이용해서 찾을 수가 있습니다. 즉, 두번째 span 태그는 class라는 속성이 있습니다. 첫번째 span 태그도 class 속성이 있지만, 그 값이 두번째 span 태그의 class 속성 값 (</w:t>
      </w:r>
      <w:r>
        <w:t>="</w:t>
      </w:r>
      <w:proofErr w:type="spellStart"/>
      <w:r>
        <w:t>blue_price</w:t>
      </w:r>
      <w:proofErr w:type="spellEnd"/>
      <w:r>
        <w:t>"</w:t>
      </w:r>
      <w:r>
        <w:rPr>
          <w:rFonts w:hint="eastAsia"/>
        </w:rPr>
        <w:t xml:space="preserve">)과 다르기 때문에 해당 속성 정보를 사용해서 우리는 두번째 속성 태그를 직접 찾을 수 있습니다. 이러한 경우는 아래와 같이 코딩합니다. </w:t>
      </w:r>
    </w:p>
    <w:p w14:paraId="62CCA145" w14:textId="5FC0540B" w:rsidR="00A14509" w:rsidRDefault="007F00BA" w:rsidP="00677476">
      <w:pPr>
        <w:pStyle w:val="a1"/>
      </w:pPr>
      <w:r>
        <w:rPr>
          <w:rFonts w:hint="eastAsia"/>
        </w:rPr>
        <w:t xml:space="preserve">In: </w:t>
      </w:r>
      <w:proofErr w:type="spellStart"/>
      <w:proofErr w:type="gramStart"/>
      <w:r w:rsidR="00A14509" w:rsidRPr="00D84C1B">
        <w:t>soup.find</w:t>
      </w:r>
      <w:proofErr w:type="spellEnd"/>
      <w:proofErr w:type="gramEnd"/>
      <w:r w:rsidR="00A14509" w:rsidRPr="00D84C1B">
        <w:t>('span',</w:t>
      </w:r>
      <w:proofErr w:type="spellStart"/>
      <w:r w:rsidR="00A14509" w:rsidRPr="00D84C1B">
        <w:t>attrs</w:t>
      </w:r>
      <w:proofErr w:type="spellEnd"/>
      <w:r w:rsidR="00A14509" w:rsidRPr="00D84C1B">
        <w:t>={'class':'</w:t>
      </w:r>
      <w:proofErr w:type="spellStart"/>
      <w:r w:rsidR="00A14509" w:rsidRPr="00D84C1B">
        <w:t>blue_price</w:t>
      </w:r>
      <w:proofErr w:type="spellEnd"/>
      <w:r w:rsidR="00A14509" w:rsidRPr="00D84C1B">
        <w:t>'})</w:t>
      </w:r>
    </w:p>
    <w:p w14:paraId="5F53D16B" w14:textId="4315E56F" w:rsidR="00A14509" w:rsidRDefault="00A14509" w:rsidP="00733AF7">
      <w:r>
        <w:rPr>
          <w:rFonts w:hint="eastAsia"/>
        </w:rPr>
        <w:t>find()함수에는 첫번째 인자로 찾고자 하는 태그의 이름을 제공하고 (</w:t>
      </w:r>
      <w:r w:rsidRPr="000B642B">
        <w:t>'</w:t>
      </w:r>
      <w:r>
        <w:rPr>
          <w:rFonts w:hint="eastAsia"/>
        </w:rPr>
        <w:t>span</w:t>
      </w:r>
      <w:r w:rsidRPr="000B642B">
        <w:t>'</w:t>
      </w:r>
      <w:r>
        <w:rPr>
          <w:rFonts w:hint="eastAsia"/>
        </w:rPr>
        <w:t xml:space="preserve">), 두번째 </w:t>
      </w:r>
      <w:proofErr w:type="spellStart"/>
      <w:r>
        <w:rPr>
          <w:rFonts w:hint="eastAsia"/>
        </w:rPr>
        <w:t>인자로로</w:t>
      </w:r>
      <w:proofErr w:type="spellEnd"/>
      <w:r w:rsidR="007F00BA">
        <w:rPr>
          <w:rFonts w:hint="eastAsia"/>
        </w:rPr>
        <w:t xml:space="preserve"> </w:t>
      </w:r>
      <w:r w:rsidR="007F00BA">
        <w:t>해당</w:t>
      </w:r>
      <w:r w:rsidR="007F00BA">
        <w:rPr>
          <w:rFonts w:hint="eastAsia"/>
        </w:rPr>
        <w:t xml:space="preserve"> 태그의</w:t>
      </w:r>
      <w:r>
        <w:rPr>
          <w:rFonts w:hint="eastAsia"/>
        </w:rPr>
        <w:t xml:space="preserve"> 추가적인 속성 정보를 제공합니다. 속성 정보를 인자로 제공하기 위해서 </w:t>
      </w:r>
      <w:proofErr w:type="spellStart"/>
      <w:r>
        <w:rPr>
          <w:rFonts w:hint="eastAsia"/>
        </w:rPr>
        <w:t>attrs</w:t>
      </w:r>
      <w:proofErr w:type="spellEnd"/>
      <w:r>
        <w:rPr>
          <w:rFonts w:hint="eastAsia"/>
        </w:rPr>
        <w:t xml:space="preserve">라는 파라미터 이름을 사용합니다. </w:t>
      </w:r>
      <w:proofErr w:type="spellStart"/>
      <w:r>
        <w:rPr>
          <w:rFonts w:hint="eastAsia"/>
        </w:rPr>
        <w:t>attrs</w:t>
      </w:r>
      <w:proofErr w:type="spellEnd"/>
      <w:r>
        <w:rPr>
          <w:rFonts w:hint="eastAsia"/>
        </w:rPr>
        <w:t xml:space="preserve">는 attributes를 의미합니다. 그리고 해당 파라미터는 사전 형태의 데이터를 입력 받습니다. 즉, 찾고자 하는 태그의 속성 이름이 키(key)가 되고, 속성의 값이 키의 값 (value)이 됩니다. </w:t>
      </w:r>
      <w:proofErr w:type="spellStart"/>
      <w:proofErr w:type="gramStart"/>
      <w:r w:rsidRPr="00D84C1B">
        <w:t>soup.find</w:t>
      </w:r>
      <w:proofErr w:type="spellEnd"/>
      <w:proofErr w:type="gramEnd"/>
      <w:r w:rsidRPr="00D84C1B">
        <w:t>('span',</w:t>
      </w:r>
      <w:proofErr w:type="spellStart"/>
      <w:r w:rsidRPr="00D84C1B">
        <w:t>attrs</w:t>
      </w:r>
      <w:proofErr w:type="spellEnd"/>
      <w:r w:rsidRPr="00D84C1B">
        <w:t>={'class':'</w:t>
      </w:r>
      <w:proofErr w:type="spellStart"/>
      <w:r w:rsidRPr="00D84C1B">
        <w:t>blue_price</w:t>
      </w:r>
      <w:proofErr w:type="spellEnd"/>
      <w:r w:rsidRPr="00D84C1B">
        <w:t>'})</w:t>
      </w:r>
      <w:r>
        <w:rPr>
          <w:rFonts w:hint="eastAsia"/>
        </w:rPr>
        <w:t xml:space="preserve">는 span이라는 이름을 갖는 태그들 중에서 class 속성을 가지고 있고, 그 속성의 구체적인 값이  </w:t>
      </w:r>
      <w:r w:rsidRPr="00D84C1B">
        <w:t>'</w:t>
      </w:r>
      <w:proofErr w:type="spellStart"/>
      <w:r w:rsidRPr="00D84C1B">
        <w:t>blue_price</w:t>
      </w:r>
      <w:proofErr w:type="spellEnd"/>
      <w:r w:rsidRPr="00D84C1B">
        <w:t>'</w:t>
      </w:r>
      <w:r>
        <w:rPr>
          <w:rFonts w:hint="eastAsia"/>
        </w:rPr>
        <w:t xml:space="preserve">인 태그를 </w:t>
      </w:r>
      <w:proofErr w:type="spellStart"/>
      <w:r>
        <w:rPr>
          <w:rFonts w:hint="eastAsia"/>
        </w:rPr>
        <w:t>찾아라는</w:t>
      </w:r>
      <w:proofErr w:type="spellEnd"/>
      <w:r>
        <w:rPr>
          <w:rFonts w:hint="eastAsia"/>
        </w:rPr>
        <w:t xml:space="preserve"> 뜻입니다. 해당 코드가 반환하는 값은 아래와 같습니다.</w:t>
      </w:r>
    </w:p>
    <w:p w14:paraId="2D95F1A7" w14:textId="6A65DE49" w:rsidR="00A14509" w:rsidRDefault="007F00BA" w:rsidP="00677476">
      <w:pPr>
        <w:pStyle w:val="a8"/>
        <w:spacing w:before="48" w:after="48"/>
      </w:pPr>
      <w:r>
        <w:rPr>
          <w:rFonts w:hint="eastAsia"/>
        </w:rPr>
        <w:lastRenderedPageBreak/>
        <w:t xml:space="preserve">Out: </w:t>
      </w:r>
      <w:r w:rsidR="00A14509" w:rsidRPr="00D84C1B">
        <w:t>&lt;span class="</w:t>
      </w:r>
      <w:proofErr w:type="spellStart"/>
      <w:r w:rsidR="00A14509" w:rsidRPr="00D84C1B">
        <w:t>blue_price</w:t>
      </w:r>
      <w:proofErr w:type="spellEnd"/>
      <w:r w:rsidR="00A14509" w:rsidRPr="00D84C1B">
        <w:t>"&gt;43.2&lt;/span&gt;</w:t>
      </w:r>
    </w:p>
    <w:p w14:paraId="6C647034" w14:textId="77777777" w:rsidR="00A14509" w:rsidRDefault="00A14509" w:rsidP="00733AF7">
      <w:r>
        <w:rPr>
          <w:rFonts w:hint="eastAsia"/>
        </w:rPr>
        <w:t xml:space="preserve">즉, 우리가 원하는 두번째 span 태그가 찾아진 것입니다. 특정한 태그를 찾은 다음에 태그가 저장하고 있는 텍스트 정보 (위의 예에서는 43.2)를 추출하기 위해서는 text키워드를 사용하면 됩니다. 아래와 같이 할 수 있습니다. </w:t>
      </w:r>
    </w:p>
    <w:p w14:paraId="6431613E" w14:textId="610D9585" w:rsidR="00A14509" w:rsidRDefault="007F00BA" w:rsidP="00677476">
      <w:pPr>
        <w:pStyle w:val="a1"/>
      </w:pPr>
      <w:r>
        <w:t xml:space="preserve">In: </w:t>
      </w:r>
      <w:proofErr w:type="spellStart"/>
      <w:proofErr w:type="gramStart"/>
      <w:r w:rsidR="00A14509" w:rsidRPr="00D84C1B">
        <w:t>soup.find</w:t>
      </w:r>
      <w:proofErr w:type="spellEnd"/>
      <w:proofErr w:type="gramEnd"/>
      <w:r w:rsidR="00A14509" w:rsidRPr="00D84C1B">
        <w:t>('span',</w:t>
      </w:r>
      <w:proofErr w:type="spellStart"/>
      <w:r w:rsidR="00A14509" w:rsidRPr="00D84C1B">
        <w:t>attrs</w:t>
      </w:r>
      <w:proofErr w:type="spellEnd"/>
      <w:r w:rsidR="00A14509" w:rsidRPr="00D84C1B">
        <w:t>={'class':'</w:t>
      </w:r>
      <w:proofErr w:type="spellStart"/>
      <w:r w:rsidR="00A14509" w:rsidRPr="00D84C1B">
        <w:t>blue_price</w:t>
      </w:r>
      <w:proofErr w:type="spellEnd"/>
      <w:r w:rsidR="00A14509" w:rsidRPr="00D84C1B">
        <w:t>'})</w:t>
      </w:r>
      <w:r w:rsidR="00A14509">
        <w:rPr>
          <w:rFonts w:hint="eastAsia"/>
        </w:rPr>
        <w:t>.text</w:t>
      </w:r>
    </w:p>
    <w:p w14:paraId="612E0AF2" w14:textId="3E66DAE1" w:rsidR="007F00BA" w:rsidRDefault="007F00BA" w:rsidP="00677476">
      <w:pPr>
        <w:pStyle w:val="a1"/>
      </w:pPr>
      <w:r>
        <w:t>Out: '43.2'</w:t>
      </w:r>
    </w:p>
    <w:p w14:paraId="556C6628" w14:textId="77777777" w:rsidR="00A14509" w:rsidRPr="00A46D81" w:rsidRDefault="00A14509" w:rsidP="00733AF7">
      <w:pPr>
        <w:rPr>
          <w:b/>
        </w:rPr>
      </w:pPr>
      <w:proofErr w:type="spellStart"/>
      <w:r w:rsidRPr="00A46D81">
        <w:rPr>
          <w:rFonts w:hint="eastAsia"/>
          <w:b/>
        </w:rPr>
        <w:t>find_all</w:t>
      </w:r>
      <w:proofErr w:type="spellEnd"/>
      <w:r w:rsidRPr="00A46D81">
        <w:rPr>
          <w:rFonts w:hint="eastAsia"/>
          <w:b/>
        </w:rPr>
        <w:t>() 함수 사용하기</w:t>
      </w:r>
    </w:p>
    <w:p w14:paraId="3A97F62E" w14:textId="4316589D" w:rsidR="00A14509" w:rsidRDefault="00A14509" w:rsidP="00733AF7">
      <w:r>
        <w:rPr>
          <w:rFonts w:hint="eastAsia"/>
        </w:rPr>
        <w:t>속성 정보를 사용해서 우리가 원하는 특정 태그</w:t>
      </w:r>
      <w:r w:rsidR="007F00BA">
        <w:rPr>
          <w:rFonts w:hint="eastAsia"/>
        </w:rPr>
        <w:t>를</w:t>
      </w:r>
      <w:r>
        <w:rPr>
          <w:rFonts w:hint="eastAsia"/>
        </w:rPr>
        <w:t xml:space="preserve"> 찾을 수 있다면, find() 함수를 사용하면 됩니다. 하지만, 속성 정보까지 동일한 </w:t>
      </w:r>
      <w:proofErr w:type="spellStart"/>
      <w:r w:rsidR="007F00BA">
        <w:rPr>
          <w:rFonts w:hint="eastAsia"/>
        </w:rPr>
        <w:t>여러개의</w:t>
      </w:r>
      <w:proofErr w:type="spellEnd"/>
      <w:r w:rsidR="007F00BA">
        <w:rPr>
          <w:rFonts w:hint="eastAsia"/>
        </w:rPr>
        <w:t xml:space="preserve"> 태그가 존재하는 </w:t>
      </w:r>
      <w:r>
        <w:rPr>
          <w:rFonts w:hint="eastAsia"/>
        </w:rPr>
        <w:t xml:space="preserve">경우가 있는데 이러한 경우에 find()함수를 사용하게 되면, 첫번째로 출현하는 태그만을 찾을 수 있습니다. html_test.html에 저장되어 있는 태그들 중에서 두번째 p태그와 세번째 p태그가 그러한 경우입니다. 두 p태그 모두 class 속성을 가지고 있고, 그 값이 </w:t>
      </w:r>
      <w:proofErr w:type="gramStart"/>
      <w:r>
        <w:rPr>
          <w:rFonts w:hint="eastAsia"/>
        </w:rPr>
        <w:t xml:space="preserve">동일하게  </w:t>
      </w:r>
      <w:r w:rsidRPr="00D84C1B">
        <w:t>"</w:t>
      </w:r>
      <w:proofErr w:type="gramEnd"/>
      <w:r w:rsidRPr="00D84C1B">
        <w:t>description"</w:t>
      </w:r>
      <w:r>
        <w:rPr>
          <w:rFonts w:hint="eastAsia"/>
        </w:rPr>
        <w:t>입니다. 이러한 경우 아래와 같이 find() 함수를 사용하면</w:t>
      </w:r>
      <w:r w:rsidR="007F00BA">
        <w:rPr>
          <w:rFonts w:hint="eastAsia"/>
        </w:rPr>
        <w:t xml:space="preserve"> 해당 p</w:t>
      </w:r>
      <w:r w:rsidR="007F00BA">
        <w:t xml:space="preserve"> </w:t>
      </w:r>
      <w:r w:rsidR="007F00BA">
        <w:rPr>
          <w:rFonts w:hint="eastAsia"/>
        </w:rPr>
        <w:t>태그들 중에서</w:t>
      </w:r>
      <w:r>
        <w:rPr>
          <w:rFonts w:hint="eastAsia"/>
        </w:rPr>
        <w:t xml:space="preserve"> 첫번째로 나오는 p 태그에만 접근할 수 있습니다. </w:t>
      </w:r>
    </w:p>
    <w:p w14:paraId="72CC20E5" w14:textId="55D0EE5F" w:rsidR="00A14509" w:rsidRDefault="007F00BA" w:rsidP="00677476">
      <w:pPr>
        <w:pStyle w:val="a1"/>
      </w:pPr>
      <w:r>
        <w:rPr>
          <w:rFonts w:hint="eastAsia"/>
        </w:rPr>
        <w:t xml:space="preserve">In: </w:t>
      </w:r>
      <w:proofErr w:type="spellStart"/>
      <w:proofErr w:type="gramStart"/>
      <w:r w:rsidR="00A14509" w:rsidRPr="00D84C1B">
        <w:t>soup.find</w:t>
      </w:r>
      <w:proofErr w:type="spellEnd"/>
      <w:proofErr w:type="gramEnd"/>
      <w:r w:rsidR="00A14509" w:rsidRPr="00D84C1B">
        <w:t xml:space="preserve">('p', </w:t>
      </w:r>
      <w:proofErr w:type="spellStart"/>
      <w:r w:rsidR="00A14509" w:rsidRPr="00D84C1B">
        <w:t>attrs</w:t>
      </w:r>
      <w:proofErr w:type="spellEnd"/>
      <w:r w:rsidR="00A14509" w:rsidRPr="00D84C1B">
        <w:t>={'</w:t>
      </w:r>
      <w:proofErr w:type="spellStart"/>
      <w:r w:rsidR="00A14509" w:rsidRPr="00D84C1B">
        <w:t>class':'description</w:t>
      </w:r>
      <w:proofErr w:type="spellEnd"/>
      <w:r w:rsidR="00A14509" w:rsidRPr="00D84C1B">
        <w:t>'})</w:t>
      </w:r>
    </w:p>
    <w:p w14:paraId="1C16D765" w14:textId="249DD334" w:rsidR="00A14509" w:rsidRDefault="00A14509" w:rsidP="00733AF7">
      <w:r>
        <w:rPr>
          <w:rFonts w:hint="eastAsia"/>
        </w:rPr>
        <w:t xml:space="preserve">만약 우리가 접근하고자 하는 p 태그가 해당 조건 만족하는 </w:t>
      </w:r>
      <w:proofErr w:type="spellStart"/>
      <w:r>
        <w:rPr>
          <w:rFonts w:hint="eastAsia"/>
        </w:rPr>
        <w:t>여러개의</w:t>
      </w:r>
      <w:proofErr w:type="spellEnd"/>
      <w:r>
        <w:rPr>
          <w:rFonts w:hint="eastAsia"/>
        </w:rPr>
        <w:t xml:space="preserve"> p 태그들 중에서 두번째 이후에 나오는 p 태그라면, find()가 아닌 </w:t>
      </w:r>
      <w:proofErr w:type="spellStart"/>
      <w:r>
        <w:rPr>
          <w:rFonts w:hint="eastAsia"/>
        </w:rPr>
        <w:t>find_all</w:t>
      </w:r>
      <w:proofErr w:type="spellEnd"/>
      <w:r>
        <w:rPr>
          <w:rFonts w:hint="eastAsia"/>
        </w:rPr>
        <w:t>() 함수를 사용해야 합니다</w:t>
      </w:r>
      <w:r w:rsidR="007F00BA">
        <w:rPr>
          <w:rFonts w:hint="eastAsia"/>
        </w:rPr>
        <w:t xml:space="preserve"> (아래 </w:t>
      </w:r>
      <w:r w:rsidR="00963509">
        <w:rPr>
          <w:rFonts w:hint="eastAsia"/>
        </w:rPr>
        <w:t>참고</w:t>
      </w:r>
      <w:r w:rsidR="007F00BA">
        <w:rPr>
          <w:rFonts w:hint="eastAsia"/>
        </w:rPr>
        <w:t>)</w:t>
      </w:r>
      <w:r>
        <w:rPr>
          <w:rFonts w:hint="eastAsia"/>
        </w:rPr>
        <w:t xml:space="preserve">. </w:t>
      </w:r>
    </w:p>
    <w:p w14:paraId="33520E3E" w14:textId="19BD44AF" w:rsidR="00A14509" w:rsidRDefault="007F00BA" w:rsidP="00677476">
      <w:pPr>
        <w:pStyle w:val="a1"/>
      </w:pPr>
      <w:r>
        <w:rPr>
          <w:rFonts w:hint="eastAsia"/>
        </w:rPr>
        <w:t xml:space="preserve">In: </w:t>
      </w:r>
      <w:proofErr w:type="spellStart"/>
      <w:proofErr w:type="gramStart"/>
      <w:r w:rsidR="00A14509" w:rsidRPr="00D84C1B">
        <w:t>soup.find</w:t>
      </w:r>
      <w:proofErr w:type="gramEnd"/>
      <w:r w:rsidR="00A14509">
        <w:rPr>
          <w:rFonts w:hint="eastAsia"/>
        </w:rPr>
        <w:t>_all</w:t>
      </w:r>
      <w:proofErr w:type="spellEnd"/>
      <w:r w:rsidR="00A14509" w:rsidRPr="00D84C1B">
        <w:t xml:space="preserve">('p', </w:t>
      </w:r>
      <w:proofErr w:type="spellStart"/>
      <w:r w:rsidR="00A14509" w:rsidRPr="00D84C1B">
        <w:t>attrs</w:t>
      </w:r>
      <w:proofErr w:type="spellEnd"/>
      <w:r w:rsidR="00A14509" w:rsidRPr="00D84C1B">
        <w:t>={'</w:t>
      </w:r>
      <w:proofErr w:type="spellStart"/>
      <w:r w:rsidR="00A14509" w:rsidRPr="00D84C1B">
        <w:t>class':'description</w:t>
      </w:r>
      <w:proofErr w:type="spellEnd"/>
      <w:r w:rsidR="00A14509" w:rsidRPr="00D84C1B">
        <w:t>'})</w:t>
      </w:r>
    </w:p>
    <w:p w14:paraId="6DF91E1D" w14:textId="77777777" w:rsidR="00A14509" w:rsidRDefault="00A14509" w:rsidP="00733AF7">
      <w:r>
        <w:rPr>
          <w:rFonts w:hint="eastAsia"/>
        </w:rPr>
        <w:t xml:space="preserve">위의 코드는 이름이 p이면서 class 속성을 갖고 있고, 그 속성의 </w:t>
      </w:r>
      <w:proofErr w:type="gramStart"/>
      <w:r>
        <w:rPr>
          <w:rFonts w:hint="eastAsia"/>
        </w:rPr>
        <w:t xml:space="preserve">값이  </w:t>
      </w:r>
      <w:r w:rsidRPr="00D84C1B">
        <w:t>'</w:t>
      </w:r>
      <w:proofErr w:type="gramEnd"/>
      <w:r w:rsidRPr="00D84C1B">
        <w:t>description'</w:t>
      </w:r>
      <w:r>
        <w:rPr>
          <w:rFonts w:hint="eastAsia"/>
        </w:rPr>
        <w:t xml:space="preserve">인 태그를 모두 찾습니다. 그리고 html_test.html 파일의 소스 코드에는 그러한 p태그가 두개 존재합니다. 즉, 두번째 p태그와 세번째 p 태그입니다. 이 중에서 우리가 찾고자 하는 p태그가 세번째 인 경우, 일단 </w:t>
      </w:r>
      <w:proofErr w:type="spellStart"/>
      <w:r>
        <w:rPr>
          <w:rFonts w:hint="eastAsia"/>
        </w:rPr>
        <w:t>find_all</w:t>
      </w:r>
      <w:proofErr w:type="spellEnd"/>
      <w:r>
        <w:rPr>
          <w:rFonts w:hint="eastAsia"/>
        </w:rPr>
        <w:t xml:space="preserve">()을 사용해서 해당 조건을 만족하는 태그를 모두 찾은 후 그 다음 </w:t>
      </w:r>
      <w:proofErr w:type="spellStart"/>
      <w:r>
        <w:rPr>
          <w:rFonts w:hint="eastAsia"/>
        </w:rPr>
        <w:t>find_all</w:t>
      </w:r>
      <w:proofErr w:type="spellEnd"/>
      <w:r>
        <w:rPr>
          <w:rFonts w:hint="eastAsia"/>
        </w:rPr>
        <w:t xml:space="preserve">() 함수가 반환하는 리스트 데이터에 인덱싱 방법을 적용하여 우리가 원하는 태그를 찾을 수 있습니다. </w:t>
      </w:r>
    </w:p>
    <w:p w14:paraId="09052437" w14:textId="63708873" w:rsidR="00A14509" w:rsidRDefault="00A14509" w:rsidP="00733AF7">
      <w:proofErr w:type="spellStart"/>
      <w:proofErr w:type="gramStart"/>
      <w:r w:rsidRPr="0083690F">
        <w:t>soup.find</w:t>
      </w:r>
      <w:proofErr w:type="gramEnd"/>
      <w:r w:rsidRPr="0083690F">
        <w:t>_all</w:t>
      </w:r>
      <w:proofErr w:type="spellEnd"/>
      <w:r w:rsidRPr="0083690F">
        <w:t xml:space="preserve">('p', </w:t>
      </w:r>
      <w:proofErr w:type="spellStart"/>
      <w:r w:rsidRPr="0083690F">
        <w:t>attrs</w:t>
      </w:r>
      <w:proofErr w:type="spellEnd"/>
      <w:r w:rsidRPr="0083690F">
        <w:t>={'</w:t>
      </w:r>
      <w:proofErr w:type="spellStart"/>
      <w:r w:rsidRPr="0083690F">
        <w:t>class':'description</w:t>
      </w:r>
      <w:proofErr w:type="spellEnd"/>
      <w:r w:rsidRPr="0083690F">
        <w:t>'})</w:t>
      </w:r>
      <w:r>
        <w:rPr>
          <w:rFonts w:hint="eastAsia"/>
        </w:rPr>
        <w:t xml:space="preserve">은 인자로 전달된 조건을 만족하는 두 개의 p 태그에 대한 </w:t>
      </w:r>
      <w:r w:rsidR="007F00BA">
        <w:rPr>
          <w:rFonts w:hint="eastAsia"/>
        </w:rPr>
        <w:t>정보</w:t>
      </w:r>
      <w:r>
        <w:rPr>
          <w:rFonts w:hint="eastAsia"/>
        </w:rPr>
        <w:t>를 리스트 형태로 반환합니다</w:t>
      </w:r>
      <w:r w:rsidR="00300418">
        <w:rPr>
          <w:rFonts w:hint="eastAsia"/>
        </w:rPr>
        <w:t xml:space="preserve">. </w:t>
      </w:r>
      <w:r>
        <w:rPr>
          <w:rFonts w:hint="eastAsia"/>
        </w:rPr>
        <w:t xml:space="preserve">우리가 찾고자 하는 p 태그는 그 중 두번째이기 때문에 인덱스 값 1을 사용해서 접근할 수 있습니다. </w:t>
      </w:r>
    </w:p>
    <w:p w14:paraId="2A879712" w14:textId="2EBB64AF" w:rsidR="00300418" w:rsidRDefault="00300418" w:rsidP="00677476">
      <w:pPr>
        <w:pStyle w:val="a1"/>
      </w:pPr>
      <w:r>
        <w:rPr>
          <w:rFonts w:hint="eastAsia"/>
        </w:rPr>
        <w:t xml:space="preserve">In: </w:t>
      </w:r>
      <w:proofErr w:type="spellStart"/>
      <w:proofErr w:type="gramStart"/>
      <w:r w:rsidR="00A14509" w:rsidRPr="0083690F">
        <w:t>soup.find</w:t>
      </w:r>
      <w:proofErr w:type="gramEnd"/>
      <w:r w:rsidR="00A14509" w:rsidRPr="0083690F">
        <w:t>_all</w:t>
      </w:r>
      <w:proofErr w:type="spellEnd"/>
      <w:r w:rsidR="00A14509" w:rsidRPr="0083690F">
        <w:t xml:space="preserve">('p', </w:t>
      </w:r>
      <w:proofErr w:type="spellStart"/>
      <w:r w:rsidR="00A14509" w:rsidRPr="0083690F">
        <w:t>attrs</w:t>
      </w:r>
      <w:proofErr w:type="spellEnd"/>
      <w:r w:rsidR="00A14509" w:rsidRPr="0083690F">
        <w:t>={'</w:t>
      </w:r>
      <w:proofErr w:type="spellStart"/>
      <w:r w:rsidR="00A14509" w:rsidRPr="0083690F">
        <w:t>class':'description</w:t>
      </w:r>
      <w:proofErr w:type="spellEnd"/>
      <w:r w:rsidR="00A14509" w:rsidRPr="0083690F">
        <w:t>'})[1]</w:t>
      </w:r>
    </w:p>
    <w:p w14:paraId="66124A90" w14:textId="251519FC" w:rsidR="00300418" w:rsidRDefault="00300418" w:rsidP="00733AF7">
      <w:r>
        <w:rPr>
          <w:rFonts w:hint="eastAsia"/>
        </w:rPr>
        <w:t>아래와 같이 우리가 원하는 태그의 정보가 반환됩니다.</w:t>
      </w:r>
    </w:p>
    <w:p w14:paraId="3592AA12" w14:textId="3AEA4907" w:rsidR="00300418" w:rsidRDefault="00300418" w:rsidP="00733AF7">
      <w:r>
        <w:t xml:space="preserve">Out: </w:t>
      </w:r>
      <w:r>
        <w:rPr>
          <w:rFonts w:hint="eastAsia"/>
        </w:rPr>
        <w:t>&lt;p class="description"&gt;한국어로 된 정보를 원한다면 &lt;a class="</w:t>
      </w:r>
      <w:proofErr w:type="spellStart"/>
      <w:r>
        <w:rPr>
          <w:rFonts w:hint="eastAsia"/>
        </w:rPr>
        <w:t>BS_Korean</w:t>
      </w:r>
      <w:proofErr w:type="spellEnd"/>
      <w:r>
        <w:rPr>
          <w:rFonts w:hint="eastAsia"/>
        </w:rPr>
        <w:t>" href="http://coreapython.hosting.paran.com/etc/beautifulsoup4.html"&gt; BS4 for beginners (한글버전)&lt;/a&gt;을 이용하세요&lt;/p&gt;</w:t>
      </w:r>
    </w:p>
    <w:p w14:paraId="4CEBCAD8" w14:textId="77777777" w:rsidR="00A14509" w:rsidRPr="0083690F" w:rsidRDefault="00A14509" w:rsidP="00733AF7">
      <w:r>
        <w:rPr>
          <w:rFonts w:hint="eastAsia"/>
        </w:rPr>
        <w:t xml:space="preserve">그렇다면 아래와 같은 코드가 반환하는 값은 무엇일까요? </w:t>
      </w:r>
    </w:p>
    <w:p w14:paraId="0CD19F68" w14:textId="49006490" w:rsidR="00A14509" w:rsidRDefault="00300418" w:rsidP="00677476">
      <w:pPr>
        <w:pStyle w:val="a1"/>
      </w:pPr>
      <w:r>
        <w:t xml:space="preserve">In: </w:t>
      </w:r>
      <w:proofErr w:type="spellStart"/>
      <w:proofErr w:type="gramStart"/>
      <w:r w:rsidR="00A14509" w:rsidRPr="0083690F">
        <w:t>soup.find</w:t>
      </w:r>
      <w:proofErr w:type="gramEnd"/>
      <w:r w:rsidR="00A14509" w:rsidRPr="0083690F">
        <w:t>_all</w:t>
      </w:r>
      <w:proofErr w:type="spellEnd"/>
      <w:r w:rsidR="00A14509" w:rsidRPr="0083690F">
        <w:t>('span')[-1].text</w:t>
      </w:r>
    </w:p>
    <w:p w14:paraId="60DD1193" w14:textId="77777777" w:rsidR="00A14509" w:rsidRDefault="00A14509" w:rsidP="00733AF7">
      <w:r>
        <w:rPr>
          <w:rFonts w:hint="eastAsia"/>
        </w:rPr>
        <w:lastRenderedPageBreak/>
        <w:t xml:space="preserve">위의 코드가 반환하는 값을 알기 위해서는 </w:t>
      </w:r>
      <w:proofErr w:type="gramStart"/>
      <w:r>
        <w:rPr>
          <w:rFonts w:hint="eastAsia"/>
        </w:rPr>
        <w:t xml:space="preserve">먼저  </w:t>
      </w:r>
      <w:proofErr w:type="spellStart"/>
      <w:r w:rsidRPr="0083690F">
        <w:t>soup</w:t>
      </w:r>
      <w:proofErr w:type="gramEnd"/>
      <w:r w:rsidRPr="0083690F">
        <w:t>.find_all</w:t>
      </w:r>
      <w:proofErr w:type="spellEnd"/>
      <w:r w:rsidRPr="0083690F">
        <w:t>('span')</w:t>
      </w:r>
      <w:r>
        <w:rPr>
          <w:rFonts w:hint="eastAsia"/>
        </w:rPr>
        <w:t>가 반환하는 값이 무엇인지 알아야 합니다. 해당 함수는 소스 코드에 포함되어 있는 모든 span 태그를 찾습니다. 소스 코드에는 총 3개의 span 태그가 있습니다. 그리고 이러한 결과가 아래와 같이 리스트 형태로 반환됩니다.</w:t>
      </w:r>
    </w:p>
    <w:p w14:paraId="1BF82878" w14:textId="2F1ECC0B" w:rsidR="00A14509" w:rsidRDefault="00300418" w:rsidP="00677476">
      <w:pPr>
        <w:pStyle w:val="a8"/>
        <w:spacing w:before="48" w:after="48"/>
      </w:pPr>
      <w:r>
        <w:t xml:space="preserve">Out: </w:t>
      </w:r>
      <w:r w:rsidR="00A14509" w:rsidRPr="0083690F">
        <w:t>[&lt;span class="</w:t>
      </w:r>
      <w:proofErr w:type="spellStart"/>
      <w:r w:rsidR="00A14509" w:rsidRPr="0083690F">
        <w:t>red_price</w:t>
      </w:r>
      <w:proofErr w:type="spellEnd"/>
      <w:r w:rsidR="00A14509" w:rsidRPr="0083690F">
        <w:t>"&gt;35.6&lt;/span&gt;,</w:t>
      </w:r>
      <w:r w:rsidR="00A14509">
        <w:rPr>
          <w:rFonts w:hint="eastAsia"/>
        </w:rPr>
        <w:t xml:space="preserve"> </w:t>
      </w:r>
      <w:r w:rsidR="00A14509" w:rsidRPr="0083690F">
        <w:t>&lt;span class="</w:t>
      </w:r>
      <w:proofErr w:type="spellStart"/>
      <w:r w:rsidR="00A14509" w:rsidRPr="0083690F">
        <w:t>blue_price</w:t>
      </w:r>
      <w:proofErr w:type="spellEnd"/>
      <w:r w:rsidR="00A14509" w:rsidRPr="0083690F">
        <w:t>"&gt;43.2&lt;/span&gt;,</w:t>
      </w:r>
      <w:r w:rsidR="00A14509">
        <w:rPr>
          <w:rFonts w:hint="eastAsia"/>
        </w:rPr>
        <w:t xml:space="preserve"> </w:t>
      </w:r>
      <w:r w:rsidR="00A14509" w:rsidRPr="0083690F">
        <w:t>&lt;span method="manual"&gt;24.3&lt;/span&gt;]</w:t>
      </w:r>
    </w:p>
    <w:p w14:paraId="1A3544EF" w14:textId="7F3903BD" w:rsidR="00A14509" w:rsidRDefault="00A14509" w:rsidP="00733AF7">
      <w:r>
        <w:rPr>
          <w:rFonts w:hint="eastAsia"/>
        </w:rPr>
        <w:t xml:space="preserve">여기에 -1 인덱스를 적용하게 되면, 제일 마지막 원소인 3번째 span 태그에 접근하게 됩니다. </w:t>
      </w:r>
      <w:proofErr w:type="spellStart"/>
      <w:proofErr w:type="gramStart"/>
      <w:r w:rsidRPr="0083690F">
        <w:t>soup.find</w:t>
      </w:r>
      <w:proofErr w:type="gramEnd"/>
      <w:r w:rsidRPr="0083690F">
        <w:t>_all</w:t>
      </w:r>
      <w:proofErr w:type="spellEnd"/>
      <w:r w:rsidRPr="0083690F">
        <w:t>('span')[-1]</w:t>
      </w:r>
      <w:r>
        <w:rPr>
          <w:rFonts w:hint="eastAsia"/>
        </w:rPr>
        <w:t xml:space="preserve">가 반환하는 값은  </w:t>
      </w:r>
      <w:r w:rsidRPr="0083690F">
        <w:t>&lt;span method="manual"&gt;24.3&lt;/span&gt;</w:t>
      </w:r>
      <w:r>
        <w:rPr>
          <w:rFonts w:hint="eastAsia"/>
        </w:rPr>
        <w:t xml:space="preserve">, 즉, 우리가 찾고자 하는 3번째 태그가 됩니다. 여기에서 태그가 저장하고 있는 텍스트 정보인 24.3을 추출하기 위해서는 text 키워드를 사용합니다. 결과적으로 </w:t>
      </w:r>
      <w:proofErr w:type="spellStart"/>
      <w:proofErr w:type="gramStart"/>
      <w:r w:rsidRPr="0083690F">
        <w:t>soup.find</w:t>
      </w:r>
      <w:proofErr w:type="gramEnd"/>
      <w:r w:rsidRPr="0083690F">
        <w:t>_all</w:t>
      </w:r>
      <w:proofErr w:type="spellEnd"/>
      <w:r w:rsidRPr="0083690F">
        <w:t>('span')[-1].text</w:t>
      </w:r>
      <w:r>
        <w:rPr>
          <w:rFonts w:hint="eastAsia"/>
        </w:rPr>
        <w:t>는 24.3을 반환합니다</w:t>
      </w:r>
      <w:r w:rsidR="00300418">
        <w:rPr>
          <w:rFonts w:hint="eastAsia"/>
        </w:rPr>
        <w:t xml:space="preserve"> (사실, 해당 span 태그의 경우에는 method라는 속성을 갖고 그 값이 고유하기 때문에 find() 함수를 사용해서 직접 접근할 수 있습니다. 하지만, 여기에서는 </w:t>
      </w:r>
      <w:proofErr w:type="spellStart"/>
      <w:r w:rsidR="00300418">
        <w:rPr>
          <w:rFonts w:hint="eastAsia"/>
        </w:rPr>
        <w:t>find_all</w:t>
      </w:r>
      <w:proofErr w:type="spellEnd"/>
      <w:r w:rsidR="00300418">
        <w:rPr>
          <w:rFonts w:hint="eastAsia"/>
        </w:rPr>
        <w:t xml:space="preserve">() 함수의 설명을 위해 </w:t>
      </w:r>
      <w:proofErr w:type="spellStart"/>
      <w:r w:rsidR="00300418">
        <w:rPr>
          <w:rFonts w:hint="eastAsia"/>
        </w:rPr>
        <w:t>find_all</w:t>
      </w:r>
      <w:proofErr w:type="spellEnd"/>
      <w:r w:rsidR="00300418">
        <w:rPr>
          <w:rFonts w:hint="eastAsia"/>
        </w:rPr>
        <w:t>()함수를 사용해서 접근해 보았습니다)</w:t>
      </w:r>
      <w:r>
        <w:rPr>
          <w:rFonts w:hint="eastAsia"/>
        </w:rPr>
        <w:t xml:space="preserve">. </w:t>
      </w:r>
    </w:p>
    <w:p w14:paraId="08A2474A" w14:textId="066E4AB5" w:rsidR="00A14509" w:rsidRDefault="00A14509" w:rsidP="00733AF7">
      <w:r>
        <w:rPr>
          <w:rFonts w:hint="eastAsia"/>
        </w:rPr>
        <w:t xml:space="preserve">만약 </w:t>
      </w:r>
      <w:r w:rsidR="00300418">
        <w:t xml:space="preserve">우리가 </w:t>
      </w:r>
      <w:r w:rsidR="00300418">
        <w:rPr>
          <w:rFonts w:hint="eastAsia"/>
        </w:rPr>
        <w:t xml:space="preserve">찾고자 하는 태그가 </w:t>
      </w:r>
      <w:r>
        <w:rPr>
          <w:rFonts w:hint="eastAsia"/>
        </w:rPr>
        <w:t xml:space="preserve">속성 정보를 두개 이상 가지고 있다면 아래와 같이 추가적으로 입력해서 해당 태그를 찾을 수 있습니다. </w:t>
      </w:r>
    </w:p>
    <w:p w14:paraId="549599C7" w14:textId="77777777" w:rsidR="00A14509" w:rsidRDefault="00A14509" w:rsidP="00677476">
      <w:pPr>
        <w:pStyle w:val="a1"/>
      </w:pPr>
      <w:proofErr w:type="spellStart"/>
      <w:proofErr w:type="gramStart"/>
      <w:r w:rsidRPr="001A3378">
        <w:t>soup.find</w:t>
      </w:r>
      <w:proofErr w:type="spellEnd"/>
      <w:proofErr w:type="gramEnd"/>
      <w:r w:rsidRPr="001A3378">
        <w:t>('</w:t>
      </w:r>
      <w:proofErr w:type="spellStart"/>
      <w:r w:rsidRPr="001A3378">
        <w:t>tag_name</w:t>
      </w:r>
      <w:proofErr w:type="spellEnd"/>
      <w:r w:rsidRPr="001A3378">
        <w:t xml:space="preserve">', </w:t>
      </w:r>
      <w:proofErr w:type="spellStart"/>
      <w:r w:rsidRPr="001A3378">
        <w:t>attrs</w:t>
      </w:r>
      <w:proofErr w:type="spellEnd"/>
      <w:r w:rsidRPr="001A3378">
        <w:t>={'attribute1':'value1', 'attribute2':'value2'})</w:t>
      </w:r>
    </w:p>
    <w:p w14:paraId="0A395478" w14:textId="77777777" w:rsidR="00A14509" w:rsidRDefault="00A14509" w:rsidP="00733AF7">
      <w:pPr>
        <w:rPr>
          <w:b/>
        </w:rPr>
      </w:pPr>
      <w:r w:rsidRPr="00A26C1C">
        <w:rPr>
          <w:rFonts w:hint="eastAsia"/>
          <w:b/>
        </w:rPr>
        <w:t>태그 찾기:</w:t>
      </w:r>
      <w:r>
        <w:rPr>
          <w:rFonts w:hint="eastAsia"/>
          <w:b/>
        </w:rPr>
        <w:t xml:space="preserve"> 3) </w:t>
      </w:r>
      <w:proofErr w:type="spellStart"/>
      <w:r>
        <w:rPr>
          <w:rFonts w:hint="eastAsia"/>
          <w:b/>
        </w:rPr>
        <w:t>BeautifulSoup</w:t>
      </w:r>
      <w:proofErr w:type="spellEnd"/>
      <w:r>
        <w:rPr>
          <w:rFonts w:hint="eastAsia"/>
          <w:b/>
        </w:rPr>
        <w:t>의 Navigation 기능 사용하기</w:t>
      </w:r>
    </w:p>
    <w:p w14:paraId="546A25A8" w14:textId="581C4E8C" w:rsidR="00A14509" w:rsidRDefault="00A14509" w:rsidP="00733AF7">
      <w:proofErr w:type="spellStart"/>
      <w:r>
        <w:rPr>
          <w:rFonts w:hint="eastAsia"/>
        </w:rPr>
        <w:t>requests.get</w:t>
      </w:r>
      <w:proofErr w:type="spellEnd"/>
      <w:r>
        <w:rPr>
          <w:rFonts w:hint="eastAsia"/>
        </w:rPr>
        <w:t xml:space="preserve">()을 이용해서 </w:t>
      </w:r>
      <w:r w:rsidR="00300418">
        <w:rPr>
          <w:rFonts w:hint="eastAsia"/>
        </w:rPr>
        <w:t>다운로드한</w:t>
      </w:r>
      <w:r>
        <w:rPr>
          <w:rFonts w:hint="eastAsia"/>
        </w:rPr>
        <w:t xml:space="preserve"> 소스 코드에 존재하는 많은 태그를 지금까지 배운 방법을 통해서 찾을 수 있습니다. 하지만, 간혹 앞의 방법들을 사용해서 찾을 수 없는 태그가 있는데, 그러한 경우에는 </w:t>
      </w:r>
      <w:proofErr w:type="spellStart"/>
      <w:r>
        <w:rPr>
          <w:rFonts w:hint="eastAsia"/>
        </w:rPr>
        <w:t>BeautifulSoup</w:t>
      </w:r>
      <w:proofErr w:type="spellEnd"/>
      <w:r>
        <w:rPr>
          <w:rFonts w:hint="eastAsia"/>
        </w:rPr>
        <w:t xml:space="preserve">에서 제공되는 navigation 기능을 사용해야 합니다. Navigation 이란 특정한 태그를 중심으로 앞, 뒤 태그 등으로 이동해서 또 다른 태그를 찾는 방법을 말합니다. </w:t>
      </w:r>
      <w:proofErr w:type="spellStart"/>
      <w:r>
        <w:rPr>
          <w:rFonts w:hint="eastAsia"/>
        </w:rPr>
        <w:t>BeautifulSoup</w:t>
      </w:r>
      <w:proofErr w:type="spellEnd"/>
      <w:r>
        <w:rPr>
          <w:rFonts w:hint="eastAsia"/>
        </w:rPr>
        <w:t>이 어떻게 소스 코드를 navigate하는지를 알기 위해서는 소스 코드, 즉, 태그들이 어떻게 구성되어 있는지를 먼저 이해할 필요가 있습니다. 설명을 위해 html_test.html파일의 head태그를 보겠습니다. 해당 태그는 아래와 같이 구성되어 있습니다.</w:t>
      </w:r>
    </w:p>
    <w:p w14:paraId="23D391D6" w14:textId="77777777" w:rsidR="00907720" w:rsidRDefault="00907720" w:rsidP="00907720">
      <w:pPr>
        <w:pStyle w:val="a1"/>
      </w:pPr>
      <w:r>
        <w:t>&lt;head&gt;</w:t>
      </w:r>
    </w:p>
    <w:p w14:paraId="068E8973" w14:textId="1A852409" w:rsidR="00907720" w:rsidRDefault="00907720" w:rsidP="00907720">
      <w:pPr>
        <w:pStyle w:val="a1"/>
      </w:pPr>
      <w:r>
        <w:rPr>
          <w:rFonts w:hint="eastAsia"/>
        </w:rPr>
        <w:t xml:space="preserve">    </w:t>
      </w:r>
      <w:r>
        <w:t>&lt;title&gt;Online Data Scraping Test&lt;/title&gt;</w:t>
      </w:r>
    </w:p>
    <w:p w14:paraId="667F17DE" w14:textId="253BB7ED" w:rsidR="00907720" w:rsidRDefault="00907720" w:rsidP="00907720">
      <w:pPr>
        <w:pStyle w:val="a1"/>
      </w:pPr>
      <w:r>
        <w:t>&lt;/head&gt;</w:t>
      </w:r>
    </w:p>
    <w:p w14:paraId="5E1CE594" w14:textId="1BCA2630" w:rsidR="00A14509" w:rsidRDefault="00A14509" w:rsidP="00733AF7">
      <w:r>
        <w:rPr>
          <w:rFonts w:hint="eastAsia"/>
        </w:rPr>
        <w:t>위의 예에서 볼 수 있듯이 소스 코드를 구성하고 있는 태그들은 위계적으로(hierarchically) 구성되어 있습니다. 태그들 간의 관계는 그 구조에 따라서 부모 (parent), 자식(contents)</w:t>
      </w:r>
      <w:r w:rsidR="00300418">
        <w:rPr>
          <w:rStyle w:val="FootnoteReference"/>
        </w:rPr>
        <w:footnoteReference w:id="5"/>
      </w:r>
      <w:r>
        <w:rPr>
          <w:rFonts w:hint="eastAsia"/>
        </w:rPr>
        <w:t xml:space="preserve">, 형제자매 (siblings)로 이뤄져 </w:t>
      </w:r>
      <w:r w:rsidR="00300418">
        <w:rPr>
          <w:rFonts w:hint="eastAsia"/>
        </w:rPr>
        <w:t>있습니다</w:t>
      </w:r>
      <w:r>
        <w:rPr>
          <w:rFonts w:hint="eastAsia"/>
        </w:rPr>
        <w:t xml:space="preserve">. 위의 소스 코드를 예로 설명해 보겠습니다. 첫번째로 head태그와 title 태그 간의 관계를 보면, title 태그가 head 태그 안에 포함된 것을 볼 수 있는데, 이러한 경우 </w:t>
      </w:r>
      <w:r>
        <w:rPr>
          <w:rFonts w:hint="eastAsia"/>
        </w:rPr>
        <w:lastRenderedPageBreak/>
        <w:t xml:space="preserve">head 태그는 title 태그의 부모 태그가 되고 반대로 title 태그는 head 태그의 자식 태그가 됩니다. </w:t>
      </w:r>
    </w:p>
    <w:p w14:paraId="15A036A9" w14:textId="499809AD" w:rsidR="00A14509" w:rsidRDefault="00A14509" w:rsidP="00733AF7">
      <w:r>
        <w:rPr>
          <w:rFonts w:hint="eastAsia"/>
        </w:rPr>
        <w:t xml:space="preserve">Navigation 기능 설명을 위해서, find()나 </w:t>
      </w:r>
      <w:proofErr w:type="spellStart"/>
      <w:r>
        <w:rPr>
          <w:rFonts w:hint="eastAsia"/>
        </w:rPr>
        <w:t>find_all</w:t>
      </w:r>
      <w:proofErr w:type="spellEnd"/>
      <w:r>
        <w:rPr>
          <w:rFonts w:hint="eastAsia"/>
        </w:rPr>
        <w:t xml:space="preserve">() 함수를 통해서 title태그에 직접적으로 접근할 수 </w:t>
      </w:r>
      <w:proofErr w:type="spellStart"/>
      <w:r>
        <w:rPr>
          <w:rFonts w:hint="eastAsia"/>
        </w:rPr>
        <w:t>없다라고</w:t>
      </w:r>
      <w:proofErr w:type="spellEnd"/>
      <w:r>
        <w:rPr>
          <w:rFonts w:hint="eastAsia"/>
        </w:rPr>
        <w:t xml:space="preserve"> 가정하겠습니다. 하지만, head태그 (즉, title의 부모 태그)에는 직접적으로 접근할 수 </w:t>
      </w:r>
      <w:proofErr w:type="spellStart"/>
      <w:r>
        <w:rPr>
          <w:rFonts w:hint="eastAsia"/>
        </w:rPr>
        <w:t>있다라고</w:t>
      </w:r>
      <w:proofErr w:type="spellEnd"/>
      <w:r>
        <w:rPr>
          <w:rFonts w:hint="eastAsia"/>
        </w:rPr>
        <w:t xml:space="preserve"> 한다면, 이러한 상황에서는 find()함수를 통해서 head 태그에 먼저 접근하고 navigation 기능을 통해서 head태그의 자식 태그인 title태그에 접근하는 것이 가능합니다. </w:t>
      </w:r>
      <w:proofErr w:type="spellStart"/>
      <w:r>
        <w:rPr>
          <w:rFonts w:hint="eastAsia"/>
        </w:rPr>
        <w:t>BeautifulSoup</w:t>
      </w:r>
      <w:proofErr w:type="spellEnd"/>
      <w:r>
        <w:rPr>
          <w:rFonts w:hint="eastAsia"/>
        </w:rPr>
        <w:t>에서는 특정 태그의 자식 태그에 접근하기 위해서</w:t>
      </w:r>
      <w:r w:rsidR="00300418">
        <w:rPr>
          <w:rFonts w:hint="eastAsia"/>
        </w:rPr>
        <w:t xml:space="preserve"> </w:t>
      </w:r>
      <w:r>
        <w:rPr>
          <w:rFonts w:hint="eastAsia"/>
        </w:rPr>
        <w:t xml:space="preserve">contents 라는 키워드를 사용합니다. head 태그를 찾은 다음에 그 </w:t>
      </w:r>
      <w:proofErr w:type="gramStart"/>
      <w:r>
        <w:rPr>
          <w:rFonts w:hint="eastAsia"/>
        </w:rPr>
        <w:t>뒤에 .contents</w:t>
      </w:r>
      <w:proofErr w:type="gramEnd"/>
      <w:r>
        <w:rPr>
          <w:rFonts w:hint="eastAsia"/>
        </w:rPr>
        <w:t>를 붙여서 html 태그의 자식 태그인 title</w:t>
      </w:r>
      <w:r w:rsidR="00300418">
        <w:t xml:space="preserve"> </w:t>
      </w:r>
      <w:r>
        <w:rPr>
          <w:rFonts w:hint="eastAsia"/>
        </w:rPr>
        <w:t>태그 에 접근할 수 있습니다.</w:t>
      </w:r>
    </w:p>
    <w:p w14:paraId="3E5DA758" w14:textId="77777777" w:rsidR="00A14509" w:rsidRDefault="00A14509" w:rsidP="00733AF7">
      <w:r>
        <w:rPr>
          <w:rFonts w:hint="eastAsia"/>
        </w:rPr>
        <w:t xml:space="preserve">이를 위해 아래와 같은 코드를 실행하면, </w:t>
      </w:r>
    </w:p>
    <w:p w14:paraId="29E9AC6B" w14:textId="68B8125A" w:rsidR="00A14509" w:rsidRDefault="00300418" w:rsidP="00FC1CF4">
      <w:pPr>
        <w:pStyle w:val="a1"/>
      </w:pPr>
      <w:r>
        <w:t xml:space="preserve">In: </w:t>
      </w:r>
      <w:proofErr w:type="spellStart"/>
      <w:proofErr w:type="gramStart"/>
      <w:r w:rsidR="00A14509">
        <w:rPr>
          <w:rFonts w:hint="eastAsia"/>
        </w:rPr>
        <w:t>soup.head</w:t>
      </w:r>
      <w:proofErr w:type="gramEnd"/>
      <w:r w:rsidR="00A14509">
        <w:rPr>
          <w:rFonts w:hint="eastAsia"/>
        </w:rPr>
        <w:t>.contents</w:t>
      </w:r>
      <w:proofErr w:type="spellEnd"/>
    </w:p>
    <w:p w14:paraId="0488495C" w14:textId="67E5B2DF" w:rsidR="00A14509" w:rsidRDefault="00A14509" w:rsidP="00733AF7">
      <w:proofErr w:type="spellStart"/>
      <w:proofErr w:type="gramStart"/>
      <w:r>
        <w:rPr>
          <w:rFonts w:hint="eastAsia"/>
        </w:rPr>
        <w:t>soup.head</w:t>
      </w:r>
      <w:proofErr w:type="gramEnd"/>
      <w:r>
        <w:rPr>
          <w:rFonts w:hint="eastAsia"/>
        </w:rPr>
        <w:t>.contents</w:t>
      </w:r>
      <w:proofErr w:type="spellEnd"/>
      <w:r>
        <w:rPr>
          <w:rFonts w:hint="eastAsia"/>
        </w:rPr>
        <w:t>는 head 태그가 갖고 있는 모든 자식</w:t>
      </w:r>
      <w:r w:rsidR="00300418">
        <w:rPr>
          <w:rFonts w:hint="eastAsia"/>
        </w:rPr>
        <w:t xml:space="preserve"> 원소(</w:t>
      </w:r>
      <w:r>
        <w:rPr>
          <w:rFonts w:hint="eastAsia"/>
        </w:rPr>
        <w:t>elements</w:t>
      </w:r>
      <w:r w:rsidR="00300418">
        <w:t>)</w:t>
      </w:r>
      <w:r>
        <w:rPr>
          <w:rFonts w:hint="eastAsia"/>
        </w:rPr>
        <w:t>를 리스트의 형태로 반환합니다. 즉, 그 결과는 아래와 같습니다.</w:t>
      </w:r>
    </w:p>
    <w:p w14:paraId="7B7302A5" w14:textId="78A50519" w:rsidR="00A14509" w:rsidRDefault="00300418" w:rsidP="00FC1CF4">
      <w:pPr>
        <w:pStyle w:val="a8"/>
        <w:spacing w:before="48" w:after="48"/>
      </w:pPr>
      <w:r>
        <w:t xml:space="preserve">Out: </w:t>
      </w:r>
      <w:r w:rsidR="00A14509" w:rsidRPr="00854930">
        <w:t>['\n', &lt;title&gt;Online Data Scraping Test&lt;/title&gt;, '\n']</w:t>
      </w:r>
    </w:p>
    <w:p w14:paraId="063964F0" w14:textId="1285F8EC" w:rsidR="00A14509" w:rsidRDefault="00A14509" w:rsidP="00733AF7">
      <w:r>
        <w:rPr>
          <w:rFonts w:hint="eastAsia"/>
        </w:rPr>
        <w:t xml:space="preserve">위의 결과를 보면 head의 자식 </w:t>
      </w:r>
      <w:r w:rsidR="00300418">
        <w:rPr>
          <w:rFonts w:hint="eastAsia"/>
        </w:rPr>
        <w:t>원소</w:t>
      </w:r>
      <w:r>
        <w:rPr>
          <w:rFonts w:hint="eastAsia"/>
        </w:rPr>
        <w:t xml:space="preserve">에는 태그들만 아니라는 것을 알 수 있습니다. 즉, \n 문자가 들어 있습니다. 이는 html 태그가 포함하고 있는 </w:t>
      </w:r>
      <w:proofErr w:type="gramStart"/>
      <w:r>
        <w:rPr>
          <w:rFonts w:hint="eastAsia"/>
        </w:rPr>
        <w:t>태그 뿐만</w:t>
      </w:r>
      <w:proofErr w:type="gramEnd"/>
      <w:r>
        <w:rPr>
          <w:rFonts w:hint="eastAsia"/>
        </w:rPr>
        <w:t xml:space="preserve"> 아니라 다른 문자들도 자식</w:t>
      </w:r>
      <w:r w:rsidR="00300418">
        <w:t xml:space="preserve"> </w:t>
      </w:r>
      <w:r w:rsidR="00300418">
        <w:rPr>
          <w:rFonts w:hint="eastAsia"/>
        </w:rPr>
        <w:t>원소</w:t>
      </w:r>
      <w:r>
        <w:rPr>
          <w:rFonts w:hint="eastAsia"/>
        </w:rPr>
        <w:t>에 해당이 된다는 것</w:t>
      </w:r>
      <w:r w:rsidR="00300418">
        <w:rPr>
          <w:rFonts w:hint="eastAsia"/>
        </w:rPr>
        <w:t>을 의미합니다.</w:t>
      </w:r>
      <w:r>
        <w:rPr>
          <w:rFonts w:hint="eastAsia"/>
        </w:rPr>
        <w:t xml:space="preserve"> 위의 html_test.html를 보면 &lt;head&gt; 다음에 </w:t>
      </w:r>
      <w:proofErr w:type="spellStart"/>
      <w:r>
        <w:rPr>
          <w:rFonts w:hint="eastAsia"/>
        </w:rPr>
        <w:t>줄바꿈</w:t>
      </w:r>
      <w:proofErr w:type="spellEnd"/>
      <w:r>
        <w:rPr>
          <w:rFonts w:hint="eastAsia"/>
        </w:rPr>
        <w:t xml:space="preserve"> (new line)이 포함되어 있는 것을 알 수 있습니다. 즉, &lt;head&gt; 다음에 </w:t>
      </w:r>
      <w:proofErr w:type="spellStart"/>
      <w:r>
        <w:rPr>
          <w:rFonts w:hint="eastAsia"/>
        </w:rPr>
        <w:t>한줄</w:t>
      </w:r>
      <w:proofErr w:type="spellEnd"/>
      <w:r>
        <w:rPr>
          <w:rFonts w:hint="eastAsia"/>
        </w:rPr>
        <w:t xml:space="preserve"> 밑으로 내려 간다음에 &lt;title&gt; 태그가 시작됩니다. 이러한 공백문자 (\n)도 한 태그의 자식</w:t>
      </w:r>
      <w:r w:rsidR="00300418">
        <w:rPr>
          <w:rFonts w:hint="eastAsia"/>
        </w:rPr>
        <w:t>이</w:t>
      </w:r>
      <w:r>
        <w:rPr>
          <w:rFonts w:hint="eastAsia"/>
        </w:rPr>
        <w:t xml:space="preserve"> 되는 것입니다. 그래서</w:t>
      </w:r>
      <w:proofErr w:type="spellStart"/>
      <w:proofErr w:type="gramStart"/>
      <w:r>
        <w:rPr>
          <w:rFonts w:hint="eastAsia"/>
        </w:rPr>
        <w:t>soup.head</w:t>
      </w:r>
      <w:proofErr w:type="gramEnd"/>
      <w:r>
        <w:rPr>
          <w:rFonts w:hint="eastAsia"/>
        </w:rPr>
        <w:t>.contents</w:t>
      </w:r>
      <w:proofErr w:type="spellEnd"/>
      <w:r>
        <w:rPr>
          <w:rFonts w:hint="eastAsia"/>
        </w:rPr>
        <w:t xml:space="preserve"> 가 </w:t>
      </w:r>
      <w:proofErr w:type="spellStart"/>
      <w:r>
        <w:rPr>
          <w:rFonts w:hint="eastAsia"/>
        </w:rPr>
        <w:t>리턴하는</w:t>
      </w:r>
      <w:proofErr w:type="spellEnd"/>
      <w:r>
        <w:rPr>
          <w:rFonts w:hint="eastAsia"/>
        </w:rPr>
        <w:t xml:space="preserve"> 결과의 첫번째</w:t>
      </w:r>
      <w:r w:rsidR="00300418">
        <w:rPr>
          <w:rFonts w:hint="eastAsia"/>
        </w:rPr>
        <w:t xml:space="preserve"> 원소</w:t>
      </w:r>
      <w:r>
        <w:rPr>
          <w:rFonts w:hint="eastAsia"/>
        </w:rPr>
        <w:t xml:space="preserve">와 세번째 </w:t>
      </w:r>
      <w:r w:rsidR="00300418">
        <w:rPr>
          <w:rFonts w:hint="eastAsia"/>
        </w:rPr>
        <w:t>원소</w:t>
      </w:r>
      <w:r>
        <w:rPr>
          <w:rFonts w:hint="eastAsia"/>
        </w:rPr>
        <w:t xml:space="preserve">가 </w:t>
      </w:r>
      <w:r>
        <w:t>‘</w:t>
      </w:r>
      <w:r>
        <w:rPr>
          <w:rFonts w:hint="eastAsia"/>
        </w:rPr>
        <w:t>\n</w:t>
      </w:r>
      <w:r>
        <w:t>’</w:t>
      </w:r>
      <w:r>
        <w:rPr>
          <w:rFonts w:hint="eastAsia"/>
        </w:rPr>
        <w:t xml:space="preserve">이 됩니다. </w:t>
      </w:r>
      <w:proofErr w:type="spellStart"/>
      <w:r>
        <w:rPr>
          <w:rFonts w:hint="eastAsia"/>
        </w:rPr>
        <w:t>리턴된</w:t>
      </w:r>
      <w:proofErr w:type="spellEnd"/>
      <w:r>
        <w:rPr>
          <w:rFonts w:hint="eastAsia"/>
        </w:rPr>
        <w:t xml:space="preserve"> 결과에서 우리가 관심있는 것은 </w:t>
      </w:r>
      <w:proofErr w:type="spellStart"/>
      <w:r>
        <w:rPr>
          <w:rFonts w:hint="eastAsia"/>
        </w:rPr>
        <w:t>titile</w:t>
      </w:r>
      <w:proofErr w:type="spellEnd"/>
      <w:r w:rsidR="00300418">
        <w:t xml:space="preserve"> </w:t>
      </w:r>
      <w:r>
        <w:rPr>
          <w:rFonts w:hint="eastAsia"/>
        </w:rPr>
        <w:t>태그 즉, 두번째</w:t>
      </w:r>
      <w:r w:rsidR="00300418">
        <w:rPr>
          <w:rFonts w:hint="eastAsia"/>
        </w:rPr>
        <w:t xml:space="preserve"> 원소</w:t>
      </w:r>
      <w:r>
        <w:rPr>
          <w:rFonts w:hint="eastAsia"/>
        </w:rPr>
        <w:t xml:space="preserve">가 됩니다. 따라서 우리는 해당 태그에 다음과 </w:t>
      </w:r>
      <w:r w:rsidR="00300418">
        <w:rPr>
          <w:rFonts w:hint="eastAsia"/>
        </w:rPr>
        <w:t>같이 인덱싱 방법을 사용해서</w:t>
      </w:r>
      <w:r>
        <w:rPr>
          <w:rFonts w:hint="eastAsia"/>
        </w:rPr>
        <w:t xml:space="preserve"> 접근할 수가 있습니다.</w:t>
      </w:r>
    </w:p>
    <w:p w14:paraId="62E1FB5D" w14:textId="38AB30A1" w:rsidR="00A14509" w:rsidRDefault="00300418" w:rsidP="00FC1CF4">
      <w:pPr>
        <w:pStyle w:val="a1"/>
      </w:pPr>
      <w:r>
        <w:t xml:space="preserve">In: </w:t>
      </w:r>
      <w:proofErr w:type="spellStart"/>
      <w:proofErr w:type="gramStart"/>
      <w:r w:rsidR="00A14509">
        <w:rPr>
          <w:rFonts w:hint="eastAsia"/>
        </w:rPr>
        <w:t>soup.head</w:t>
      </w:r>
      <w:proofErr w:type="gramEnd"/>
      <w:r w:rsidR="00A14509">
        <w:rPr>
          <w:rFonts w:hint="eastAsia"/>
        </w:rPr>
        <w:t>.contents</w:t>
      </w:r>
      <w:proofErr w:type="spellEnd"/>
      <w:r w:rsidR="00A14509">
        <w:rPr>
          <w:rFonts w:hint="eastAsia"/>
        </w:rPr>
        <w:t>[1]</w:t>
      </w:r>
    </w:p>
    <w:p w14:paraId="12751720" w14:textId="77777777" w:rsidR="00A14509" w:rsidRDefault="00A14509" w:rsidP="00733AF7">
      <w:r>
        <w:rPr>
          <w:rFonts w:hint="eastAsia"/>
        </w:rPr>
        <w:t xml:space="preserve">위의 코드는 다음 값을 반환합니다. </w:t>
      </w:r>
    </w:p>
    <w:p w14:paraId="3104CF2A" w14:textId="1A75617D" w:rsidR="00A14509" w:rsidRPr="00854930" w:rsidRDefault="00300418" w:rsidP="00FC1CF4">
      <w:pPr>
        <w:pStyle w:val="a8"/>
        <w:spacing w:before="48" w:after="48"/>
      </w:pPr>
      <w:r>
        <w:t xml:space="preserve">Out: </w:t>
      </w:r>
      <w:r w:rsidR="00A14509" w:rsidRPr="00854930">
        <w:t>&lt;title&gt;Online Data Scraping Test&lt;/title&gt;</w:t>
      </w:r>
    </w:p>
    <w:p w14:paraId="208C3C00" w14:textId="30313EF5" w:rsidR="00A14509" w:rsidRDefault="00A14509" w:rsidP="00733AF7">
      <w:r>
        <w:rPr>
          <w:rFonts w:hint="eastAsia"/>
        </w:rPr>
        <w:t>반대로 우리는</w:t>
      </w:r>
      <w:r w:rsidR="00300418">
        <w:rPr>
          <w:rFonts w:hint="eastAsia"/>
        </w:rPr>
        <w:t xml:space="preserve"> </w:t>
      </w:r>
      <w:r>
        <w:rPr>
          <w:rFonts w:hint="eastAsia"/>
        </w:rPr>
        <w:t>parent라는 키워드를 사용해서 특정 태그의 부모 태그에 접근할 수가 있습니다. 예를 들어서 title</w:t>
      </w:r>
      <w:r w:rsidR="00300418">
        <w:t xml:space="preserve"> </w:t>
      </w:r>
      <w:r>
        <w:rPr>
          <w:rFonts w:hint="eastAsia"/>
        </w:rPr>
        <w:t>태그에 먼저 접근한</w:t>
      </w:r>
      <w:r w:rsidR="00300418">
        <w:rPr>
          <w:rFonts w:hint="eastAsia"/>
        </w:rPr>
        <w:t xml:space="preserve"> </w:t>
      </w:r>
      <w:proofErr w:type="gramStart"/>
      <w:r>
        <w:rPr>
          <w:rFonts w:hint="eastAsia"/>
        </w:rPr>
        <w:t>다음에 .parent</w:t>
      </w:r>
      <w:proofErr w:type="gramEnd"/>
      <w:r>
        <w:rPr>
          <w:rFonts w:hint="eastAsia"/>
        </w:rPr>
        <w:t xml:space="preserve"> 키워드를 사용해서 title의 부모 태그인 head에 접근합니다 (아래 코드 </w:t>
      </w:r>
      <w:r w:rsidR="00963509">
        <w:rPr>
          <w:rFonts w:hint="eastAsia"/>
        </w:rPr>
        <w:t>참고</w:t>
      </w:r>
      <w:r>
        <w:rPr>
          <w:rFonts w:hint="eastAsia"/>
        </w:rPr>
        <w:t xml:space="preserve">). </w:t>
      </w:r>
    </w:p>
    <w:p w14:paraId="3EE69940" w14:textId="501FFD8D" w:rsidR="00A14509" w:rsidRDefault="00300418" w:rsidP="00FC1CF4">
      <w:pPr>
        <w:pStyle w:val="a1"/>
      </w:pPr>
      <w:r>
        <w:t xml:space="preserve">In: </w:t>
      </w:r>
      <w:proofErr w:type="spellStart"/>
      <w:proofErr w:type="gramStart"/>
      <w:r w:rsidR="00A14509">
        <w:t>soup.</w:t>
      </w:r>
      <w:r w:rsidR="00A14509">
        <w:rPr>
          <w:rFonts w:hint="eastAsia"/>
        </w:rPr>
        <w:t>title</w:t>
      </w:r>
      <w:proofErr w:type="gramEnd"/>
      <w:r w:rsidR="00A14509" w:rsidRPr="00C97495">
        <w:t>.parent</w:t>
      </w:r>
      <w:proofErr w:type="spellEnd"/>
    </w:p>
    <w:p w14:paraId="2F921081" w14:textId="77777777" w:rsidR="00A14509" w:rsidRDefault="00A14509" w:rsidP="00733AF7">
      <w:r>
        <w:rPr>
          <w:rFonts w:hint="eastAsia"/>
        </w:rPr>
        <w:t xml:space="preserve">위 코드의 결과는 아래와 같습니다. 즉, html 태그 (body 태그의 부모 태그)의 모든 내용이 반환됩니다. </w:t>
      </w:r>
    </w:p>
    <w:p w14:paraId="1190000E" w14:textId="764EEC00" w:rsidR="00A14509" w:rsidRPr="00854930" w:rsidRDefault="00300418" w:rsidP="00FC1CF4">
      <w:pPr>
        <w:pStyle w:val="a8"/>
        <w:spacing w:before="48" w:after="48"/>
      </w:pPr>
      <w:r>
        <w:t xml:space="preserve">Out: </w:t>
      </w:r>
      <w:r w:rsidR="00A14509" w:rsidRPr="00854930">
        <w:t>&lt;head&gt;</w:t>
      </w:r>
    </w:p>
    <w:p w14:paraId="5C5ECEBC" w14:textId="4CC0BDC6" w:rsidR="00A14509" w:rsidRPr="00854930" w:rsidRDefault="00FC1CF4" w:rsidP="00FC1CF4">
      <w:pPr>
        <w:pStyle w:val="a8"/>
        <w:spacing w:before="48" w:after="48"/>
      </w:pPr>
      <w:r>
        <w:rPr>
          <w:rFonts w:hint="eastAsia"/>
        </w:rPr>
        <w:t xml:space="preserve">    </w:t>
      </w:r>
      <w:r w:rsidR="00300418">
        <w:t xml:space="preserve">    </w:t>
      </w:r>
      <w:r w:rsidR="00A14509" w:rsidRPr="00854930">
        <w:t>&lt;title&gt;Online Data Scraping Test&lt;/title&gt;</w:t>
      </w:r>
    </w:p>
    <w:p w14:paraId="3C2DDE3C" w14:textId="77777777" w:rsidR="00A14509" w:rsidRDefault="00A14509" w:rsidP="00300418">
      <w:pPr>
        <w:pStyle w:val="a8"/>
        <w:spacing w:before="48" w:after="48"/>
        <w:ind w:firstLineChars="200" w:firstLine="360"/>
      </w:pPr>
      <w:r w:rsidRPr="00854930">
        <w:lastRenderedPageBreak/>
        <w:t>&lt;/head&gt;</w:t>
      </w:r>
    </w:p>
    <w:p w14:paraId="46B378C4" w14:textId="77777777" w:rsidR="00A14509" w:rsidRPr="00854930" w:rsidRDefault="00A14509" w:rsidP="00733AF7">
      <w:pPr>
        <w:rPr>
          <w:b/>
        </w:rPr>
      </w:pPr>
      <w:r w:rsidRPr="00854930">
        <w:rPr>
          <w:rFonts w:hint="eastAsia"/>
          <w:b/>
        </w:rPr>
        <w:t xml:space="preserve">형제자매 태그에 접근하기 </w:t>
      </w:r>
    </w:p>
    <w:p w14:paraId="6E2CD04A" w14:textId="77777777" w:rsidR="00A14509" w:rsidRDefault="00A14509" w:rsidP="00733AF7">
      <w:r>
        <w:rPr>
          <w:rFonts w:hint="eastAsia"/>
        </w:rPr>
        <w:t xml:space="preserve">이번에는 특정한 태그의 형제자매 (sibling) 태그에 접근하는 방법에 대해서 살펴보도록 하겠습니다. html_test.html 파일 소스 코드에서 &lt;body&gt; 태그 안에 포함되어 있는 </w:t>
      </w:r>
      <w:proofErr w:type="spellStart"/>
      <w:r>
        <w:rPr>
          <w:rFonts w:hint="eastAsia"/>
        </w:rPr>
        <w:t>여러개의</w:t>
      </w:r>
      <w:proofErr w:type="spellEnd"/>
      <w:r>
        <w:rPr>
          <w:rFonts w:hint="eastAsia"/>
        </w:rPr>
        <w:t xml:space="preserve"> p 태그들은 다음과 같이 </w:t>
      </w:r>
      <w:proofErr w:type="gramStart"/>
      <w:r>
        <w:rPr>
          <w:rFonts w:hint="eastAsia"/>
        </w:rPr>
        <w:t>배열 되어</w:t>
      </w:r>
      <w:proofErr w:type="gramEnd"/>
      <w:r>
        <w:rPr>
          <w:rFonts w:hint="eastAsia"/>
        </w:rPr>
        <w:t xml:space="preserve"> 있습니다. </w:t>
      </w:r>
    </w:p>
    <w:p w14:paraId="58EFD663" w14:textId="77777777" w:rsidR="0059405C" w:rsidRDefault="0059405C" w:rsidP="00294CCF">
      <w:pPr>
        <w:pStyle w:val="a1"/>
      </w:pPr>
      <w:r>
        <w:t>&lt;body&gt;</w:t>
      </w:r>
    </w:p>
    <w:p w14:paraId="04006EA2" w14:textId="26687B52" w:rsidR="0059405C" w:rsidRDefault="0059405C" w:rsidP="00294CCF">
      <w:pPr>
        <w:pStyle w:val="a1"/>
      </w:pPr>
      <w:r>
        <w:rPr>
          <w:rFonts w:hint="eastAsia"/>
        </w:rPr>
        <w:t xml:space="preserve">    </w:t>
      </w:r>
      <w:r>
        <w:t>&lt;p class="title"&gt;HTML code for the lecture&lt;/p&gt;</w:t>
      </w:r>
    </w:p>
    <w:p w14:paraId="4345AA29" w14:textId="11607C63" w:rsidR="00294CCF" w:rsidRDefault="0059405C" w:rsidP="00294CCF">
      <w:pPr>
        <w:pStyle w:val="a1"/>
      </w:pPr>
      <w:r>
        <w:rPr>
          <w:rFonts w:hint="eastAsia"/>
        </w:rPr>
        <w:t xml:space="preserve">    </w:t>
      </w:r>
      <w:r>
        <w:t>&lt;p class="description"&gt;This code will be used as HTML source code for the BS lecture. For more detailed information about BS, you can click&lt;a class="</w:t>
      </w:r>
      <w:proofErr w:type="spellStart"/>
      <w:r>
        <w:t>BS_English</w:t>
      </w:r>
      <w:proofErr w:type="spellEnd"/>
      <w:r>
        <w:t>" href="http://www.pythonforbeginners.com/python-on-the-web/beautifulsoup-4-python/"&gt;BS4 for beginners&lt;/a&gt;</w:t>
      </w:r>
    </w:p>
    <w:p w14:paraId="1FA0E816" w14:textId="62D5CBF1" w:rsidR="0059405C" w:rsidRDefault="00294CCF" w:rsidP="00294CCF">
      <w:pPr>
        <w:pStyle w:val="a1"/>
      </w:pPr>
      <w:r>
        <w:rPr>
          <w:rFonts w:hint="eastAsia"/>
        </w:rPr>
        <w:t xml:space="preserve">    </w:t>
      </w:r>
      <w:r w:rsidR="0059405C">
        <w:t>&lt;/p&gt;</w:t>
      </w:r>
    </w:p>
    <w:p w14:paraId="7AF46669" w14:textId="408A86A1" w:rsidR="0059405C" w:rsidRDefault="00294CCF" w:rsidP="00294CCF">
      <w:pPr>
        <w:pStyle w:val="a1"/>
      </w:pPr>
      <w:proofErr w:type="gramStart"/>
      <w:r>
        <w:rPr>
          <w:rFonts w:hint="eastAsia"/>
        </w:rPr>
        <w:t>&lt;</w:t>
      </w:r>
      <w:r>
        <w:t>!</w:t>
      </w:r>
      <w:r>
        <w:rPr>
          <w:rFonts w:hint="eastAsia"/>
        </w:rPr>
        <w:t>--</w:t>
      </w:r>
      <w:proofErr w:type="gramEnd"/>
      <w:r>
        <w:t xml:space="preserve"> </w:t>
      </w:r>
      <w:r>
        <w:rPr>
          <w:rFonts w:hint="eastAsia"/>
        </w:rPr>
        <w:t xml:space="preserve">이후 </w:t>
      </w:r>
      <w:r w:rsidR="0059405C">
        <w:t>생략</w:t>
      </w:r>
      <w:r>
        <w:rPr>
          <w:rFonts w:hint="eastAsia"/>
        </w:rPr>
        <w:t xml:space="preserve"> </w:t>
      </w:r>
      <w:r>
        <w:t>--&gt;</w:t>
      </w:r>
    </w:p>
    <w:p w14:paraId="483FA5F6" w14:textId="0D09C2DC" w:rsidR="00A14509" w:rsidRDefault="0059405C" w:rsidP="00294CCF">
      <w:pPr>
        <w:pStyle w:val="a1"/>
      </w:pPr>
      <w:r>
        <w:t>&lt;/body&gt;</w:t>
      </w:r>
    </w:p>
    <w:p w14:paraId="4CCEAA9A" w14:textId="58DC8CC3" w:rsidR="00A14509" w:rsidRDefault="00A14509" w:rsidP="00733AF7">
      <w:r>
        <w:rPr>
          <w:rFonts w:hint="eastAsia"/>
        </w:rPr>
        <w:t xml:space="preserve">위의 소스 코드에서 첫번째 p 태그와 두번째 p 태그를 살펴보면, 두 태그는 </w:t>
      </w:r>
      <w:proofErr w:type="spellStart"/>
      <w:r>
        <w:rPr>
          <w:rFonts w:hint="eastAsia"/>
        </w:rPr>
        <w:t>들여쓰여진</w:t>
      </w:r>
      <w:proofErr w:type="spellEnd"/>
      <w:r>
        <w:rPr>
          <w:rFonts w:hint="eastAsia"/>
        </w:rPr>
        <w:t xml:space="preserve"> 정도가 같은데, 이는 두 태그가 서로 형제자매(sibling)이라는 것을 의미합니다. 즉, 같은 부모 (body 태그) 태그를 가지고 있는 것이다. 만약에 우리가 첫번째 p 태그에 find() 함수를 사용해서 접근할 수 있고, 두번째 태그는 find()를 사용해서 접근할 수 </w:t>
      </w:r>
      <w:proofErr w:type="spellStart"/>
      <w:r>
        <w:rPr>
          <w:rFonts w:hint="eastAsia"/>
        </w:rPr>
        <w:t>없다라고</w:t>
      </w:r>
      <w:proofErr w:type="spellEnd"/>
      <w:r>
        <w:rPr>
          <w:rFonts w:hint="eastAsia"/>
        </w:rPr>
        <w:t xml:space="preserve"> 한다면, 그러한 경우에 find() 함수를 사용해서 첫번째 p 태그에 먼저 접근한 다음에 navigation 기능을 사용해서 두번째 p 태그에 접근할 수 </w:t>
      </w:r>
      <w:r w:rsidR="000B6E29">
        <w:rPr>
          <w:rFonts w:hint="eastAsia"/>
        </w:rPr>
        <w:t>있습니다</w:t>
      </w:r>
      <w:r>
        <w:rPr>
          <w:rFonts w:hint="eastAsia"/>
        </w:rPr>
        <w:t>. 특정 태그의 다음</w:t>
      </w:r>
      <w:r w:rsidR="00D565DC">
        <w:rPr>
          <w:rFonts w:hint="eastAsia"/>
        </w:rPr>
        <w:t xml:space="preserve"> 형제자매</w:t>
      </w:r>
      <w:r>
        <w:rPr>
          <w:rFonts w:hint="eastAsia"/>
        </w:rPr>
        <w:t xml:space="preserve"> 태그에 접근하기 위해서는 </w:t>
      </w:r>
      <w:proofErr w:type="spellStart"/>
      <w:r>
        <w:rPr>
          <w:rFonts w:hint="eastAsia"/>
        </w:rPr>
        <w:t>BeautifulSoup</w:t>
      </w:r>
      <w:proofErr w:type="spellEnd"/>
      <w:r>
        <w:rPr>
          <w:rFonts w:hint="eastAsia"/>
        </w:rPr>
        <w:t>에서 제공되는</w:t>
      </w:r>
      <w:r w:rsidR="00D565DC">
        <w:rPr>
          <w:rFonts w:hint="eastAsia"/>
        </w:rPr>
        <w:t xml:space="preserve"> </w:t>
      </w:r>
      <w:proofErr w:type="spellStart"/>
      <w:r>
        <w:rPr>
          <w:rFonts w:hint="eastAsia"/>
        </w:rPr>
        <w:t>next_sibiling</w:t>
      </w:r>
      <w:proofErr w:type="spellEnd"/>
      <w:r>
        <w:rPr>
          <w:rFonts w:hint="eastAsia"/>
        </w:rPr>
        <w:t>키워드를 사용하고 이전</w:t>
      </w:r>
      <w:r w:rsidR="00D565DC">
        <w:rPr>
          <w:rFonts w:hint="eastAsia"/>
        </w:rPr>
        <w:t xml:space="preserve"> 형제자매</w:t>
      </w:r>
      <w:r>
        <w:rPr>
          <w:rFonts w:hint="eastAsia"/>
        </w:rPr>
        <w:t xml:space="preserve"> 태그에 접근하기 위해서는</w:t>
      </w:r>
      <w:r w:rsidR="00D565DC">
        <w:rPr>
          <w:rFonts w:hint="eastAsia"/>
        </w:rPr>
        <w:t xml:space="preserve"> </w:t>
      </w:r>
      <w:proofErr w:type="spellStart"/>
      <w:r>
        <w:rPr>
          <w:rFonts w:hint="eastAsia"/>
        </w:rPr>
        <w:t>previous_sibling</w:t>
      </w:r>
      <w:proofErr w:type="spellEnd"/>
      <w:r>
        <w:rPr>
          <w:rFonts w:hint="eastAsia"/>
        </w:rPr>
        <w:t xml:space="preserve"> 키워드를 사용할 수 있다. 첫번째 p 태그를 찾은 다음에 그 다음 p 태그에 접근하기 위해서는 다음과 같이 코드를 작성할 수 있다. </w:t>
      </w:r>
    </w:p>
    <w:p w14:paraId="2F73C6CA" w14:textId="1F2CA982" w:rsidR="00A14509" w:rsidRDefault="00D565DC" w:rsidP="00294CCF">
      <w:pPr>
        <w:pStyle w:val="a1"/>
      </w:pPr>
      <w:r>
        <w:t xml:space="preserve">In: </w:t>
      </w:r>
      <w:proofErr w:type="spellStart"/>
      <w:proofErr w:type="gramStart"/>
      <w:r w:rsidR="00A14509" w:rsidRPr="00FB5F73">
        <w:t>soup.find</w:t>
      </w:r>
      <w:proofErr w:type="spellEnd"/>
      <w:proofErr w:type="gramEnd"/>
      <w:r w:rsidR="00A14509" w:rsidRPr="00FB5F73">
        <w:t>('p',</w:t>
      </w:r>
      <w:proofErr w:type="spellStart"/>
      <w:r w:rsidR="00A14509" w:rsidRPr="00FB5F73">
        <w:t>attrs</w:t>
      </w:r>
      <w:proofErr w:type="spellEnd"/>
      <w:r w:rsidR="00A14509" w:rsidRPr="00FB5F73">
        <w:t>={'</w:t>
      </w:r>
      <w:proofErr w:type="spellStart"/>
      <w:r w:rsidR="00A14509" w:rsidRPr="00FB5F73">
        <w:t>class':'title</w:t>
      </w:r>
      <w:proofErr w:type="spellEnd"/>
      <w:r w:rsidR="00A14509" w:rsidRPr="00FB5F73">
        <w:t>'}).</w:t>
      </w:r>
      <w:proofErr w:type="spellStart"/>
      <w:r w:rsidR="00A14509" w:rsidRPr="00FB5F73">
        <w:t>next_sibiling</w:t>
      </w:r>
      <w:proofErr w:type="spellEnd"/>
    </w:p>
    <w:p w14:paraId="079DFBFE" w14:textId="7F5FF450" w:rsidR="00A14509" w:rsidRDefault="00A14509" w:rsidP="00733AF7">
      <w:r>
        <w:rPr>
          <w:rFonts w:hint="eastAsia"/>
        </w:rPr>
        <w:t xml:space="preserve">하지만 이렇게만 코드를 작성하면 그 결과로 </w:t>
      </w:r>
      <w:proofErr w:type="spellStart"/>
      <w:r>
        <w:rPr>
          <w:rFonts w:hint="eastAsia"/>
        </w:rPr>
        <w:t>리턴되는</w:t>
      </w:r>
      <w:proofErr w:type="spellEnd"/>
      <w:r>
        <w:rPr>
          <w:rFonts w:hint="eastAsia"/>
        </w:rPr>
        <w:t xml:space="preserve"> 값은 </w:t>
      </w:r>
      <w:r>
        <w:t>‘</w:t>
      </w:r>
      <w:r>
        <w:rPr>
          <w:rFonts w:hint="eastAsia"/>
        </w:rPr>
        <w:t>\n</w:t>
      </w:r>
      <w:r>
        <w:t>’</w:t>
      </w:r>
      <w:r>
        <w:rPr>
          <w:rFonts w:hint="eastAsia"/>
        </w:rPr>
        <w:t xml:space="preserve">이 됩니다. 왜냐하면 위에서 설명한 </w:t>
      </w:r>
      <w:proofErr w:type="gramStart"/>
      <w:r>
        <w:rPr>
          <w:rFonts w:hint="eastAsia"/>
        </w:rPr>
        <w:t xml:space="preserve">것 </w:t>
      </w:r>
      <w:proofErr w:type="spellStart"/>
      <w:r>
        <w:rPr>
          <w:rFonts w:hint="eastAsia"/>
        </w:rPr>
        <w:t>처럼</w:t>
      </w:r>
      <w:proofErr w:type="spellEnd"/>
      <w:proofErr w:type="gramEnd"/>
      <w:r>
        <w:rPr>
          <w:rFonts w:hint="eastAsia"/>
        </w:rPr>
        <w:t xml:space="preserve"> 태그만이 아니라 문자도 (공백문자 포함) 하나의</w:t>
      </w:r>
      <w:r w:rsidR="00D565DC">
        <w:rPr>
          <w:rFonts w:hint="eastAsia"/>
        </w:rPr>
        <w:t xml:space="preserve"> 원소</w:t>
      </w:r>
      <w:r>
        <w:rPr>
          <w:rFonts w:hint="eastAsia"/>
        </w:rPr>
        <w:t xml:space="preserve">로 간주되기 때문입니다. 즉, </w:t>
      </w:r>
      <w:r>
        <w:t>‘</w:t>
      </w:r>
      <w:r>
        <w:rPr>
          <w:rFonts w:hint="eastAsia"/>
        </w:rPr>
        <w:t>\n</w:t>
      </w:r>
      <w:r>
        <w:t>’</w:t>
      </w:r>
      <w:r>
        <w:rPr>
          <w:rFonts w:hint="eastAsia"/>
        </w:rPr>
        <w:t>도 첫번째 p 태그의</w:t>
      </w:r>
      <w:r w:rsidR="00D565DC">
        <w:rPr>
          <w:rFonts w:hint="eastAsia"/>
        </w:rPr>
        <w:t xml:space="preserve"> 형제자매가</w:t>
      </w:r>
      <w:r>
        <w:rPr>
          <w:rFonts w:hint="eastAsia"/>
        </w:rPr>
        <w:t xml:space="preserve"> 되는 것입니다. 두번째 p 태그에 </w:t>
      </w:r>
      <w:bookmarkStart w:id="0" w:name="_GoBack"/>
      <w:bookmarkEnd w:id="0"/>
      <w:r>
        <w:rPr>
          <w:rFonts w:hint="eastAsia"/>
        </w:rPr>
        <w:t xml:space="preserve">접근하기 위해서는 </w:t>
      </w:r>
      <w:r>
        <w:t>‘</w:t>
      </w:r>
      <w:r>
        <w:rPr>
          <w:rFonts w:hint="eastAsia"/>
        </w:rPr>
        <w:t>\n</w:t>
      </w:r>
      <w:r>
        <w:t>’</w:t>
      </w:r>
      <w:r>
        <w:rPr>
          <w:rFonts w:hint="eastAsia"/>
        </w:rPr>
        <w:t xml:space="preserve">을 찾은 다음 다시 </w:t>
      </w:r>
      <w:proofErr w:type="gramStart"/>
      <w:r>
        <w:rPr>
          <w:rFonts w:hint="eastAsia"/>
        </w:rPr>
        <w:t>한번 .</w:t>
      </w:r>
      <w:proofErr w:type="spellStart"/>
      <w:r>
        <w:rPr>
          <w:rFonts w:hint="eastAsia"/>
        </w:rPr>
        <w:t>next</w:t>
      </w:r>
      <w:proofErr w:type="gramEnd"/>
      <w:r>
        <w:rPr>
          <w:rFonts w:hint="eastAsia"/>
        </w:rPr>
        <w:t>_sibling</w:t>
      </w:r>
      <w:proofErr w:type="spellEnd"/>
      <w:r>
        <w:rPr>
          <w:rFonts w:hint="eastAsia"/>
        </w:rPr>
        <w:t xml:space="preserve">을 붙여 줘야 합니다. 즉, 두번째 p 태그는 </w:t>
      </w:r>
      <w:r>
        <w:t>‘</w:t>
      </w:r>
      <w:r>
        <w:rPr>
          <w:rFonts w:hint="eastAsia"/>
        </w:rPr>
        <w:t>\n</w:t>
      </w:r>
      <w:r>
        <w:t>’</w:t>
      </w:r>
      <w:r>
        <w:rPr>
          <w:rFonts w:hint="eastAsia"/>
        </w:rPr>
        <w:t>의</w:t>
      </w:r>
      <w:r w:rsidR="00D565DC">
        <w:rPr>
          <w:rFonts w:hint="eastAsia"/>
        </w:rPr>
        <w:t xml:space="preserve"> 다음 형제자매가</w:t>
      </w:r>
      <w:r>
        <w:rPr>
          <w:rFonts w:hint="eastAsia"/>
        </w:rPr>
        <w:t xml:space="preserve"> 되는 것입니다. </w:t>
      </w:r>
    </w:p>
    <w:p w14:paraId="52D8F31F" w14:textId="0F6FB13A" w:rsidR="00A14509" w:rsidRDefault="00D565DC" w:rsidP="00294CCF">
      <w:pPr>
        <w:pStyle w:val="a1"/>
      </w:pPr>
      <w:r>
        <w:t xml:space="preserve">In: </w:t>
      </w:r>
      <w:proofErr w:type="spellStart"/>
      <w:proofErr w:type="gramStart"/>
      <w:r w:rsidR="00A14509" w:rsidRPr="00777F79">
        <w:t>soup.find</w:t>
      </w:r>
      <w:proofErr w:type="spellEnd"/>
      <w:proofErr w:type="gramEnd"/>
      <w:r w:rsidR="00A14509" w:rsidRPr="00777F79">
        <w:t>('p',</w:t>
      </w:r>
      <w:proofErr w:type="spellStart"/>
      <w:r w:rsidR="00A14509" w:rsidRPr="00777F79">
        <w:t>attrs</w:t>
      </w:r>
      <w:proofErr w:type="spellEnd"/>
      <w:r w:rsidR="00A14509" w:rsidRPr="00777F79">
        <w:t>={'</w:t>
      </w:r>
      <w:proofErr w:type="spellStart"/>
      <w:r w:rsidR="00A14509" w:rsidRPr="00777F79">
        <w:t>class':'title</w:t>
      </w:r>
      <w:proofErr w:type="spellEnd"/>
      <w:r w:rsidR="00A14509" w:rsidRPr="00777F79">
        <w:t>'}).</w:t>
      </w:r>
      <w:proofErr w:type="spellStart"/>
      <w:r w:rsidR="00A14509" w:rsidRPr="00777F79">
        <w:t>next_sibling.next_sibling</w:t>
      </w:r>
      <w:proofErr w:type="spellEnd"/>
    </w:p>
    <w:p w14:paraId="67F3E0C6" w14:textId="77777777" w:rsidR="00A14509" w:rsidRDefault="00A14509" w:rsidP="00733AF7">
      <w:pPr>
        <w:rPr>
          <w:b/>
        </w:rPr>
      </w:pPr>
      <w:r w:rsidRPr="00422C48">
        <w:rPr>
          <w:rFonts w:hint="eastAsia"/>
          <w:b/>
        </w:rPr>
        <w:t>get() 함수 사용하기</w:t>
      </w:r>
    </w:p>
    <w:p w14:paraId="1202F715" w14:textId="19C4E32F" w:rsidR="00A14509" w:rsidRDefault="00A14509" w:rsidP="00733AF7">
      <w:r w:rsidRPr="00422C48">
        <w:rPr>
          <w:rFonts w:hint="eastAsia"/>
        </w:rPr>
        <w:t xml:space="preserve">우리가 원하는 정보는 보통 시작 태그와 종료 태그 사이에 텍스트 형태로 저장되어 있습니다. </w:t>
      </w:r>
      <w:r>
        <w:rPr>
          <w:rFonts w:hint="eastAsia"/>
        </w:rPr>
        <w:t>하지만, 우리가 원하는 정보가 태그의 속성 정보로 저장되어 있는 경우가 있습니다. 설명을 위해 html_test.html 파일의 소스 코드에 저장되어 있는 첫번째 &lt;a&gt; 태그를 보도록 하겠습니다</w:t>
      </w:r>
      <w:r w:rsidR="00D565DC">
        <w:rPr>
          <w:rFonts w:hint="eastAsia"/>
        </w:rPr>
        <w:t xml:space="preserve"> (a 태그는 웹페이지에 대한 링크를 만드는 역할을 합니다. 이를 위해 </w:t>
      </w:r>
      <w:proofErr w:type="spellStart"/>
      <w:r w:rsidR="00D565DC">
        <w:rPr>
          <w:rFonts w:hint="eastAsia"/>
        </w:rPr>
        <w:t>href</w:t>
      </w:r>
      <w:proofErr w:type="spellEnd"/>
      <w:r w:rsidR="00D565DC">
        <w:rPr>
          <w:rFonts w:hint="eastAsia"/>
        </w:rPr>
        <w:t>라는 속성의 값으로 해당 링</w:t>
      </w:r>
      <w:r w:rsidR="00D565DC">
        <w:rPr>
          <w:rFonts w:hint="eastAsia"/>
        </w:rPr>
        <w:lastRenderedPageBreak/>
        <w:t>크를 클릭했을 때 이동하는 웹페이지의 URL 주소를 저장합니다)</w:t>
      </w:r>
      <w:r>
        <w:rPr>
          <w:rFonts w:hint="eastAsia"/>
        </w:rPr>
        <w:t xml:space="preserve">. </w:t>
      </w:r>
    </w:p>
    <w:p w14:paraId="16CD8A5E" w14:textId="77777777" w:rsidR="00A14509" w:rsidRDefault="00A14509" w:rsidP="00294CCF">
      <w:pPr>
        <w:pStyle w:val="a1"/>
      </w:pPr>
      <w:r w:rsidRPr="003F6A0F">
        <w:t>&lt;a class="</w:t>
      </w:r>
      <w:proofErr w:type="spellStart"/>
      <w:r w:rsidRPr="003F6A0F">
        <w:t>BS_English</w:t>
      </w:r>
      <w:proofErr w:type="spellEnd"/>
      <w:r w:rsidRPr="003F6A0F">
        <w:t>" href="http://www.pythonforbeginners.com/python-on-the-web/beautifulsoup-4-python/"&gt; BS4 for beginners&lt;/a&gt;</w:t>
      </w:r>
    </w:p>
    <w:p w14:paraId="6641F24A" w14:textId="4651F5B2" w:rsidR="00A14509" w:rsidRDefault="00A14509" w:rsidP="00733AF7">
      <w:r>
        <w:rPr>
          <w:rFonts w:hint="eastAsia"/>
        </w:rPr>
        <w:t>시작 태그와 종료 태그 사이에 저장된 텍스트 정보는</w:t>
      </w:r>
      <w:r w:rsidRPr="003F6A0F">
        <w:t>BS4 for beginners</w:t>
      </w:r>
      <w:r>
        <w:rPr>
          <w:rFonts w:hint="eastAsia"/>
        </w:rPr>
        <w:t xml:space="preserve">입니다. 하지만, 우리가 원하는 정보는 이 텍스트 정보가 아니라 시작 태그에 저장되어 있는 </w:t>
      </w:r>
      <w:proofErr w:type="spellStart"/>
      <w:r>
        <w:rPr>
          <w:rFonts w:hint="eastAsia"/>
        </w:rPr>
        <w:t>href</w:t>
      </w:r>
      <w:proofErr w:type="spellEnd"/>
      <w:r>
        <w:rPr>
          <w:rFonts w:hint="eastAsia"/>
        </w:rPr>
        <w:t xml:space="preserve"> 속성의 값인 특정 웹페이지의 URL 주소라고 하겠습니다. 이를 위해서는 해당 a 태그를 찾은 다음에 text 키워드를 붙이는 것이 아니라, get() 함수를 사용합니다. 이 get() 함수는 </w:t>
      </w:r>
      <w:proofErr w:type="spellStart"/>
      <w:r>
        <w:rPr>
          <w:rFonts w:hint="eastAsia"/>
        </w:rPr>
        <w:t>BeautifulSoup</w:t>
      </w:r>
      <w:proofErr w:type="spellEnd"/>
      <w:r>
        <w:rPr>
          <w:rFonts w:hint="eastAsia"/>
        </w:rPr>
        <w:t xml:space="preserve">에서 제공되는 함수로, requests 모듈에서 제공되었던 get() 함수와 다른 함수입니다. a 태그의 </w:t>
      </w:r>
      <w:proofErr w:type="spellStart"/>
      <w:r>
        <w:rPr>
          <w:rFonts w:hint="eastAsia"/>
        </w:rPr>
        <w:t>href</w:t>
      </w:r>
      <w:proofErr w:type="spellEnd"/>
      <w:r>
        <w:rPr>
          <w:rFonts w:hint="eastAsia"/>
        </w:rPr>
        <w:t xml:space="preserve"> 속성의 값을 추출하기 위해서는 다음과 같이 코딩합니다</w:t>
      </w:r>
      <w:r w:rsidR="00D565DC">
        <w:rPr>
          <w:rFonts w:hint="eastAsia"/>
        </w:rPr>
        <w:t xml:space="preserve"> (여기서는 간단하게 태그의 이름을 사용해서 첫번째 a 태그에 접근하였습니다. </w:t>
      </w:r>
      <w:r w:rsidR="00D565DC">
        <w:t xml:space="preserve">즉, </w:t>
      </w:r>
      <w:proofErr w:type="spellStart"/>
      <w:proofErr w:type="gramStart"/>
      <w:r w:rsidR="00D565DC">
        <w:t>soup.a</w:t>
      </w:r>
      <w:proofErr w:type="spellEnd"/>
      <w:proofErr w:type="gramEnd"/>
      <w:r w:rsidR="00D565DC">
        <w:t xml:space="preserve"> </w:t>
      </w:r>
      <w:r w:rsidR="00D565DC">
        <w:rPr>
          <w:rFonts w:hint="eastAsia"/>
        </w:rPr>
        <w:t>부분)</w:t>
      </w:r>
      <w:r>
        <w:rPr>
          <w:rFonts w:hint="eastAsia"/>
        </w:rPr>
        <w:t xml:space="preserve">. </w:t>
      </w:r>
      <w:r w:rsidR="00D565DC">
        <w:t xml:space="preserve">get() </w:t>
      </w:r>
      <w:r w:rsidR="00D565DC">
        <w:rPr>
          <w:rFonts w:hint="eastAsia"/>
        </w:rPr>
        <w:t>함수에 우리가 추출하고자 하는 값을 저장하고 있는 속성의 이름을 입력해 줍니다.</w:t>
      </w:r>
      <w:r w:rsidR="00D565DC">
        <w:t xml:space="preserve"> </w:t>
      </w:r>
      <w:r w:rsidR="00D565DC">
        <w:rPr>
          <w:rFonts w:hint="eastAsia"/>
        </w:rPr>
        <w:t xml:space="preserve">여기서는 우리가 원하는 </w:t>
      </w:r>
      <w:r w:rsidR="00D565DC">
        <w:t xml:space="preserve">URL </w:t>
      </w:r>
      <w:r w:rsidR="00D565DC">
        <w:rPr>
          <w:rFonts w:hint="eastAsia"/>
        </w:rPr>
        <w:t xml:space="preserve">정보가 </w:t>
      </w:r>
      <w:proofErr w:type="spellStart"/>
      <w:r w:rsidR="00D565DC">
        <w:t>href</w:t>
      </w:r>
      <w:proofErr w:type="spellEnd"/>
      <w:r w:rsidR="00D565DC">
        <w:t xml:space="preserve"> </w:t>
      </w:r>
      <w:r w:rsidR="00D565DC">
        <w:rPr>
          <w:rFonts w:hint="eastAsia"/>
        </w:rPr>
        <w:t xml:space="preserve">속성의 값으로 저장되어 있기 때문에 해당 속성의 이름인 </w:t>
      </w:r>
      <w:proofErr w:type="spellStart"/>
      <w:r w:rsidR="00D565DC">
        <w:t>href</w:t>
      </w:r>
      <w:proofErr w:type="spellEnd"/>
      <w:r w:rsidR="00D565DC">
        <w:rPr>
          <w:rFonts w:hint="eastAsia"/>
        </w:rPr>
        <w:t xml:space="preserve">를 문자열의 형태로 </w:t>
      </w:r>
      <w:r w:rsidR="00D565DC">
        <w:t>get()</w:t>
      </w:r>
      <w:r w:rsidR="00D565DC">
        <w:rPr>
          <w:rFonts w:hint="eastAsia"/>
        </w:rPr>
        <w:t xml:space="preserve"> 함수의 인자로 입력하였습니다.</w:t>
      </w:r>
    </w:p>
    <w:p w14:paraId="0AF8FF4A" w14:textId="77777777" w:rsidR="00A14509" w:rsidRDefault="00A14509" w:rsidP="00294CCF">
      <w:pPr>
        <w:pStyle w:val="a1"/>
      </w:pPr>
      <w:proofErr w:type="spellStart"/>
      <w:r w:rsidRPr="003F6A0F">
        <w:t>soup.a.get</w:t>
      </w:r>
      <w:proofErr w:type="spellEnd"/>
      <w:r w:rsidRPr="003F6A0F">
        <w:t>('</w:t>
      </w:r>
      <w:proofErr w:type="spellStart"/>
      <w:r w:rsidRPr="003F6A0F">
        <w:t>href</w:t>
      </w:r>
      <w:proofErr w:type="spellEnd"/>
      <w:r w:rsidRPr="003F6A0F">
        <w:t>')</w:t>
      </w:r>
    </w:p>
    <w:p w14:paraId="683AE6B2" w14:textId="77777777" w:rsidR="00EC54BE" w:rsidRDefault="00A14509" w:rsidP="00EC54BE">
      <w:r>
        <w:rPr>
          <w:rFonts w:hint="eastAsia"/>
        </w:rPr>
        <w:t xml:space="preserve">위의 코드가 반환하는 </w:t>
      </w:r>
      <w:proofErr w:type="gramStart"/>
      <w:r>
        <w:rPr>
          <w:rFonts w:hint="eastAsia"/>
        </w:rPr>
        <w:t xml:space="preserve">값은  </w:t>
      </w:r>
      <w:r w:rsidRPr="003F6A0F">
        <w:t>'</w:t>
      </w:r>
      <w:proofErr w:type="gramEnd"/>
      <w:r w:rsidRPr="003F6A0F">
        <w:t>http://www.pythonforbeginners.com/python-on-the-web/beautifulsoup-4-python/'</w:t>
      </w:r>
      <w:r>
        <w:rPr>
          <w:rFonts w:hint="eastAsia"/>
        </w:rPr>
        <w:t xml:space="preserve"> 이 됩니다.  </w:t>
      </w:r>
    </w:p>
    <w:sectPr w:rsidR="00EC54BE" w:rsidSect="008B36B1">
      <w:footerReference w:type="default" r:id="rId26"/>
      <w:type w:val="continuous"/>
      <w:pgSz w:w="11906" w:h="16838"/>
      <w:pgMar w:top="1701" w:right="1440" w:bottom="1440" w:left="1440" w:header="851" w:footer="992" w:gutter="0"/>
      <w:cols w:space="425"/>
      <w:docGrid w:linePitch="360"/>
    </w:sectPr>
  </w:body>
</w:document>
</file>

<file path=word/customizations.xml><?xml version="1.0" encoding="utf-8"?>
<wne:tcg xmlns:r="http://schemas.openxmlformats.org/officeDocument/2006/relationships" xmlns:wne="http://schemas.microsoft.com/office/word/2006/wordml">
  <wne:keymaps>
    <wne:keymap wne:kcmPrimary="0630">
      <wne:acd wne:acdName="acd9"/>
    </wne:keymap>
    <wne:keymap wne:kcmPrimary="0631">
      <wne:acd wne:acdName="acd4"/>
    </wne:keymap>
    <wne:keymap wne:kcmPrimary="0632">
      <wne:acd wne:acdName="acd3"/>
    </wne:keymap>
    <wne:keymap wne:kcmPrimary="0633">
      <wne:acd wne:acdName="acd5"/>
    </wne:keymap>
    <wne:keymap wne:kcmPrimary="0634">
      <wne:acd wne:acdName="acd6"/>
    </wne:keymap>
    <wne:keymap wne:kcmPrimary="0635">
      <wne:acd wne:acdName="acd7"/>
    </wne:keymap>
    <wne:keymap wne:kcmPrimary="0636">
      <wne:acd wne:acdName="acd10"/>
    </wne:keymap>
    <wne:keymap wne:kcmPrimary="0637">
      <wne:acd wne:acdName="acd2"/>
    </wne:keymap>
    <wne:keymap wne:kcmPrimary="0638">
      <wne:acd wne:acdName="acd8"/>
    </wne:keymap>
    <wne:keymap wne:kcmPrimary="0639">
      <wne:acd wne:acdName="acd12"/>
    </wne:keymap>
    <wne:keymap wne:kcmPrimary="0657">
      <wne:acd wne:acdName="acd13"/>
    </wne:keymap>
    <wne:keymap wne:kcmPrimary="06BB">
      <wne:acd wne:acdName="acd0"/>
    </wne:keymap>
    <wne:keymap wne:kcmPrimary="06BD">
      <wne:acd wne:acdName="acd11"/>
    </wne:keymap>
    <wne:keymap wne:kcmPrimary="06DC">
      <wne:acd wne:acdName="acd14"/>
    </wne:keymap>
    <wne:keymap wne:kcmPrimary="06DD">
      <wne:acd wne:acdName="acd1"/>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Manifest>
  </wne:toolbars>
  <wne:acds>
    <wne:acd wne:argValue="AgD4vDi7XwBUz9y0HMG0zFzUMK4=" wne:acdName="acd0" wne:fciIndexBasedOn="0065"/>
    <wne:acd wne:argValue="AgD4vDi7XwD8vNy0MK64xoTH" wne:acdName="acd1" wne:fciIndexBasedOn="0065"/>
    <wne:acd wne:argValue="AgBUz9y0XwCIvDjWxsVMxw==" wne:acdName="acd2" wne:fciIndexBasedOn="0065"/>
    <wne:acd wne:argValue="AgAcyKm6IAAyACwACMgcyKm6LAAyAC4ACMgcyKm6" wne:acdName="acd3" wne:fciIndexBasedOn="0065"/>
    <wne:acd wne:argValue="AQAAAAAA" wne:acdName="acd4" wne:fciIndexBasedOn="0065"/>
    <wne:acd wne:argValue="AgAcyKm6IAAzACwAEckcyKm6LAAzAC4AEckcyKm6" wne:acdName="acd5" wne:fciIndexBasedOn="0065"/>
    <wne:acd wne:argValue="AgAcyKm6IAA0ACwAjMEcyKm6LAA0AC4AjMEcyKm6" wne:acdName="acd6" wne:fciIndexBasedOn="0065"/>
    <wne:acd wne:argValue="AQAAACIA" wne:acdName="acd7" wne:fciIndexBasedOn="0065"/>
    <wne:acd wne:argValue="AgBUz9y0XwCIvDjWULSQx6y5" wne:acdName="acd8" wne:fciIndexBasedOn="0065"/>
    <wne:acd wne:argValue="AgABrPzI" wne:acdName="acd9" wne:fciIndexBasedOn="0065"/>
    <wne:acd wne:argValue="AgDktOzF8MQwrl8AFaxwyA==" wne:acdName="acd10" wne:fciIndexBasedOn="0065"/>
    <wne:acd wne:argValue="AgAXx6jMkMdfAKTCwNB8xw==" wne:acdName="acd11" wne:fciIndexBasedOn="0065"/>
    <wne:acd wne:argValue="AgBUz9y0XwDkwonVsKz8rA==" wne:acdName="acd12" wne:fciIndexBasedOn="0065"/>
    <wne:acd wne:argValue="AgD4vDi7XwAYwt3CpMLA0HzH" wne:acdName="acd13" wne:fciIndexBasedOn="0065"/>
    <wne:acd wne:argValue="AgDEvMnAFaxwyA==" wne:acdName="acd1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DC3174" w14:textId="77777777" w:rsidR="00326218" w:rsidRDefault="00326218" w:rsidP="00D47921">
      <w:pPr>
        <w:spacing w:before="0" w:after="0"/>
      </w:pPr>
      <w:r>
        <w:separator/>
      </w:r>
    </w:p>
  </w:endnote>
  <w:endnote w:type="continuationSeparator" w:id="0">
    <w:p w14:paraId="20576DCA" w14:textId="77777777" w:rsidR="00326218" w:rsidRDefault="00326218" w:rsidP="00D4792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나눔고딕OTF">
    <w:altName w:val="맑은 고딕"/>
    <w:panose1 w:val="00000000000000000000"/>
    <w:charset w:val="81"/>
    <w:family w:val="swiss"/>
    <w:notTrueType/>
    <w:pitch w:val="variable"/>
    <w:sig w:usb0="800002A7" w:usb1="29D7FCFB" w:usb2="00000010"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Nanum Gothic">
    <w:altName w:val="맑은 고딕"/>
    <w:charset w:val="81"/>
    <w:family w:val="auto"/>
    <w:pitch w:val="variable"/>
    <w:sig w:usb0="00000000" w:usb1="29D7FCFB" w:usb2="00000010" w:usb3="00000000" w:csb0="00080001" w:csb1="00000000"/>
  </w:font>
  <w:font w:name="나눔고딕코딩">
    <w:altName w:val="맑은 고딕"/>
    <w:charset w:val="81"/>
    <w:family w:val="modern"/>
    <w:pitch w:val="fixed"/>
    <w:sig w:usb0="800002A7" w:usb1="29D7FCFB" w:usb2="00000010" w:usb3="00000000" w:csb0="0008000D" w:csb1="00000000"/>
  </w:font>
  <w:font w:name="굴림체">
    <w:panose1 w:val="020B0609000101010101"/>
    <w:charset w:val="81"/>
    <w:family w:val="modern"/>
    <w:pitch w:val="fixed"/>
    <w:sig w:usb0="B00002AF" w:usb1="69D77CFB" w:usb2="00000030" w:usb3="00000000" w:csb0="0008009F" w:csb1="00000000"/>
  </w:font>
  <w:font w:name="Arial Unicode MS">
    <w:altName w:val="Arial"/>
    <w:panose1 w:val="020B0604020202020204"/>
    <w:charset w:val="81"/>
    <w:family w:val="modern"/>
    <w:pitch w:val="variable"/>
    <w:sig w:usb0="F7FFAFFF" w:usb1="E9DFFFFF" w:usb2="0000003F" w:usb3="00000000" w:csb0="003F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0057562"/>
      <w:docPartObj>
        <w:docPartGallery w:val="Page Numbers (Bottom of Page)"/>
        <w:docPartUnique/>
      </w:docPartObj>
    </w:sdtPr>
    <w:sdtEndPr/>
    <w:sdtContent>
      <w:sdt>
        <w:sdtPr>
          <w:id w:val="-1769616900"/>
          <w:docPartObj>
            <w:docPartGallery w:val="Page Numbers (Top of Page)"/>
            <w:docPartUnique/>
          </w:docPartObj>
        </w:sdtPr>
        <w:sdtEndPr/>
        <w:sdtContent>
          <w:p w14:paraId="37051031" w14:textId="7380A973" w:rsidR="00EC54BE" w:rsidRDefault="00EC54BE">
            <w:pPr>
              <w:pStyle w:val="Footer"/>
              <w:jc w:val="right"/>
            </w:pPr>
            <w:r>
              <w:rPr>
                <w:lang w:val="ko-KR"/>
              </w:rPr>
              <w:t xml:space="preserve">페이지 </w:t>
            </w:r>
            <w:r>
              <w:rPr>
                <w:b/>
                <w:bCs/>
                <w:sz w:val="24"/>
                <w:szCs w:val="24"/>
              </w:rPr>
              <w:fldChar w:fldCharType="begin"/>
            </w:r>
            <w:r>
              <w:rPr>
                <w:b/>
                <w:bCs/>
              </w:rPr>
              <w:instrText>PAGE</w:instrText>
            </w:r>
            <w:r>
              <w:rPr>
                <w:b/>
                <w:bCs/>
                <w:sz w:val="24"/>
                <w:szCs w:val="24"/>
              </w:rPr>
              <w:fldChar w:fldCharType="separate"/>
            </w:r>
            <w:r w:rsidR="005F1E29">
              <w:rPr>
                <w:b/>
                <w:bCs/>
                <w:noProof/>
              </w:rPr>
              <w:t>1</w:t>
            </w:r>
            <w:r>
              <w:rPr>
                <w:b/>
                <w:bCs/>
                <w:sz w:val="24"/>
                <w:szCs w:val="24"/>
              </w:rPr>
              <w:fldChar w:fldCharType="end"/>
            </w:r>
            <w:r>
              <w:rPr>
                <w:lang w:val="ko-KR"/>
              </w:rPr>
              <w:t xml:space="preserve"> / </w:t>
            </w:r>
            <w:r>
              <w:rPr>
                <w:b/>
                <w:bCs/>
                <w:sz w:val="24"/>
                <w:szCs w:val="24"/>
              </w:rPr>
              <w:fldChar w:fldCharType="begin"/>
            </w:r>
            <w:r>
              <w:rPr>
                <w:b/>
                <w:bCs/>
              </w:rPr>
              <w:instrText>NUMPAGES</w:instrText>
            </w:r>
            <w:r>
              <w:rPr>
                <w:b/>
                <w:bCs/>
                <w:sz w:val="24"/>
                <w:szCs w:val="24"/>
              </w:rPr>
              <w:fldChar w:fldCharType="separate"/>
            </w:r>
            <w:r w:rsidR="005F1E29">
              <w:rPr>
                <w:b/>
                <w:bCs/>
                <w:noProof/>
              </w:rPr>
              <w:t>18</w:t>
            </w:r>
            <w:r>
              <w:rPr>
                <w:b/>
                <w:bCs/>
                <w:sz w:val="24"/>
                <w:szCs w:val="24"/>
              </w:rPr>
              <w:fldChar w:fldCharType="end"/>
            </w:r>
          </w:p>
        </w:sdtContent>
      </w:sdt>
    </w:sdtContent>
  </w:sdt>
  <w:p w14:paraId="7E9523F4" w14:textId="77777777" w:rsidR="00EC54BE" w:rsidRDefault="00EC54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8053DF" w14:textId="77777777" w:rsidR="00326218" w:rsidRDefault="00326218" w:rsidP="00D47921">
      <w:pPr>
        <w:spacing w:before="0" w:after="0"/>
      </w:pPr>
      <w:r>
        <w:separator/>
      </w:r>
    </w:p>
  </w:footnote>
  <w:footnote w:type="continuationSeparator" w:id="0">
    <w:p w14:paraId="595B167E" w14:textId="77777777" w:rsidR="00326218" w:rsidRDefault="00326218" w:rsidP="00D47921">
      <w:pPr>
        <w:spacing w:before="0" w:after="0"/>
      </w:pPr>
      <w:r>
        <w:continuationSeparator/>
      </w:r>
    </w:p>
  </w:footnote>
  <w:footnote w:id="1">
    <w:p w14:paraId="18F7DC50" w14:textId="63743339" w:rsidR="001D7EA4" w:rsidRPr="001D7EA4" w:rsidRDefault="001D7EA4">
      <w:pPr>
        <w:pStyle w:val="FootnoteText"/>
        <w:rPr>
          <w:rFonts w:hint="eastAsia"/>
        </w:rPr>
      </w:pPr>
      <w:r w:rsidRPr="001D7EA4">
        <w:rPr>
          <w:rStyle w:val="FootnoteReference"/>
          <w:sz w:val="18"/>
        </w:rPr>
        <w:footnoteRef/>
      </w:r>
      <w:r w:rsidRPr="001D7EA4">
        <w:rPr>
          <w:sz w:val="18"/>
        </w:rPr>
        <w:t xml:space="preserve"> </w:t>
      </w:r>
      <w:r w:rsidRPr="001D7EA4">
        <w:rPr>
          <w:rFonts w:hint="eastAsia"/>
          <w:sz w:val="18"/>
        </w:rPr>
        <w:t>우리는 이러한 컴퓨터를 보통 서버 (server) 컴퓨터 혹은 간단히 서버라고 합니다. 그리고 여러분의 컴퓨터와 같이 서버에 접속하는 컴퓨터를 클라이언트 (client)라고 합니다.</w:t>
      </w:r>
    </w:p>
  </w:footnote>
  <w:footnote w:id="2">
    <w:p w14:paraId="1D9C7A57" w14:textId="2C641331" w:rsidR="00EC54BE" w:rsidRDefault="00EC54BE">
      <w:pPr>
        <w:pStyle w:val="FootnoteText"/>
      </w:pPr>
      <w:r>
        <w:rPr>
          <w:rStyle w:val="FootnoteReference"/>
        </w:rPr>
        <w:footnoteRef/>
      </w:r>
      <w:r>
        <w:t xml:space="preserve"> </w:t>
      </w:r>
      <w:r w:rsidRPr="0070112E">
        <w:rPr>
          <w:rFonts w:hint="eastAsia"/>
        </w:rPr>
        <w:t>보다</w:t>
      </w:r>
      <w:r w:rsidRPr="0070112E">
        <w:t xml:space="preserve"> 자세한 내용은</w:t>
      </w:r>
      <w:r>
        <w:rPr>
          <w:rFonts w:hint="eastAsia"/>
        </w:rPr>
        <w:t xml:space="preserve"> </w:t>
      </w:r>
      <w:hyperlink r:id="rId1" w:history="1">
        <w:r w:rsidRPr="00DA15C1">
          <w:rPr>
            <w:rStyle w:val="Hyperlink"/>
          </w:rPr>
          <w:t>https://requests.readthedocs.io/en/master/</w:t>
        </w:r>
      </w:hyperlink>
      <w:r>
        <w:rPr>
          <w:rFonts w:hint="eastAsia"/>
        </w:rPr>
        <w:t xml:space="preserve">를 </w:t>
      </w:r>
      <w:r w:rsidR="00106592">
        <w:rPr>
          <w:rFonts w:hint="eastAsia"/>
        </w:rPr>
        <w:t>참고</w:t>
      </w:r>
      <w:r>
        <w:rPr>
          <w:rFonts w:hint="eastAsia"/>
        </w:rPr>
        <w:t>하세요.</w:t>
      </w:r>
    </w:p>
  </w:footnote>
  <w:footnote w:id="3">
    <w:p w14:paraId="30C2DB72" w14:textId="33A8E909" w:rsidR="00EC54BE" w:rsidRDefault="00EC54BE">
      <w:pPr>
        <w:pStyle w:val="FootnoteText"/>
      </w:pPr>
      <w:r>
        <w:rPr>
          <w:rStyle w:val="FootnoteReference"/>
        </w:rPr>
        <w:footnoteRef/>
      </w:r>
      <w:r>
        <w:t xml:space="preserve"> </w:t>
      </w:r>
      <w:r w:rsidRPr="0070112E">
        <w:rPr>
          <w:rStyle w:val="Hyperlink"/>
        </w:rPr>
        <w:t>https://www.crummy.com</w:t>
      </w:r>
      <w:r>
        <w:rPr>
          <w:rStyle w:val="Hyperlink"/>
        </w:rPr>
        <w:t>/software/BeautifulSoup/bs4/doc/</w:t>
      </w:r>
    </w:p>
  </w:footnote>
  <w:footnote w:id="4">
    <w:p w14:paraId="1BD428F2" w14:textId="706DF520" w:rsidR="00EC54BE" w:rsidRDefault="00EC54BE">
      <w:pPr>
        <w:pStyle w:val="FootnoteText"/>
      </w:pPr>
      <w:r>
        <w:rPr>
          <w:rStyle w:val="FootnoteReference"/>
        </w:rPr>
        <w:footnoteRef/>
      </w:r>
      <w:r>
        <w:t xml:space="preserve"> </w:t>
      </w:r>
      <w:r w:rsidRPr="00721EB0">
        <w:rPr>
          <w:rFonts w:hint="eastAsia"/>
        </w:rPr>
        <w:t>자세한</w:t>
      </w:r>
      <w:r w:rsidRPr="00721EB0">
        <w:t xml:space="preserve"> 내용은 https://www.crummy.com/software/BeautifulSoup/bs4/doc/#specifying-the-parser-to-use 을 </w:t>
      </w:r>
      <w:r w:rsidR="00786691">
        <w:t>참</w:t>
      </w:r>
      <w:r w:rsidR="00786691">
        <w:rPr>
          <w:rFonts w:hint="eastAsia"/>
        </w:rPr>
        <w:t>고</w:t>
      </w:r>
      <w:r w:rsidRPr="00721EB0">
        <w:t>하세요.</w:t>
      </w:r>
    </w:p>
  </w:footnote>
  <w:footnote w:id="5">
    <w:p w14:paraId="10FDFCF8" w14:textId="359603EE" w:rsidR="00EC54BE" w:rsidRDefault="00EC54BE">
      <w:pPr>
        <w:pStyle w:val="FootnoteText"/>
      </w:pPr>
      <w:r>
        <w:rPr>
          <w:rStyle w:val="FootnoteReference"/>
        </w:rPr>
        <w:footnoteRef/>
      </w:r>
      <w:r>
        <w:t xml:space="preserve"> </w:t>
      </w:r>
      <w:proofErr w:type="spellStart"/>
      <w:r w:rsidRPr="00300418">
        <w:t>BeautifulSoup</w:t>
      </w:r>
      <w:proofErr w:type="spellEnd"/>
      <w:r w:rsidRPr="00300418">
        <w:t xml:space="preserve">에서 children은 다른 의미를 갖습니다. 자세하나 내용은 https://www.crummy.com/software/BeautifulSoup/bs4/doc/을 </w:t>
      </w:r>
      <w:r w:rsidR="007C1971">
        <w:t>참</w:t>
      </w:r>
      <w:r w:rsidR="007C1971">
        <w:rPr>
          <w:rFonts w:hint="eastAsia"/>
        </w:rPr>
        <w:t>고</w:t>
      </w:r>
      <w:r w:rsidRPr="00300418">
        <w:t>하세요.</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F146D"/>
    <w:multiLevelType w:val="hybridMultilevel"/>
    <w:tmpl w:val="BB92736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07B212C"/>
    <w:multiLevelType w:val="multilevel"/>
    <w:tmpl w:val="7678406A"/>
    <w:lvl w:ilvl="0">
      <w:start w:val="1"/>
      <w:numFmt w:val="decimalZero"/>
      <w:pStyle w:val="a"/>
      <w:suff w:val="space"/>
      <w:lvlText w:val="%1  "/>
      <w:lvlJc w:val="left"/>
      <w:pPr>
        <w:ind w:left="0" w:firstLine="0"/>
      </w:pPr>
      <w:rPr>
        <w:rFonts w:hint="eastAsia"/>
      </w:rPr>
    </w:lvl>
    <w:lvl w:ilvl="1">
      <w:start w:val="1"/>
      <w:numFmt w:val="upperLetter"/>
      <w:lvlText w:val="%2."/>
      <w:lvlJc w:val="left"/>
      <w:pPr>
        <w:ind w:left="1440" w:hanging="480"/>
      </w:pPr>
      <w:rPr>
        <w:rFonts w:hint="eastAsia"/>
      </w:rPr>
    </w:lvl>
    <w:lvl w:ilvl="2">
      <w:start w:val="1"/>
      <w:numFmt w:val="lowerRoman"/>
      <w:lvlText w:val="%3."/>
      <w:lvlJc w:val="right"/>
      <w:pPr>
        <w:ind w:left="1920" w:hanging="480"/>
      </w:pPr>
      <w:rPr>
        <w:rFonts w:hint="eastAsia"/>
      </w:rPr>
    </w:lvl>
    <w:lvl w:ilvl="3">
      <w:start w:val="1"/>
      <w:numFmt w:val="decimal"/>
      <w:lvlText w:val="%4."/>
      <w:lvlJc w:val="left"/>
      <w:pPr>
        <w:ind w:left="2400" w:hanging="480"/>
      </w:pPr>
      <w:rPr>
        <w:rFonts w:hint="eastAsia"/>
      </w:rPr>
    </w:lvl>
    <w:lvl w:ilvl="4">
      <w:start w:val="1"/>
      <w:numFmt w:val="upperLetter"/>
      <w:lvlText w:val="%5."/>
      <w:lvlJc w:val="left"/>
      <w:pPr>
        <w:ind w:left="2880" w:hanging="480"/>
      </w:pPr>
      <w:rPr>
        <w:rFonts w:hint="eastAsia"/>
      </w:rPr>
    </w:lvl>
    <w:lvl w:ilvl="5">
      <w:start w:val="1"/>
      <w:numFmt w:val="lowerRoman"/>
      <w:lvlText w:val="%6."/>
      <w:lvlJc w:val="right"/>
      <w:pPr>
        <w:ind w:left="3360" w:hanging="480"/>
      </w:pPr>
      <w:rPr>
        <w:rFonts w:hint="eastAsia"/>
      </w:rPr>
    </w:lvl>
    <w:lvl w:ilvl="6">
      <w:start w:val="1"/>
      <w:numFmt w:val="decimal"/>
      <w:lvlText w:val="%7."/>
      <w:lvlJc w:val="left"/>
      <w:pPr>
        <w:ind w:left="3840" w:hanging="480"/>
      </w:pPr>
      <w:rPr>
        <w:rFonts w:hint="eastAsia"/>
      </w:rPr>
    </w:lvl>
    <w:lvl w:ilvl="7">
      <w:start w:val="1"/>
      <w:numFmt w:val="upperLetter"/>
      <w:lvlText w:val="%8."/>
      <w:lvlJc w:val="left"/>
      <w:pPr>
        <w:ind w:left="4320" w:hanging="480"/>
      </w:pPr>
      <w:rPr>
        <w:rFonts w:hint="eastAsia"/>
      </w:rPr>
    </w:lvl>
    <w:lvl w:ilvl="8">
      <w:start w:val="1"/>
      <w:numFmt w:val="lowerRoman"/>
      <w:lvlText w:val="%9."/>
      <w:lvlJc w:val="right"/>
      <w:pPr>
        <w:ind w:left="4800" w:hanging="480"/>
      </w:pPr>
      <w:rPr>
        <w:rFonts w:hint="eastAsia"/>
      </w:rPr>
    </w:lvl>
  </w:abstractNum>
  <w:abstractNum w:abstractNumId="2" w15:restartNumberingAfterBreak="0">
    <w:nsid w:val="03312279"/>
    <w:multiLevelType w:val="hybridMultilevel"/>
    <w:tmpl w:val="7326E11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3810AAB"/>
    <w:multiLevelType w:val="hybridMultilevel"/>
    <w:tmpl w:val="FEAA573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80966BB"/>
    <w:multiLevelType w:val="hybridMultilevel"/>
    <w:tmpl w:val="BA0C089A"/>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A7D1A85"/>
    <w:multiLevelType w:val="hybridMultilevel"/>
    <w:tmpl w:val="25C2FAE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C0D7ADF"/>
    <w:multiLevelType w:val="hybridMultilevel"/>
    <w:tmpl w:val="21982A8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0DA10FCB"/>
    <w:multiLevelType w:val="hybridMultilevel"/>
    <w:tmpl w:val="44FE51A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0FF43F99"/>
    <w:multiLevelType w:val="hybridMultilevel"/>
    <w:tmpl w:val="FF54C05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B900CC7"/>
    <w:multiLevelType w:val="hybridMultilevel"/>
    <w:tmpl w:val="C5365F7C"/>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1BDF6CCD"/>
    <w:multiLevelType w:val="hybridMultilevel"/>
    <w:tmpl w:val="9948D794"/>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15:restartNumberingAfterBreak="0">
    <w:nsid w:val="1F467984"/>
    <w:multiLevelType w:val="hybridMultilevel"/>
    <w:tmpl w:val="1C1A77B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2D415682"/>
    <w:multiLevelType w:val="hybridMultilevel"/>
    <w:tmpl w:val="FFC6D692"/>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31390C94"/>
    <w:multiLevelType w:val="hybridMultilevel"/>
    <w:tmpl w:val="6E705AE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 w15:restartNumberingAfterBreak="0">
    <w:nsid w:val="3C431F70"/>
    <w:multiLevelType w:val="multilevel"/>
    <w:tmpl w:val="0932152A"/>
    <w:lvl w:ilvl="0">
      <w:start w:val="1"/>
      <w:numFmt w:val="decimal"/>
      <w:pStyle w:val="a0"/>
      <w:suff w:val="space"/>
      <w:lvlText w:val="%1  "/>
      <w:lvlJc w:val="left"/>
      <w:pPr>
        <w:ind w:left="0" w:firstLine="0"/>
      </w:pPr>
      <w:rPr>
        <w:rFonts w:hint="eastAsia"/>
      </w:rPr>
    </w:lvl>
    <w:lvl w:ilvl="1">
      <w:start w:val="1"/>
      <w:numFmt w:val="upperLetter"/>
      <w:lvlText w:val="%2."/>
      <w:lvlJc w:val="left"/>
      <w:pPr>
        <w:ind w:left="1440" w:hanging="480"/>
      </w:pPr>
      <w:rPr>
        <w:rFonts w:hint="eastAsia"/>
      </w:rPr>
    </w:lvl>
    <w:lvl w:ilvl="2">
      <w:start w:val="1"/>
      <w:numFmt w:val="lowerRoman"/>
      <w:lvlText w:val="%3."/>
      <w:lvlJc w:val="right"/>
      <w:pPr>
        <w:ind w:left="1920" w:hanging="480"/>
      </w:pPr>
      <w:rPr>
        <w:rFonts w:hint="eastAsia"/>
      </w:rPr>
    </w:lvl>
    <w:lvl w:ilvl="3">
      <w:start w:val="1"/>
      <w:numFmt w:val="decimal"/>
      <w:lvlText w:val="%4."/>
      <w:lvlJc w:val="left"/>
      <w:pPr>
        <w:ind w:left="2400" w:hanging="480"/>
      </w:pPr>
      <w:rPr>
        <w:rFonts w:hint="eastAsia"/>
      </w:rPr>
    </w:lvl>
    <w:lvl w:ilvl="4">
      <w:start w:val="1"/>
      <w:numFmt w:val="upperLetter"/>
      <w:lvlText w:val="%5."/>
      <w:lvlJc w:val="left"/>
      <w:pPr>
        <w:ind w:left="2880" w:hanging="480"/>
      </w:pPr>
      <w:rPr>
        <w:rFonts w:hint="eastAsia"/>
      </w:rPr>
    </w:lvl>
    <w:lvl w:ilvl="5">
      <w:start w:val="1"/>
      <w:numFmt w:val="lowerRoman"/>
      <w:lvlText w:val="%6."/>
      <w:lvlJc w:val="right"/>
      <w:pPr>
        <w:ind w:left="3360" w:hanging="480"/>
      </w:pPr>
      <w:rPr>
        <w:rFonts w:hint="eastAsia"/>
      </w:rPr>
    </w:lvl>
    <w:lvl w:ilvl="6">
      <w:start w:val="1"/>
      <w:numFmt w:val="decimal"/>
      <w:lvlText w:val="%7."/>
      <w:lvlJc w:val="left"/>
      <w:pPr>
        <w:ind w:left="3840" w:hanging="480"/>
      </w:pPr>
      <w:rPr>
        <w:rFonts w:hint="eastAsia"/>
      </w:rPr>
    </w:lvl>
    <w:lvl w:ilvl="7">
      <w:start w:val="1"/>
      <w:numFmt w:val="upperLetter"/>
      <w:lvlText w:val="%8."/>
      <w:lvlJc w:val="left"/>
      <w:pPr>
        <w:ind w:left="4320" w:hanging="480"/>
      </w:pPr>
      <w:rPr>
        <w:rFonts w:hint="eastAsia"/>
      </w:rPr>
    </w:lvl>
    <w:lvl w:ilvl="8">
      <w:start w:val="1"/>
      <w:numFmt w:val="lowerRoman"/>
      <w:lvlText w:val="%9."/>
      <w:lvlJc w:val="right"/>
      <w:pPr>
        <w:ind w:left="4800" w:hanging="480"/>
      </w:pPr>
      <w:rPr>
        <w:rFonts w:hint="eastAsia"/>
      </w:rPr>
    </w:lvl>
  </w:abstractNum>
  <w:abstractNum w:abstractNumId="15" w15:restartNumberingAfterBreak="0">
    <w:nsid w:val="3DAB183A"/>
    <w:multiLevelType w:val="hybridMultilevel"/>
    <w:tmpl w:val="3F2AAFB2"/>
    <w:lvl w:ilvl="0" w:tplc="6310CF90">
      <w:start w:val="1"/>
      <w:numFmt w:val="decimalEnclosedCircle"/>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408574A8"/>
    <w:multiLevelType w:val="hybridMultilevel"/>
    <w:tmpl w:val="5EB00756"/>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429642AE"/>
    <w:multiLevelType w:val="hybridMultilevel"/>
    <w:tmpl w:val="828A69A4"/>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44A52D54"/>
    <w:multiLevelType w:val="hybridMultilevel"/>
    <w:tmpl w:val="5E869766"/>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4605688F"/>
    <w:multiLevelType w:val="hybridMultilevel"/>
    <w:tmpl w:val="49D49716"/>
    <w:lvl w:ilvl="0" w:tplc="C76044F8">
      <w:start w:val="1"/>
      <w:numFmt w:val="lowerRoman"/>
      <w:lvlText w:val="%1)"/>
      <w:lvlJc w:val="left"/>
      <w:pPr>
        <w:ind w:left="1120" w:hanging="72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46527EF3"/>
    <w:multiLevelType w:val="hybridMultilevel"/>
    <w:tmpl w:val="0D5A7F40"/>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4A252474"/>
    <w:multiLevelType w:val="hybridMultilevel"/>
    <w:tmpl w:val="289A0094"/>
    <w:lvl w:ilvl="0" w:tplc="31E6A360">
      <w:start w:val="1"/>
      <w:numFmt w:val="decimalEnclosedCircle"/>
      <w:lvlText w:val="%1"/>
      <w:lvlJc w:val="left"/>
      <w:pPr>
        <w:ind w:left="760" w:hanging="360"/>
      </w:pPr>
      <w:rPr>
        <w:rFonts w:ascii="맑은 고딕" w:eastAsia="맑은 고딕" w:hAnsi="맑은 고딕"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4D730595"/>
    <w:multiLevelType w:val="hybridMultilevel"/>
    <w:tmpl w:val="9F26E456"/>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4EB65E0E"/>
    <w:multiLevelType w:val="hybridMultilevel"/>
    <w:tmpl w:val="FDA2DD2C"/>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15:restartNumberingAfterBreak="0">
    <w:nsid w:val="4EF311D9"/>
    <w:multiLevelType w:val="hybridMultilevel"/>
    <w:tmpl w:val="D0D6270A"/>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51851D84"/>
    <w:multiLevelType w:val="hybridMultilevel"/>
    <w:tmpl w:val="43B28CE6"/>
    <w:lvl w:ilvl="0" w:tplc="04090011">
      <w:start w:val="1"/>
      <w:numFmt w:val="decimalEnclosedCircle"/>
      <w:lvlText w:val="%1"/>
      <w:lvlJc w:val="left"/>
      <w:pPr>
        <w:ind w:left="800" w:hanging="400"/>
      </w:pPr>
    </w:lvl>
    <w:lvl w:ilvl="1" w:tplc="C20CC1BE">
      <w:start w:val="2"/>
      <w:numFmt w:val="bullet"/>
      <w:lvlText w:val="-"/>
      <w:lvlJc w:val="left"/>
      <w:pPr>
        <w:ind w:left="1160" w:hanging="360"/>
      </w:pPr>
      <w:rPr>
        <w:rFonts w:ascii="나눔고딕OTF" w:eastAsia="나눔고딕OTF" w:hAnsi="나눔고딕OTF" w:cs="나눔고딕OTF" w:hint="eastAsia"/>
      </w:r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55EB5781"/>
    <w:multiLevelType w:val="hybridMultilevel"/>
    <w:tmpl w:val="6BDC52BC"/>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15:restartNumberingAfterBreak="0">
    <w:nsid w:val="56B93C6F"/>
    <w:multiLevelType w:val="hybridMultilevel"/>
    <w:tmpl w:val="8156472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8" w15:restartNumberingAfterBreak="0">
    <w:nsid w:val="58062C79"/>
    <w:multiLevelType w:val="hybridMultilevel"/>
    <w:tmpl w:val="90742BA0"/>
    <w:lvl w:ilvl="0" w:tplc="03FE7122">
      <w:start w:val="3"/>
      <w:numFmt w:val="bullet"/>
      <w:lvlText w:val="-"/>
      <w:lvlJc w:val="left"/>
      <w:pPr>
        <w:ind w:left="760" w:hanging="360"/>
      </w:pPr>
      <w:rPr>
        <w:rFonts w:ascii="나눔고딕OTF" w:eastAsia="나눔고딕OTF" w:hAnsi="나눔고딕OTF" w:cs="나눔고딕OTF"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9" w15:restartNumberingAfterBreak="0">
    <w:nsid w:val="583361DF"/>
    <w:multiLevelType w:val="multilevel"/>
    <w:tmpl w:val="E2767EA2"/>
    <w:lvl w:ilvl="0">
      <w:start w:val="1"/>
      <w:numFmt w:val="decimal"/>
      <w:pStyle w:val="Heading1"/>
      <w:suff w:val="space"/>
      <w:lvlText w:val="%1 "/>
      <w:lvlJc w:val="left"/>
      <w:pPr>
        <w:ind w:left="0" w:hanging="397"/>
      </w:pPr>
      <w:rPr>
        <w:rFonts w:hint="eastAsia"/>
      </w:rPr>
    </w:lvl>
    <w:lvl w:ilvl="1">
      <w:start w:val="1"/>
      <w:numFmt w:val="decimal"/>
      <w:pStyle w:val="Heading2"/>
      <w:suff w:val="space"/>
      <w:lvlText w:val="%1.%2"/>
      <w:lvlJc w:val="left"/>
      <w:pPr>
        <w:ind w:left="0" w:hanging="397"/>
      </w:pPr>
      <w:rPr>
        <w:rFonts w:hint="eastAsia"/>
      </w:rPr>
    </w:lvl>
    <w:lvl w:ilvl="2">
      <w:start w:val="1"/>
      <w:numFmt w:val="decimal"/>
      <w:pStyle w:val="Heading3"/>
      <w:suff w:val="space"/>
      <w:lvlText w:val="%1.%2.%3"/>
      <w:lvlJc w:val="left"/>
      <w:pPr>
        <w:ind w:left="0" w:hanging="397"/>
      </w:pPr>
      <w:rPr>
        <w:rFonts w:hint="eastAsia"/>
      </w:rPr>
    </w:lvl>
    <w:lvl w:ilvl="3">
      <w:start w:val="1"/>
      <w:numFmt w:val="decimal"/>
      <w:pStyle w:val="Heading4"/>
      <w:suff w:val="space"/>
      <w:lvlText w:val="%1.%2.%3.%4"/>
      <w:lvlJc w:val="left"/>
      <w:pPr>
        <w:ind w:left="0" w:firstLine="0"/>
      </w:pPr>
      <w:rPr>
        <w:rFonts w:hint="eastAsia"/>
      </w:rPr>
    </w:lvl>
    <w:lvl w:ilvl="4">
      <w:start w:val="1"/>
      <w:numFmt w:val="decimal"/>
      <w:lvlText w:val="%1.%2.%3.%4.%5"/>
      <w:lvlJc w:val="left"/>
      <w:pPr>
        <w:ind w:left="851" w:hanging="850"/>
      </w:pPr>
      <w:rPr>
        <w:rFonts w:hint="eastAsia"/>
      </w:rPr>
    </w:lvl>
    <w:lvl w:ilvl="5">
      <w:start w:val="1"/>
      <w:numFmt w:val="decimal"/>
      <w:lvlText w:val="%1.%2.%3.%4.%5.%6"/>
      <w:lvlJc w:val="left"/>
      <w:pPr>
        <w:ind w:left="1560" w:hanging="1134"/>
      </w:pPr>
      <w:rPr>
        <w:rFonts w:hint="eastAsia"/>
      </w:rPr>
    </w:lvl>
    <w:lvl w:ilvl="6">
      <w:start w:val="1"/>
      <w:numFmt w:val="decimal"/>
      <w:lvlText w:val="%1.%2.%3.%4.%5.%6.%7"/>
      <w:lvlJc w:val="left"/>
      <w:pPr>
        <w:ind w:left="2127" w:hanging="1276"/>
      </w:pPr>
      <w:rPr>
        <w:rFonts w:hint="eastAsia"/>
      </w:rPr>
    </w:lvl>
    <w:lvl w:ilvl="7">
      <w:start w:val="1"/>
      <w:numFmt w:val="decimal"/>
      <w:lvlText w:val="%1.%2.%3.%4.%5.%6.%7.%8"/>
      <w:lvlJc w:val="left"/>
      <w:pPr>
        <w:ind w:left="2694" w:hanging="1418"/>
      </w:pPr>
      <w:rPr>
        <w:rFonts w:hint="eastAsia"/>
      </w:rPr>
    </w:lvl>
    <w:lvl w:ilvl="8">
      <w:start w:val="1"/>
      <w:numFmt w:val="decimal"/>
      <w:lvlText w:val="%1.%2.%3.%4.%5.%6.%7.%8.%9"/>
      <w:lvlJc w:val="left"/>
      <w:pPr>
        <w:ind w:left="3402" w:hanging="1700"/>
      </w:pPr>
      <w:rPr>
        <w:rFonts w:hint="eastAsia"/>
      </w:rPr>
    </w:lvl>
  </w:abstractNum>
  <w:abstractNum w:abstractNumId="30" w15:restartNumberingAfterBreak="0">
    <w:nsid w:val="5D1B2FAD"/>
    <w:multiLevelType w:val="multilevel"/>
    <w:tmpl w:val="9A647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FC689E"/>
    <w:multiLevelType w:val="hybridMultilevel"/>
    <w:tmpl w:val="61EACFC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67A60E83"/>
    <w:multiLevelType w:val="hybridMultilevel"/>
    <w:tmpl w:val="BF5E1C1E"/>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3" w15:restartNumberingAfterBreak="0">
    <w:nsid w:val="68235A37"/>
    <w:multiLevelType w:val="hybridMultilevel"/>
    <w:tmpl w:val="586A716A"/>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4" w15:restartNumberingAfterBreak="0">
    <w:nsid w:val="688C227B"/>
    <w:multiLevelType w:val="hybridMultilevel"/>
    <w:tmpl w:val="40521890"/>
    <w:lvl w:ilvl="0" w:tplc="0472D22A">
      <w:start w:val="1"/>
      <w:numFmt w:val="decimalEnclosedCircle"/>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5" w15:restartNumberingAfterBreak="0">
    <w:nsid w:val="702D4847"/>
    <w:multiLevelType w:val="hybridMultilevel"/>
    <w:tmpl w:val="02E8C350"/>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749C518D"/>
    <w:multiLevelType w:val="hybridMultilevel"/>
    <w:tmpl w:val="AB98777C"/>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15:restartNumberingAfterBreak="0">
    <w:nsid w:val="763777EE"/>
    <w:multiLevelType w:val="hybridMultilevel"/>
    <w:tmpl w:val="5DB6690E"/>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786B7850"/>
    <w:multiLevelType w:val="hybridMultilevel"/>
    <w:tmpl w:val="E71A5856"/>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9" w15:restartNumberingAfterBreak="0">
    <w:nsid w:val="7B74573A"/>
    <w:multiLevelType w:val="hybridMultilevel"/>
    <w:tmpl w:val="0596ADE8"/>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29"/>
  </w:num>
  <w:num w:numId="2">
    <w:abstractNumId w:val="14"/>
  </w:num>
  <w:num w:numId="3">
    <w:abstractNumId w:val="1"/>
  </w:num>
  <w:num w:numId="4">
    <w:abstractNumId w:val="30"/>
  </w:num>
  <w:num w:numId="5">
    <w:abstractNumId w:val="32"/>
  </w:num>
  <w:num w:numId="6">
    <w:abstractNumId w:val="23"/>
  </w:num>
  <w:num w:numId="7">
    <w:abstractNumId w:val="3"/>
  </w:num>
  <w:num w:numId="8">
    <w:abstractNumId w:val="31"/>
  </w:num>
  <w:num w:numId="9">
    <w:abstractNumId w:val="5"/>
  </w:num>
  <w:num w:numId="10">
    <w:abstractNumId w:val="11"/>
  </w:num>
  <w:num w:numId="11">
    <w:abstractNumId w:val="25"/>
  </w:num>
  <w:num w:numId="12">
    <w:abstractNumId w:val="26"/>
  </w:num>
  <w:num w:numId="13">
    <w:abstractNumId w:val="4"/>
  </w:num>
  <w:num w:numId="14">
    <w:abstractNumId w:val="16"/>
  </w:num>
  <w:num w:numId="15">
    <w:abstractNumId w:val="10"/>
  </w:num>
  <w:num w:numId="16">
    <w:abstractNumId w:val="19"/>
  </w:num>
  <w:num w:numId="17">
    <w:abstractNumId w:val="36"/>
  </w:num>
  <w:num w:numId="18">
    <w:abstractNumId w:val="39"/>
  </w:num>
  <w:num w:numId="19">
    <w:abstractNumId w:val="33"/>
  </w:num>
  <w:num w:numId="20">
    <w:abstractNumId w:val="21"/>
  </w:num>
  <w:num w:numId="21">
    <w:abstractNumId w:val="35"/>
  </w:num>
  <w:num w:numId="22">
    <w:abstractNumId w:val="13"/>
  </w:num>
  <w:num w:numId="23">
    <w:abstractNumId w:val="28"/>
  </w:num>
  <w:num w:numId="24">
    <w:abstractNumId w:val="20"/>
  </w:num>
  <w:num w:numId="25">
    <w:abstractNumId w:val="38"/>
  </w:num>
  <w:num w:numId="26">
    <w:abstractNumId w:val="9"/>
  </w:num>
  <w:num w:numId="27">
    <w:abstractNumId w:val="6"/>
  </w:num>
  <w:num w:numId="28">
    <w:abstractNumId w:val="0"/>
  </w:num>
  <w:num w:numId="29">
    <w:abstractNumId w:val="2"/>
  </w:num>
  <w:num w:numId="30">
    <w:abstractNumId w:val="12"/>
  </w:num>
  <w:num w:numId="31">
    <w:abstractNumId w:val="15"/>
  </w:num>
  <w:num w:numId="32">
    <w:abstractNumId w:val="18"/>
  </w:num>
  <w:num w:numId="33">
    <w:abstractNumId w:val="34"/>
  </w:num>
  <w:num w:numId="34">
    <w:abstractNumId w:val="17"/>
  </w:num>
  <w:num w:numId="35">
    <w:abstractNumId w:val="22"/>
  </w:num>
  <w:num w:numId="36">
    <w:abstractNumId w:val="37"/>
  </w:num>
  <w:num w:numId="37">
    <w:abstractNumId w:val="7"/>
  </w:num>
  <w:num w:numId="38">
    <w:abstractNumId w:val="8"/>
  </w:num>
  <w:num w:numId="39">
    <w:abstractNumId w:val="27"/>
  </w:num>
  <w:num w:numId="40">
    <w:abstractNumId w:val="24"/>
  </w:num>
  <w:num w:numId="41">
    <w:abstractNumId w:val="29"/>
  </w:num>
  <w:num w:numId="42">
    <w:abstractNumId w:val="29"/>
  </w:num>
  <w:num w:numId="43">
    <w:abstractNumId w:val="29"/>
  </w:num>
  <w:num w:numId="44">
    <w:abstractNumId w:val="29"/>
  </w:num>
  <w:num w:numId="45">
    <w:abstractNumId w:val="2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ko-KR" w:vendorID="64" w:dllVersion="0" w:nlCheck="1" w:checkStyle="0"/>
  <w:activeWritingStyle w:appName="MSWord" w:lang="en-US" w:vendorID="64" w:dllVersion="0" w:nlCheck="1" w:checkStyle="0"/>
  <w:activeWritingStyle w:appName="MSWord" w:lang="ko-KR" w:vendorID="64" w:dllVersion="4096" w:nlCheck="1" w:checkStyle="0"/>
  <w:proofState w:spelling="clean" w:grammar="clean"/>
  <w:attachedTemplate r:id="rId1"/>
  <w:defaultTabStop w:val="800"/>
  <w:drawingGridVerticalSpacing w:val="2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320"/>
    <w:rsid w:val="00000A1A"/>
    <w:rsid w:val="00000FDA"/>
    <w:rsid w:val="0000105E"/>
    <w:rsid w:val="00001141"/>
    <w:rsid w:val="000012D6"/>
    <w:rsid w:val="00001DDB"/>
    <w:rsid w:val="00002021"/>
    <w:rsid w:val="00002330"/>
    <w:rsid w:val="00002C65"/>
    <w:rsid w:val="00002DDE"/>
    <w:rsid w:val="00004077"/>
    <w:rsid w:val="00004100"/>
    <w:rsid w:val="000047F0"/>
    <w:rsid w:val="00004979"/>
    <w:rsid w:val="00005FF7"/>
    <w:rsid w:val="000062EF"/>
    <w:rsid w:val="00006CA8"/>
    <w:rsid w:val="000076C6"/>
    <w:rsid w:val="00007DFB"/>
    <w:rsid w:val="00007E6E"/>
    <w:rsid w:val="00010788"/>
    <w:rsid w:val="00010E6F"/>
    <w:rsid w:val="000119F0"/>
    <w:rsid w:val="00011B14"/>
    <w:rsid w:val="00011CD8"/>
    <w:rsid w:val="00011DE2"/>
    <w:rsid w:val="000130A7"/>
    <w:rsid w:val="0001341A"/>
    <w:rsid w:val="00013963"/>
    <w:rsid w:val="00013E76"/>
    <w:rsid w:val="00014734"/>
    <w:rsid w:val="000150FA"/>
    <w:rsid w:val="00015A5A"/>
    <w:rsid w:val="00015B92"/>
    <w:rsid w:val="0001700D"/>
    <w:rsid w:val="00017041"/>
    <w:rsid w:val="000170F5"/>
    <w:rsid w:val="0001794E"/>
    <w:rsid w:val="0001798B"/>
    <w:rsid w:val="00017F32"/>
    <w:rsid w:val="00020479"/>
    <w:rsid w:val="00021BDC"/>
    <w:rsid w:val="00021E94"/>
    <w:rsid w:val="00021FB4"/>
    <w:rsid w:val="000232B1"/>
    <w:rsid w:val="000232D4"/>
    <w:rsid w:val="00023D03"/>
    <w:rsid w:val="00024438"/>
    <w:rsid w:val="0002489D"/>
    <w:rsid w:val="00024ADE"/>
    <w:rsid w:val="00024C72"/>
    <w:rsid w:val="00024F63"/>
    <w:rsid w:val="0002558D"/>
    <w:rsid w:val="0002582A"/>
    <w:rsid w:val="00025968"/>
    <w:rsid w:val="00025D56"/>
    <w:rsid w:val="00025F2D"/>
    <w:rsid w:val="000266A0"/>
    <w:rsid w:val="00026A51"/>
    <w:rsid w:val="00026C8B"/>
    <w:rsid w:val="0003093B"/>
    <w:rsid w:val="000319A4"/>
    <w:rsid w:val="00031B2D"/>
    <w:rsid w:val="00031C4C"/>
    <w:rsid w:val="000321E9"/>
    <w:rsid w:val="0003300E"/>
    <w:rsid w:val="000330C5"/>
    <w:rsid w:val="0003312F"/>
    <w:rsid w:val="00033F5D"/>
    <w:rsid w:val="00034EBE"/>
    <w:rsid w:val="000358B4"/>
    <w:rsid w:val="0003594E"/>
    <w:rsid w:val="00035BD4"/>
    <w:rsid w:val="000360AB"/>
    <w:rsid w:val="00036140"/>
    <w:rsid w:val="0003793B"/>
    <w:rsid w:val="00037A6A"/>
    <w:rsid w:val="00037ACC"/>
    <w:rsid w:val="00041195"/>
    <w:rsid w:val="00041B00"/>
    <w:rsid w:val="000425C4"/>
    <w:rsid w:val="0004290D"/>
    <w:rsid w:val="00042CA1"/>
    <w:rsid w:val="00042DB3"/>
    <w:rsid w:val="000432E2"/>
    <w:rsid w:val="0004393B"/>
    <w:rsid w:val="00043CF5"/>
    <w:rsid w:val="00043D3A"/>
    <w:rsid w:val="00044257"/>
    <w:rsid w:val="000442A6"/>
    <w:rsid w:val="0004457D"/>
    <w:rsid w:val="000448AD"/>
    <w:rsid w:val="00044FB4"/>
    <w:rsid w:val="0004590A"/>
    <w:rsid w:val="00046703"/>
    <w:rsid w:val="000468A2"/>
    <w:rsid w:val="000474B3"/>
    <w:rsid w:val="000509A3"/>
    <w:rsid w:val="000517F3"/>
    <w:rsid w:val="00051935"/>
    <w:rsid w:val="00051BE2"/>
    <w:rsid w:val="00051C3D"/>
    <w:rsid w:val="00052249"/>
    <w:rsid w:val="000528AF"/>
    <w:rsid w:val="000529FA"/>
    <w:rsid w:val="00052DE3"/>
    <w:rsid w:val="00052F0A"/>
    <w:rsid w:val="00053312"/>
    <w:rsid w:val="00053398"/>
    <w:rsid w:val="000536D4"/>
    <w:rsid w:val="00053C1C"/>
    <w:rsid w:val="00053EA5"/>
    <w:rsid w:val="000540F2"/>
    <w:rsid w:val="00054C28"/>
    <w:rsid w:val="00055C1E"/>
    <w:rsid w:val="00056C0F"/>
    <w:rsid w:val="00056C4D"/>
    <w:rsid w:val="00056DBC"/>
    <w:rsid w:val="0005714E"/>
    <w:rsid w:val="0006043A"/>
    <w:rsid w:val="000610A9"/>
    <w:rsid w:val="00061AB5"/>
    <w:rsid w:val="00061AC5"/>
    <w:rsid w:val="000624BA"/>
    <w:rsid w:val="00062C9E"/>
    <w:rsid w:val="00062E37"/>
    <w:rsid w:val="000639F1"/>
    <w:rsid w:val="00063F03"/>
    <w:rsid w:val="000646CD"/>
    <w:rsid w:val="00064795"/>
    <w:rsid w:val="000657D0"/>
    <w:rsid w:val="0006600F"/>
    <w:rsid w:val="00066687"/>
    <w:rsid w:val="00070091"/>
    <w:rsid w:val="00070FB1"/>
    <w:rsid w:val="0007143D"/>
    <w:rsid w:val="00071596"/>
    <w:rsid w:val="0007164D"/>
    <w:rsid w:val="00071C4D"/>
    <w:rsid w:val="00072A99"/>
    <w:rsid w:val="00072ABC"/>
    <w:rsid w:val="00072B44"/>
    <w:rsid w:val="000737C3"/>
    <w:rsid w:val="000742BF"/>
    <w:rsid w:val="00074A5B"/>
    <w:rsid w:val="000757EA"/>
    <w:rsid w:val="00075943"/>
    <w:rsid w:val="0007621C"/>
    <w:rsid w:val="00076252"/>
    <w:rsid w:val="00076A39"/>
    <w:rsid w:val="00076EE4"/>
    <w:rsid w:val="000777F5"/>
    <w:rsid w:val="000807B1"/>
    <w:rsid w:val="00080FFB"/>
    <w:rsid w:val="00081084"/>
    <w:rsid w:val="00081703"/>
    <w:rsid w:val="000819A9"/>
    <w:rsid w:val="00082DDC"/>
    <w:rsid w:val="0008300E"/>
    <w:rsid w:val="00084B25"/>
    <w:rsid w:val="00084F80"/>
    <w:rsid w:val="00085063"/>
    <w:rsid w:val="00085CBD"/>
    <w:rsid w:val="0008613B"/>
    <w:rsid w:val="00086F35"/>
    <w:rsid w:val="0008722B"/>
    <w:rsid w:val="000878CA"/>
    <w:rsid w:val="000901BE"/>
    <w:rsid w:val="00091C7F"/>
    <w:rsid w:val="00092228"/>
    <w:rsid w:val="00092353"/>
    <w:rsid w:val="0009255D"/>
    <w:rsid w:val="00092842"/>
    <w:rsid w:val="00092892"/>
    <w:rsid w:val="0009377B"/>
    <w:rsid w:val="00094EBE"/>
    <w:rsid w:val="00094F51"/>
    <w:rsid w:val="0009553B"/>
    <w:rsid w:val="00095715"/>
    <w:rsid w:val="00096289"/>
    <w:rsid w:val="00097095"/>
    <w:rsid w:val="0009760E"/>
    <w:rsid w:val="0009775B"/>
    <w:rsid w:val="00097CBA"/>
    <w:rsid w:val="000A0807"/>
    <w:rsid w:val="000A1D3B"/>
    <w:rsid w:val="000A1D89"/>
    <w:rsid w:val="000A1ED0"/>
    <w:rsid w:val="000A2824"/>
    <w:rsid w:val="000A2911"/>
    <w:rsid w:val="000A2A0F"/>
    <w:rsid w:val="000A2DDF"/>
    <w:rsid w:val="000A2F1C"/>
    <w:rsid w:val="000A303D"/>
    <w:rsid w:val="000A3D58"/>
    <w:rsid w:val="000A4743"/>
    <w:rsid w:val="000A49EF"/>
    <w:rsid w:val="000A5C61"/>
    <w:rsid w:val="000A6747"/>
    <w:rsid w:val="000A6BF3"/>
    <w:rsid w:val="000A7A40"/>
    <w:rsid w:val="000A7E5E"/>
    <w:rsid w:val="000A7FAD"/>
    <w:rsid w:val="000B0F05"/>
    <w:rsid w:val="000B121E"/>
    <w:rsid w:val="000B1F4D"/>
    <w:rsid w:val="000B208E"/>
    <w:rsid w:val="000B229E"/>
    <w:rsid w:val="000B2A4D"/>
    <w:rsid w:val="000B2B64"/>
    <w:rsid w:val="000B2E0C"/>
    <w:rsid w:val="000B2ED7"/>
    <w:rsid w:val="000B30E4"/>
    <w:rsid w:val="000B31BC"/>
    <w:rsid w:val="000B3ABF"/>
    <w:rsid w:val="000B3B80"/>
    <w:rsid w:val="000B4064"/>
    <w:rsid w:val="000B4B35"/>
    <w:rsid w:val="000B4DA0"/>
    <w:rsid w:val="000B5509"/>
    <w:rsid w:val="000B5668"/>
    <w:rsid w:val="000B5953"/>
    <w:rsid w:val="000B6770"/>
    <w:rsid w:val="000B6CEB"/>
    <w:rsid w:val="000B6E29"/>
    <w:rsid w:val="000B6E2F"/>
    <w:rsid w:val="000B7B25"/>
    <w:rsid w:val="000C0BE5"/>
    <w:rsid w:val="000C0C5C"/>
    <w:rsid w:val="000C0DF6"/>
    <w:rsid w:val="000C1513"/>
    <w:rsid w:val="000C166D"/>
    <w:rsid w:val="000C1FAB"/>
    <w:rsid w:val="000C215F"/>
    <w:rsid w:val="000C2424"/>
    <w:rsid w:val="000C2550"/>
    <w:rsid w:val="000C29E2"/>
    <w:rsid w:val="000C3623"/>
    <w:rsid w:val="000C39CA"/>
    <w:rsid w:val="000C3AC8"/>
    <w:rsid w:val="000C4342"/>
    <w:rsid w:val="000C4EBF"/>
    <w:rsid w:val="000C522E"/>
    <w:rsid w:val="000C58FB"/>
    <w:rsid w:val="000C6A11"/>
    <w:rsid w:val="000C6A54"/>
    <w:rsid w:val="000C76E6"/>
    <w:rsid w:val="000C789F"/>
    <w:rsid w:val="000C79AB"/>
    <w:rsid w:val="000D0FA9"/>
    <w:rsid w:val="000D1716"/>
    <w:rsid w:val="000D2728"/>
    <w:rsid w:val="000D29A4"/>
    <w:rsid w:val="000D2A5C"/>
    <w:rsid w:val="000D2D43"/>
    <w:rsid w:val="000D2DFA"/>
    <w:rsid w:val="000D3CD4"/>
    <w:rsid w:val="000D40CB"/>
    <w:rsid w:val="000D4514"/>
    <w:rsid w:val="000D49F9"/>
    <w:rsid w:val="000D60B7"/>
    <w:rsid w:val="000D6264"/>
    <w:rsid w:val="000D66A2"/>
    <w:rsid w:val="000D6748"/>
    <w:rsid w:val="000D6D8A"/>
    <w:rsid w:val="000D71A2"/>
    <w:rsid w:val="000D7B00"/>
    <w:rsid w:val="000D7B8A"/>
    <w:rsid w:val="000E09AF"/>
    <w:rsid w:val="000E0CCB"/>
    <w:rsid w:val="000E0DFF"/>
    <w:rsid w:val="000E26C1"/>
    <w:rsid w:val="000E2D8A"/>
    <w:rsid w:val="000E2F58"/>
    <w:rsid w:val="000E4930"/>
    <w:rsid w:val="000E4BB5"/>
    <w:rsid w:val="000E4DD4"/>
    <w:rsid w:val="000E5166"/>
    <w:rsid w:val="000E5931"/>
    <w:rsid w:val="000E621D"/>
    <w:rsid w:val="000E631F"/>
    <w:rsid w:val="000E6A27"/>
    <w:rsid w:val="000E76B7"/>
    <w:rsid w:val="000F0495"/>
    <w:rsid w:val="000F1D53"/>
    <w:rsid w:val="000F22CB"/>
    <w:rsid w:val="000F273A"/>
    <w:rsid w:val="000F2FFA"/>
    <w:rsid w:val="000F33C9"/>
    <w:rsid w:val="000F3882"/>
    <w:rsid w:val="000F3B1A"/>
    <w:rsid w:val="000F4D5C"/>
    <w:rsid w:val="000F4EC2"/>
    <w:rsid w:val="000F53CE"/>
    <w:rsid w:val="000F5ADB"/>
    <w:rsid w:val="000F6577"/>
    <w:rsid w:val="000F69CC"/>
    <w:rsid w:val="000F6E42"/>
    <w:rsid w:val="000F70B6"/>
    <w:rsid w:val="000F7529"/>
    <w:rsid w:val="000F7D01"/>
    <w:rsid w:val="00100649"/>
    <w:rsid w:val="0010084E"/>
    <w:rsid w:val="00101ECF"/>
    <w:rsid w:val="00102EA3"/>
    <w:rsid w:val="001034C8"/>
    <w:rsid w:val="00103669"/>
    <w:rsid w:val="00104545"/>
    <w:rsid w:val="00104CC1"/>
    <w:rsid w:val="00104E30"/>
    <w:rsid w:val="00105C51"/>
    <w:rsid w:val="00106592"/>
    <w:rsid w:val="00106B6A"/>
    <w:rsid w:val="001073A2"/>
    <w:rsid w:val="001076D6"/>
    <w:rsid w:val="00107706"/>
    <w:rsid w:val="001102B8"/>
    <w:rsid w:val="00110341"/>
    <w:rsid w:val="001112C6"/>
    <w:rsid w:val="0011222E"/>
    <w:rsid w:val="0011244D"/>
    <w:rsid w:val="001129D7"/>
    <w:rsid w:val="00112FDC"/>
    <w:rsid w:val="001131A3"/>
    <w:rsid w:val="001131B1"/>
    <w:rsid w:val="00113B4B"/>
    <w:rsid w:val="00114EF0"/>
    <w:rsid w:val="0011512F"/>
    <w:rsid w:val="00115614"/>
    <w:rsid w:val="00116687"/>
    <w:rsid w:val="001169D4"/>
    <w:rsid w:val="00116E26"/>
    <w:rsid w:val="001179BF"/>
    <w:rsid w:val="00117C12"/>
    <w:rsid w:val="00120475"/>
    <w:rsid w:val="00120812"/>
    <w:rsid w:val="00120B46"/>
    <w:rsid w:val="00120BD6"/>
    <w:rsid w:val="00120CA8"/>
    <w:rsid w:val="00120FDE"/>
    <w:rsid w:val="00122300"/>
    <w:rsid w:val="00122BAE"/>
    <w:rsid w:val="00122E20"/>
    <w:rsid w:val="00123397"/>
    <w:rsid w:val="00123630"/>
    <w:rsid w:val="00123951"/>
    <w:rsid w:val="00124802"/>
    <w:rsid w:val="00125B70"/>
    <w:rsid w:val="00125C31"/>
    <w:rsid w:val="00125ED1"/>
    <w:rsid w:val="0012649C"/>
    <w:rsid w:val="00127370"/>
    <w:rsid w:val="0012760B"/>
    <w:rsid w:val="0013034B"/>
    <w:rsid w:val="00131EBE"/>
    <w:rsid w:val="001321A3"/>
    <w:rsid w:val="0013251F"/>
    <w:rsid w:val="00132787"/>
    <w:rsid w:val="001328E8"/>
    <w:rsid w:val="00132E4E"/>
    <w:rsid w:val="001335E0"/>
    <w:rsid w:val="00134F6A"/>
    <w:rsid w:val="00135C17"/>
    <w:rsid w:val="001370A9"/>
    <w:rsid w:val="00137132"/>
    <w:rsid w:val="001373FD"/>
    <w:rsid w:val="00137A33"/>
    <w:rsid w:val="00140073"/>
    <w:rsid w:val="00140401"/>
    <w:rsid w:val="00141ACA"/>
    <w:rsid w:val="0014241C"/>
    <w:rsid w:val="001438FE"/>
    <w:rsid w:val="00143A43"/>
    <w:rsid w:val="00143CB8"/>
    <w:rsid w:val="0014465B"/>
    <w:rsid w:val="00145313"/>
    <w:rsid w:val="0014546B"/>
    <w:rsid w:val="00145E8D"/>
    <w:rsid w:val="001461B5"/>
    <w:rsid w:val="00146B13"/>
    <w:rsid w:val="001474B7"/>
    <w:rsid w:val="00147873"/>
    <w:rsid w:val="00151C2E"/>
    <w:rsid w:val="00152FF0"/>
    <w:rsid w:val="00153404"/>
    <w:rsid w:val="001535CA"/>
    <w:rsid w:val="00153942"/>
    <w:rsid w:val="00153AD4"/>
    <w:rsid w:val="00153E17"/>
    <w:rsid w:val="001544FC"/>
    <w:rsid w:val="00154B61"/>
    <w:rsid w:val="0015501F"/>
    <w:rsid w:val="00155656"/>
    <w:rsid w:val="001559F7"/>
    <w:rsid w:val="00155A3C"/>
    <w:rsid w:val="00156619"/>
    <w:rsid w:val="00157FC5"/>
    <w:rsid w:val="00160778"/>
    <w:rsid w:val="00160818"/>
    <w:rsid w:val="001613AD"/>
    <w:rsid w:val="00161772"/>
    <w:rsid w:val="00161AE3"/>
    <w:rsid w:val="001621A6"/>
    <w:rsid w:val="0016280A"/>
    <w:rsid w:val="0016295A"/>
    <w:rsid w:val="00162D27"/>
    <w:rsid w:val="001637ED"/>
    <w:rsid w:val="00163D95"/>
    <w:rsid w:val="00163DF8"/>
    <w:rsid w:val="00164864"/>
    <w:rsid w:val="00164D8D"/>
    <w:rsid w:val="00165102"/>
    <w:rsid w:val="001665DB"/>
    <w:rsid w:val="001667CD"/>
    <w:rsid w:val="001704F0"/>
    <w:rsid w:val="0017181E"/>
    <w:rsid w:val="0017187A"/>
    <w:rsid w:val="0017222F"/>
    <w:rsid w:val="00172D50"/>
    <w:rsid w:val="00173064"/>
    <w:rsid w:val="001737D6"/>
    <w:rsid w:val="00173866"/>
    <w:rsid w:val="001740B9"/>
    <w:rsid w:val="00174B12"/>
    <w:rsid w:val="00174D70"/>
    <w:rsid w:val="0017508C"/>
    <w:rsid w:val="00175518"/>
    <w:rsid w:val="00175EEC"/>
    <w:rsid w:val="001765EC"/>
    <w:rsid w:val="0017749C"/>
    <w:rsid w:val="00177948"/>
    <w:rsid w:val="00177DFA"/>
    <w:rsid w:val="00180D13"/>
    <w:rsid w:val="00181227"/>
    <w:rsid w:val="00181311"/>
    <w:rsid w:val="001822DD"/>
    <w:rsid w:val="0018466B"/>
    <w:rsid w:val="001847DC"/>
    <w:rsid w:val="0018565F"/>
    <w:rsid w:val="0018616F"/>
    <w:rsid w:val="00186C1C"/>
    <w:rsid w:val="00186D96"/>
    <w:rsid w:val="00187097"/>
    <w:rsid w:val="001874DE"/>
    <w:rsid w:val="00187510"/>
    <w:rsid w:val="00187C94"/>
    <w:rsid w:val="00187E6A"/>
    <w:rsid w:val="00187F5A"/>
    <w:rsid w:val="001911C1"/>
    <w:rsid w:val="001913C0"/>
    <w:rsid w:val="001922E9"/>
    <w:rsid w:val="0019247D"/>
    <w:rsid w:val="0019412A"/>
    <w:rsid w:val="001949EA"/>
    <w:rsid w:val="00195831"/>
    <w:rsid w:val="001959F1"/>
    <w:rsid w:val="00196CE2"/>
    <w:rsid w:val="00197304"/>
    <w:rsid w:val="00197E9B"/>
    <w:rsid w:val="001A03B4"/>
    <w:rsid w:val="001A0685"/>
    <w:rsid w:val="001A09D5"/>
    <w:rsid w:val="001A0E56"/>
    <w:rsid w:val="001A1278"/>
    <w:rsid w:val="001A1437"/>
    <w:rsid w:val="001A1CF6"/>
    <w:rsid w:val="001A20E0"/>
    <w:rsid w:val="001A28DE"/>
    <w:rsid w:val="001A2FF8"/>
    <w:rsid w:val="001A33EE"/>
    <w:rsid w:val="001A3639"/>
    <w:rsid w:val="001A3797"/>
    <w:rsid w:val="001A3D0A"/>
    <w:rsid w:val="001A484D"/>
    <w:rsid w:val="001A568D"/>
    <w:rsid w:val="001A5998"/>
    <w:rsid w:val="001A61AB"/>
    <w:rsid w:val="001A6236"/>
    <w:rsid w:val="001A6327"/>
    <w:rsid w:val="001A6378"/>
    <w:rsid w:val="001A698F"/>
    <w:rsid w:val="001A753E"/>
    <w:rsid w:val="001A7DA7"/>
    <w:rsid w:val="001A7E06"/>
    <w:rsid w:val="001B03B9"/>
    <w:rsid w:val="001B0423"/>
    <w:rsid w:val="001B07A4"/>
    <w:rsid w:val="001B0AF9"/>
    <w:rsid w:val="001B28C3"/>
    <w:rsid w:val="001B2944"/>
    <w:rsid w:val="001B2F2B"/>
    <w:rsid w:val="001B300C"/>
    <w:rsid w:val="001B43B5"/>
    <w:rsid w:val="001B499B"/>
    <w:rsid w:val="001B4F9F"/>
    <w:rsid w:val="001B6092"/>
    <w:rsid w:val="001B6BCF"/>
    <w:rsid w:val="001B6DED"/>
    <w:rsid w:val="001B7ED3"/>
    <w:rsid w:val="001B7EF7"/>
    <w:rsid w:val="001C07A2"/>
    <w:rsid w:val="001C0A6F"/>
    <w:rsid w:val="001C109F"/>
    <w:rsid w:val="001C137D"/>
    <w:rsid w:val="001C1618"/>
    <w:rsid w:val="001C1F28"/>
    <w:rsid w:val="001C209F"/>
    <w:rsid w:val="001C24DC"/>
    <w:rsid w:val="001C2A2D"/>
    <w:rsid w:val="001C2BBE"/>
    <w:rsid w:val="001C36EB"/>
    <w:rsid w:val="001C3A45"/>
    <w:rsid w:val="001C49FC"/>
    <w:rsid w:val="001C4FD7"/>
    <w:rsid w:val="001C5170"/>
    <w:rsid w:val="001C522A"/>
    <w:rsid w:val="001C52B1"/>
    <w:rsid w:val="001C53A5"/>
    <w:rsid w:val="001C5814"/>
    <w:rsid w:val="001C66BE"/>
    <w:rsid w:val="001C7024"/>
    <w:rsid w:val="001C78CF"/>
    <w:rsid w:val="001C79FF"/>
    <w:rsid w:val="001C7C92"/>
    <w:rsid w:val="001D0558"/>
    <w:rsid w:val="001D05AD"/>
    <w:rsid w:val="001D1641"/>
    <w:rsid w:val="001D1F73"/>
    <w:rsid w:val="001D2880"/>
    <w:rsid w:val="001D2B1A"/>
    <w:rsid w:val="001D3012"/>
    <w:rsid w:val="001D4B40"/>
    <w:rsid w:val="001D4E90"/>
    <w:rsid w:val="001D533B"/>
    <w:rsid w:val="001D56C1"/>
    <w:rsid w:val="001D698D"/>
    <w:rsid w:val="001D6FFD"/>
    <w:rsid w:val="001D7963"/>
    <w:rsid w:val="001D7EA4"/>
    <w:rsid w:val="001E087D"/>
    <w:rsid w:val="001E12B4"/>
    <w:rsid w:val="001E1EAE"/>
    <w:rsid w:val="001E2C01"/>
    <w:rsid w:val="001E2C87"/>
    <w:rsid w:val="001E2EEE"/>
    <w:rsid w:val="001E3E37"/>
    <w:rsid w:val="001E50D1"/>
    <w:rsid w:val="001E5232"/>
    <w:rsid w:val="001E6BF7"/>
    <w:rsid w:val="001E7B15"/>
    <w:rsid w:val="001E7B61"/>
    <w:rsid w:val="001F09DF"/>
    <w:rsid w:val="001F1010"/>
    <w:rsid w:val="001F15D5"/>
    <w:rsid w:val="001F1DAE"/>
    <w:rsid w:val="001F219B"/>
    <w:rsid w:val="001F21CA"/>
    <w:rsid w:val="001F2211"/>
    <w:rsid w:val="001F22DF"/>
    <w:rsid w:val="001F2641"/>
    <w:rsid w:val="001F32F5"/>
    <w:rsid w:val="001F35B8"/>
    <w:rsid w:val="001F37D9"/>
    <w:rsid w:val="001F45A7"/>
    <w:rsid w:val="00200CC9"/>
    <w:rsid w:val="002012BD"/>
    <w:rsid w:val="00203047"/>
    <w:rsid w:val="00203BA7"/>
    <w:rsid w:val="0020405C"/>
    <w:rsid w:val="00204257"/>
    <w:rsid w:val="00204FF7"/>
    <w:rsid w:val="00205E69"/>
    <w:rsid w:val="002063D6"/>
    <w:rsid w:val="00206B70"/>
    <w:rsid w:val="00206C3D"/>
    <w:rsid w:val="00206DF6"/>
    <w:rsid w:val="002075C6"/>
    <w:rsid w:val="00210324"/>
    <w:rsid w:val="00210787"/>
    <w:rsid w:val="002112E2"/>
    <w:rsid w:val="002120A4"/>
    <w:rsid w:val="0021260A"/>
    <w:rsid w:val="00213D4E"/>
    <w:rsid w:val="0021404F"/>
    <w:rsid w:val="00214F57"/>
    <w:rsid w:val="00215539"/>
    <w:rsid w:val="00215A28"/>
    <w:rsid w:val="0021610C"/>
    <w:rsid w:val="00216862"/>
    <w:rsid w:val="00216E66"/>
    <w:rsid w:val="00217BCC"/>
    <w:rsid w:val="00217FB7"/>
    <w:rsid w:val="0022010A"/>
    <w:rsid w:val="002202C4"/>
    <w:rsid w:val="002204B3"/>
    <w:rsid w:val="00220C3A"/>
    <w:rsid w:val="00222A8E"/>
    <w:rsid w:val="0022320E"/>
    <w:rsid w:val="0022340E"/>
    <w:rsid w:val="002239D9"/>
    <w:rsid w:val="00223B41"/>
    <w:rsid w:val="00223BBC"/>
    <w:rsid w:val="00223F04"/>
    <w:rsid w:val="00224821"/>
    <w:rsid w:val="0022492D"/>
    <w:rsid w:val="002249B5"/>
    <w:rsid w:val="00225058"/>
    <w:rsid w:val="00225C12"/>
    <w:rsid w:val="00225F62"/>
    <w:rsid w:val="0022638E"/>
    <w:rsid w:val="00227834"/>
    <w:rsid w:val="002279EF"/>
    <w:rsid w:val="00227CA8"/>
    <w:rsid w:val="00230864"/>
    <w:rsid w:val="00231CAF"/>
    <w:rsid w:val="0023218C"/>
    <w:rsid w:val="0023486F"/>
    <w:rsid w:val="00234FA4"/>
    <w:rsid w:val="00235823"/>
    <w:rsid w:val="0023596F"/>
    <w:rsid w:val="00235B91"/>
    <w:rsid w:val="002362B3"/>
    <w:rsid w:val="002365FC"/>
    <w:rsid w:val="0023664E"/>
    <w:rsid w:val="00236773"/>
    <w:rsid w:val="00236923"/>
    <w:rsid w:val="00237381"/>
    <w:rsid w:val="002375BE"/>
    <w:rsid w:val="00240798"/>
    <w:rsid w:val="0024083C"/>
    <w:rsid w:val="00241614"/>
    <w:rsid w:val="00241F72"/>
    <w:rsid w:val="002422EA"/>
    <w:rsid w:val="00242571"/>
    <w:rsid w:val="0024297F"/>
    <w:rsid w:val="00243227"/>
    <w:rsid w:val="00243243"/>
    <w:rsid w:val="00243A56"/>
    <w:rsid w:val="00244B02"/>
    <w:rsid w:val="00245588"/>
    <w:rsid w:val="002455D7"/>
    <w:rsid w:val="002458C8"/>
    <w:rsid w:val="00245935"/>
    <w:rsid w:val="00245BFF"/>
    <w:rsid w:val="00245DDE"/>
    <w:rsid w:val="0024635F"/>
    <w:rsid w:val="002464A7"/>
    <w:rsid w:val="002474B9"/>
    <w:rsid w:val="00247A72"/>
    <w:rsid w:val="00247A74"/>
    <w:rsid w:val="00250288"/>
    <w:rsid w:val="00251453"/>
    <w:rsid w:val="0025168E"/>
    <w:rsid w:val="00251934"/>
    <w:rsid w:val="00251B2B"/>
    <w:rsid w:val="00251BE6"/>
    <w:rsid w:val="00252431"/>
    <w:rsid w:val="00252441"/>
    <w:rsid w:val="002530F3"/>
    <w:rsid w:val="00253CE2"/>
    <w:rsid w:val="00254D2A"/>
    <w:rsid w:val="00254F33"/>
    <w:rsid w:val="00255299"/>
    <w:rsid w:val="002552B2"/>
    <w:rsid w:val="002554E7"/>
    <w:rsid w:val="0025596E"/>
    <w:rsid w:val="00256BC3"/>
    <w:rsid w:val="0025737B"/>
    <w:rsid w:val="00257EDD"/>
    <w:rsid w:val="00261259"/>
    <w:rsid w:val="00261490"/>
    <w:rsid w:val="00263207"/>
    <w:rsid w:val="00263E0F"/>
    <w:rsid w:val="00264BA9"/>
    <w:rsid w:val="00265501"/>
    <w:rsid w:val="00265D5F"/>
    <w:rsid w:val="00266306"/>
    <w:rsid w:val="002666C2"/>
    <w:rsid w:val="00266E71"/>
    <w:rsid w:val="002674BB"/>
    <w:rsid w:val="002712B9"/>
    <w:rsid w:val="0027146D"/>
    <w:rsid w:val="002714E0"/>
    <w:rsid w:val="00271B2F"/>
    <w:rsid w:val="00273EFA"/>
    <w:rsid w:val="002748FE"/>
    <w:rsid w:val="0027532E"/>
    <w:rsid w:val="0027538E"/>
    <w:rsid w:val="0027655F"/>
    <w:rsid w:val="00280336"/>
    <w:rsid w:val="0028084B"/>
    <w:rsid w:val="00280C11"/>
    <w:rsid w:val="00282032"/>
    <w:rsid w:val="0028230E"/>
    <w:rsid w:val="002828E8"/>
    <w:rsid w:val="00283C19"/>
    <w:rsid w:val="002842EE"/>
    <w:rsid w:val="0028481E"/>
    <w:rsid w:val="00284AAD"/>
    <w:rsid w:val="0028513B"/>
    <w:rsid w:val="0028519C"/>
    <w:rsid w:val="00286E1B"/>
    <w:rsid w:val="00286ECC"/>
    <w:rsid w:val="002877B7"/>
    <w:rsid w:val="00290189"/>
    <w:rsid w:val="002902F6"/>
    <w:rsid w:val="00291F0C"/>
    <w:rsid w:val="002926CF"/>
    <w:rsid w:val="002929AA"/>
    <w:rsid w:val="00292E52"/>
    <w:rsid w:val="00293518"/>
    <w:rsid w:val="00293738"/>
    <w:rsid w:val="00293C6D"/>
    <w:rsid w:val="002942C0"/>
    <w:rsid w:val="00294CCF"/>
    <w:rsid w:val="00295AD8"/>
    <w:rsid w:val="00295D7B"/>
    <w:rsid w:val="00297EB4"/>
    <w:rsid w:val="00297F1F"/>
    <w:rsid w:val="002A0289"/>
    <w:rsid w:val="002A1668"/>
    <w:rsid w:val="002A25CF"/>
    <w:rsid w:val="002A26D1"/>
    <w:rsid w:val="002A2FB6"/>
    <w:rsid w:val="002A3688"/>
    <w:rsid w:val="002A38EB"/>
    <w:rsid w:val="002A48EA"/>
    <w:rsid w:val="002A5173"/>
    <w:rsid w:val="002A53BE"/>
    <w:rsid w:val="002A5893"/>
    <w:rsid w:val="002A5E5A"/>
    <w:rsid w:val="002B0C29"/>
    <w:rsid w:val="002B16E7"/>
    <w:rsid w:val="002B18E8"/>
    <w:rsid w:val="002B23E5"/>
    <w:rsid w:val="002B41B4"/>
    <w:rsid w:val="002B45F4"/>
    <w:rsid w:val="002B5A0F"/>
    <w:rsid w:val="002B69A3"/>
    <w:rsid w:val="002B74BA"/>
    <w:rsid w:val="002B7713"/>
    <w:rsid w:val="002B7E0E"/>
    <w:rsid w:val="002C0128"/>
    <w:rsid w:val="002C03F5"/>
    <w:rsid w:val="002C0C68"/>
    <w:rsid w:val="002C1D40"/>
    <w:rsid w:val="002C1DE3"/>
    <w:rsid w:val="002C2292"/>
    <w:rsid w:val="002C254C"/>
    <w:rsid w:val="002C2E2A"/>
    <w:rsid w:val="002C2FCE"/>
    <w:rsid w:val="002C3D3D"/>
    <w:rsid w:val="002C4CF9"/>
    <w:rsid w:val="002C56E0"/>
    <w:rsid w:val="002C58AC"/>
    <w:rsid w:val="002C5F74"/>
    <w:rsid w:val="002C68F7"/>
    <w:rsid w:val="002C7277"/>
    <w:rsid w:val="002C772B"/>
    <w:rsid w:val="002D01EC"/>
    <w:rsid w:val="002D13D3"/>
    <w:rsid w:val="002D30EE"/>
    <w:rsid w:val="002D409B"/>
    <w:rsid w:val="002D477A"/>
    <w:rsid w:val="002D4C12"/>
    <w:rsid w:val="002D4C7A"/>
    <w:rsid w:val="002D4DDF"/>
    <w:rsid w:val="002D4E17"/>
    <w:rsid w:val="002D5037"/>
    <w:rsid w:val="002D5C16"/>
    <w:rsid w:val="002D6A2D"/>
    <w:rsid w:val="002D752E"/>
    <w:rsid w:val="002D7C5E"/>
    <w:rsid w:val="002D7E14"/>
    <w:rsid w:val="002E02F6"/>
    <w:rsid w:val="002E048E"/>
    <w:rsid w:val="002E0D9C"/>
    <w:rsid w:val="002E21D9"/>
    <w:rsid w:val="002E249B"/>
    <w:rsid w:val="002E262D"/>
    <w:rsid w:val="002E28A6"/>
    <w:rsid w:val="002E3952"/>
    <w:rsid w:val="002E4A21"/>
    <w:rsid w:val="002E4E80"/>
    <w:rsid w:val="002E4F18"/>
    <w:rsid w:val="002E58DF"/>
    <w:rsid w:val="002E5958"/>
    <w:rsid w:val="002E5A37"/>
    <w:rsid w:val="002E63D3"/>
    <w:rsid w:val="002E6D1F"/>
    <w:rsid w:val="002F0763"/>
    <w:rsid w:val="002F0C93"/>
    <w:rsid w:val="002F0CE8"/>
    <w:rsid w:val="002F0FEE"/>
    <w:rsid w:val="002F2BD6"/>
    <w:rsid w:val="002F2CB5"/>
    <w:rsid w:val="002F3370"/>
    <w:rsid w:val="002F3386"/>
    <w:rsid w:val="002F37B9"/>
    <w:rsid w:val="002F3E28"/>
    <w:rsid w:val="002F4449"/>
    <w:rsid w:val="002F4465"/>
    <w:rsid w:val="002F4AC4"/>
    <w:rsid w:val="002F4DAD"/>
    <w:rsid w:val="002F5A27"/>
    <w:rsid w:val="002F5FA5"/>
    <w:rsid w:val="002F659F"/>
    <w:rsid w:val="002F6711"/>
    <w:rsid w:val="002F6A4E"/>
    <w:rsid w:val="002F6DCA"/>
    <w:rsid w:val="002F76A7"/>
    <w:rsid w:val="002F7B30"/>
    <w:rsid w:val="00300418"/>
    <w:rsid w:val="00300B03"/>
    <w:rsid w:val="00300BDE"/>
    <w:rsid w:val="003012A5"/>
    <w:rsid w:val="003019A6"/>
    <w:rsid w:val="003025A1"/>
    <w:rsid w:val="00302CC2"/>
    <w:rsid w:val="00303871"/>
    <w:rsid w:val="00303DE9"/>
    <w:rsid w:val="00304791"/>
    <w:rsid w:val="00304992"/>
    <w:rsid w:val="0030558E"/>
    <w:rsid w:val="00306282"/>
    <w:rsid w:val="00306529"/>
    <w:rsid w:val="00306B18"/>
    <w:rsid w:val="003070AC"/>
    <w:rsid w:val="00307A35"/>
    <w:rsid w:val="00307C7E"/>
    <w:rsid w:val="0031089D"/>
    <w:rsid w:val="00310FD1"/>
    <w:rsid w:val="0031216A"/>
    <w:rsid w:val="00314899"/>
    <w:rsid w:val="003158E6"/>
    <w:rsid w:val="00316052"/>
    <w:rsid w:val="00316500"/>
    <w:rsid w:val="00317273"/>
    <w:rsid w:val="00317ED9"/>
    <w:rsid w:val="0032051E"/>
    <w:rsid w:val="0032131D"/>
    <w:rsid w:val="003225FA"/>
    <w:rsid w:val="00323C8E"/>
    <w:rsid w:val="00323E9E"/>
    <w:rsid w:val="00323F8F"/>
    <w:rsid w:val="003240D6"/>
    <w:rsid w:val="00324120"/>
    <w:rsid w:val="0032443B"/>
    <w:rsid w:val="0032530F"/>
    <w:rsid w:val="003256A7"/>
    <w:rsid w:val="00325B0D"/>
    <w:rsid w:val="00325B8C"/>
    <w:rsid w:val="00326218"/>
    <w:rsid w:val="00326307"/>
    <w:rsid w:val="00326410"/>
    <w:rsid w:val="0032669C"/>
    <w:rsid w:val="00326DF9"/>
    <w:rsid w:val="00327BE7"/>
    <w:rsid w:val="003303CA"/>
    <w:rsid w:val="00330786"/>
    <w:rsid w:val="00330998"/>
    <w:rsid w:val="00330C8A"/>
    <w:rsid w:val="00330D22"/>
    <w:rsid w:val="003312CC"/>
    <w:rsid w:val="003313FA"/>
    <w:rsid w:val="00331519"/>
    <w:rsid w:val="00332046"/>
    <w:rsid w:val="003326F9"/>
    <w:rsid w:val="003327C0"/>
    <w:rsid w:val="00332A1B"/>
    <w:rsid w:val="00333CFE"/>
    <w:rsid w:val="00334437"/>
    <w:rsid w:val="00334719"/>
    <w:rsid w:val="00334918"/>
    <w:rsid w:val="00334C6E"/>
    <w:rsid w:val="00337DEA"/>
    <w:rsid w:val="0034079C"/>
    <w:rsid w:val="00340F9B"/>
    <w:rsid w:val="003413DB"/>
    <w:rsid w:val="00341F25"/>
    <w:rsid w:val="00342F5F"/>
    <w:rsid w:val="003431E5"/>
    <w:rsid w:val="0034370E"/>
    <w:rsid w:val="00343710"/>
    <w:rsid w:val="00343FF4"/>
    <w:rsid w:val="0034474F"/>
    <w:rsid w:val="00345390"/>
    <w:rsid w:val="0034544D"/>
    <w:rsid w:val="003459F8"/>
    <w:rsid w:val="00345CE2"/>
    <w:rsid w:val="00347E58"/>
    <w:rsid w:val="00350D65"/>
    <w:rsid w:val="0035163F"/>
    <w:rsid w:val="00351A90"/>
    <w:rsid w:val="00351D62"/>
    <w:rsid w:val="00352567"/>
    <w:rsid w:val="00352ACA"/>
    <w:rsid w:val="00353896"/>
    <w:rsid w:val="003542C8"/>
    <w:rsid w:val="0035475E"/>
    <w:rsid w:val="0035503A"/>
    <w:rsid w:val="0035543C"/>
    <w:rsid w:val="003568AF"/>
    <w:rsid w:val="003568DB"/>
    <w:rsid w:val="00356B26"/>
    <w:rsid w:val="003576A1"/>
    <w:rsid w:val="003579F0"/>
    <w:rsid w:val="00357CD6"/>
    <w:rsid w:val="00357F1C"/>
    <w:rsid w:val="003622EE"/>
    <w:rsid w:val="003625EA"/>
    <w:rsid w:val="0036264D"/>
    <w:rsid w:val="00362AF9"/>
    <w:rsid w:val="00362B35"/>
    <w:rsid w:val="00363EE0"/>
    <w:rsid w:val="00364596"/>
    <w:rsid w:val="00364A08"/>
    <w:rsid w:val="0036510B"/>
    <w:rsid w:val="00365A46"/>
    <w:rsid w:val="003667F8"/>
    <w:rsid w:val="003711AF"/>
    <w:rsid w:val="00371448"/>
    <w:rsid w:val="00371F1D"/>
    <w:rsid w:val="00372D2B"/>
    <w:rsid w:val="00372FF0"/>
    <w:rsid w:val="003732F1"/>
    <w:rsid w:val="0037364D"/>
    <w:rsid w:val="003736CC"/>
    <w:rsid w:val="00374C63"/>
    <w:rsid w:val="00375D39"/>
    <w:rsid w:val="00376AA3"/>
    <w:rsid w:val="00380F53"/>
    <w:rsid w:val="003811C4"/>
    <w:rsid w:val="003813C1"/>
    <w:rsid w:val="00382686"/>
    <w:rsid w:val="00383CBF"/>
    <w:rsid w:val="003840F4"/>
    <w:rsid w:val="0038431D"/>
    <w:rsid w:val="003844D3"/>
    <w:rsid w:val="00384C4C"/>
    <w:rsid w:val="00384ED9"/>
    <w:rsid w:val="003859EB"/>
    <w:rsid w:val="0038693C"/>
    <w:rsid w:val="00386D26"/>
    <w:rsid w:val="003875BA"/>
    <w:rsid w:val="003879BC"/>
    <w:rsid w:val="00387CB1"/>
    <w:rsid w:val="00387CD9"/>
    <w:rsid w:val="00387F49"/>
    <w:rsid w:val="003902A1"/>
    <w:rsid w:val="00390405"/>
    <w:rsid w:val="003906FB"/>
    <w:rsid w:val="0039120C"/>
    <w:rsid w:val="00391252"/>
    <w:rsid w:val="00392B81"/>
    <w:rsid w:val="00392ED8"/>
    <w:rsid w:val="00393164"/>
    <w:rsid w:val="00393807"/>
    <w:rsid w:val="00393C92"/>
    <w:rsid w:val="00394BA9"/>
    <w:rsid w:val="00394DF3"/>
    <w:rsid w:val="00395592"/>
    <w:rsid w:val="00395929"/>
    <w:rsid w:val="00395D18"/>
    <w:rsid w:val="00396730"/>
    <w:rsid w:val="00396B8B"/>
    <w:rsid w:val="003976F4"/>
    <w:rsid w:val="003A31A7"/>
    <w:rsid w:val="003A322D"/>
    <w:rsid w:val="003A3F7A"/>
    <w:rsid w:val="003A42EC"/>
    <w:rsid w:val="003A50B5"/>
    <w:rsid w:val="003A6804"/>
    <w:rsid w:val="003A76E8"/>
    <w:rsid w:val="003B02BF"/>
    <w:rsid w:val="003B032C"/>
    <w:rsid w:val="003B1178"/>
    <w:rsid w:val="003B18F8"/>
    <w:rsid w:val="003B19B5"/>
    <w:rsid w:val="003B2977"/>
    <w:rsid w:val="003B2DBF"/>
    <w:rsid w:val="003B2F6A"/>
    <w:rsid w:val="003B30D3"/>
    <w:rsid w:val="003B32EA"/>
    <w:rsid w:val="003B3569"/>
    <w:rsid w:val="003B4CC9"/>
    <w:rsid w:val="003B4DDB"/>
    <w:rsid w:val="003B59AD"/>
    <w:rsid w:val="003B5BF3"/>
    <w:rsid w:val="003B635B"/>
    <w:rsid w:val="003B7718"/>
    <w:rsid w:val="003B790B"/>
    <w:rsid w:val="003C081C"/>
    <w:rsid w:val="003C0941"/>
    <w:rsid w:val="003C1290"/>
    <w:rsid w:val="003C1C12"/>
    <w:rsid w:val="003C2293"/>
    <w:rsid w:val="003C2D5C"/>
    <w:rsid w:val="003C2FDE"/>
    <w:rsid w:val="003C46C5"/>
    <w:rsid w:val="003C48A7"/>
    <w:rsid w:val="003C4A79"/>
    <w:rsid w:val="003C4E70"/>
    <w:rsid w:val="003C542F"/>
    <w:rsid w:val="003C5FC2"/>
    <w:rsid w:val="003C74B9"/>
    <w:rsid w:val="003D11CD"/>
    <w:rsid w:val="003D19A7"/>
    <w:rsid w:val="003D1EBF"/>
    <w:rsid w:val="003D36E5"/>
    <w:rsid w:val="003D3A11"/>
    <w:rsid w:val="003D3B66"/>
    <w:rsid w:val="003D3B80"/>
    <w:rsid w:val="003D4843"/>
    <w:rsid w:val="003D5CE1"/>
    <w:rsid w:val="003D63CB"/>
    <w:rsid w:val="003D65BE"/>
    <w:rsid w:val="003D6FB6"/>
    <w:rsid w:val="003E0A66"/>
    <w:rsid w:val="003E0B3F"/>
    <w:rsid w:val="003E1945"/>
    <w:rsid w:val="003E368E"/>
    <w:rsid w:val="003E370F"/>
    <w:rsid w:val="003E3790"/>
    <w:rsid w:val="003E44C1"/>
    <w:rsid w:val="003E5EC6"/>
    <w:rsid w:val="003E6CFA"/>
    <w:rsid w:val="003F133C"/>
    <w:rsid w:val="003F2692"/>
    <w:rsid w:val="003F2D6C"/>
    <w:rsid w:val="003F2EB3"/>
    <w:rsid w:val="003F2ECB"/>
    <w:rsid w:val="003F3EB0"/>
    <w:rsid w:val="003F402D"/>
    <w:rsid w:val="003F4C47"/>
    <w:rsid w:val="003F55A0"/>
    <w:rsid w:val="003F5D48"/>
    <w:rsid w:val="003F5F3C"/>
    <w:rsid w:val="003F691C"/>
    <w:rsid w:val="003F76BB"/>
    <w:rsid w:val="003F7C81"/>
    <w:rsid w:val="004001C2"/>
    <w:rsid w:val="00400250"/>
    <w:rsid w:val="00401767"/>
    <w:rsid w:val="00401C83"/>
    <w:rsid w:val="004025B3"/>
    <w:rsid w:val="00402D64"/>
    <w:rsid w:val="00402E61"/>
    <w:rsid w:val="00404432"/>
    <w:rsid w:val="004046EA"/>
    <w:rsid w:val="0040482D"/>
    <w:rsid w:val="00404B57"/>
    <w:rsid w:val="00404CBB"/>
    <w:rsid w:val="00404D4A"/>
    <w:rsid w:val="004054E0"/>
    <w:rsid w:val="004061A5"/>
    <w:rsid w:val="00407A88"/>
    <w:rsid w:val="00410632"/>
    <w:rsid w:val="0041198F"/>
    <w:rsid w:val="004125D4"/>
    <w:rsid w:val="00412673"/>
    <w:rsid w:val="00412BAF"/>
    <w:rsid w:val="00413667"/>
    <w:rsid w:val="0041372D"/>
    <w:rsid w:val="004144A8"/>
    <w:rsid w:val="00414FE6"/>
    <w:rsid w:val="004152CC"/>
    <w:rsid w:val="00415E7D"/>
    <w:rsid w:val="00416773"/>
    <w:rsid w:val="0042026F"/>
    <w:rsid w:val="00420272"/>
    <w:rsid w:val="00420B7E"/>
    <w:rsid w:val="004225AF"/>
    <w:rsid w:val="00422CFE"/>
    <w:rsid w:val="00423971"/>
    <w:rsid w:val="00423F1F"/>
    <w:rsid w:val="004245FE"/>
    <w:rsid w:val="00424C28"/>
    <w:rsid w:val="00425351"/>
    <w:rsid w:val="00425394"/>
    <w:rsid w:val="00425930"/>
    <w:rsid w:val="00425C4B"/>
    <w:rsid w:val="00425D74"/>
    <w:rsid w:val="00425F94"/>
    <w:rsid w:val="00426A3E"/>
    <w:rsid w:val="00426B19"/>
    <w:rsid w:val="00426EE2"/>
    <w:rsid w:val="00427090"/>
    <w:rsid w:val="004313B7"/>
    <w:rsid w:val="00431D8F"/>
    <w:rsid w:val="00432501"/>
    <w:rsid w:val="00432C0D"/>
    <w:rsid w:val="0043388D"/>
    <w:rsid w:val="00433DBA"/>
    <w:rsid w:val="00433F19"/>
    <w:rsid w:val="0043439B"/>
    <w:rsid w:val="004344BD"/>
    <w:rsid w:val="00434953"/>
    <w:rsid w:val="00434987"/>
    <w:rsid w:val="00435561"/>
    <w:rsid w:val="00435AD9"/>
    <w:rsid w:val="00435BA7"/>
    <w:rsid w:val="00436092"/>
    <w:rsid w:val="0043627E"/>
    <w:rsid w:val="00436B3C"/>
    <w:rsid w:val="00436B48"/>
    <w:rsid w:val="00436CCB"/>
    <w:rsid w:val="00436D21"/>
    <w:rsid w:val="00437C6A"/>
    <w:rsid w:val="00437E33"/>
    <w:rsid w:val="00437E40"/>
    <w:rsid w:val="00441054"/>
    <w:rsid w:val="004412F4"/>
    <w:rsid w:val="004416B2"/>
    <w:rsid w:val="00441BE0"/>
    <w:rsid w:val="00441CD8"/>
    <w:rsid w:val="00441E1B"/>
    <w:rsid w:val="00442678"/>
    <w:rsid w:val="00443146"/>
    <w:rsid w:val="00443EC5"/>
    <w:rsid w:val="004442C0"/>
    <w:rsid w:val="004447C0"/>
    <w:rsid w:val="00444F58"/>
    <w:rsid w:val="00445821"/>
    <w:rsid w:val="0044585C"/>
    <w:rsid w:val="00445991"/>
    <w:rsid w:val="00445C08"/>
    <w:rsid w:val="00445C2B"/>
    <w:rsid w:val="00445E6E"/>
    <w:rsid w:val="0044600F"/>
    <w:rsid w:val="004466EB"/>
    <w:rsid w:val="00451CB7"/>
    <w:rsid w:val="00452456"/>
    <w:rsid w:val="00453A29"/>
    <w:rsid w:val="00453AF2"/>
    <w:rsid w:val="00453DBF"/>
    <w:rsid w:val="00454259"/>
    <w:rsid w:val="004542E2"/>
    <w:rsid w:val="0045431F"/>
    <w:rsid w:val="00454461"/>
    <w:rsid w:val="00455249"/>
    <w:rsid w:val="00455C62"/>
    <w:rsid w:val="0045606A"/>
    <w:rsid w:val="0045627D"/>
    <w:rsid w:val="004571E8"/>
    <w:rsid w:val="0046053D"/>
    <w:rsid w:val="004609C5"/>
    <w:rsid w:val="00460B3F"/>
    <w:rsid w:val="00461073"/>
    <w:rsid w:val="004612E5"/>
    <w:rsid w:val="00461722"/>
    <w:rsid w:val="00461B53"/>
    <w:rsid w:val="00461B57"/>
    <w:rsid w:val="00462A11"/>
    <w:rsid w:val="00463145"/>
    <w:rsid w:val="0046327D"/>
    <w:rsid w:val="004649F3"/>
    <w:rsid w:val="00465306"/>
    <w:rsid w:val="0046569A"/>
    <w:rsid w:val="00465958"/>
    <w:rsid w:val="00465C02"/>
    <w:rsid w:val="00465F82"/>
    <w:rsid w:val="0046629A"/>
    <w:rsid w:val="004671F7"/>
    <w:rsid w:val="004704BB"/>
    <w:rsid w:val="00470503"/>
    <w:rsid w:val="00470692"/>
    <w:rsid w:val="00470944"/>
    <w:rsid w:val="00470A43"/>
    <w:rsid w:val="00470CDF"/>
    <w:rsid w:val="00470CE4"/>
    <w:rsid w:val="00470F53"/>
    <w:rsid w:val="004714CA"/>
    <w:rsid w:val="00471815"/>
    <w:rsid w:val="004726AC"/>
    <w:rsid w:val="00472888"/>
    <w:rsid w:val="004735CE"/>
    <w:rsid w:val="00473DA4"/>
    <w:rsid w:val="00474B64"/>
    <w:rsid w:val="00475909"/>
    <w:rsid w:val="004771BB"/>
    <w:rsid w:val="00477827"/>
    <w:rsid w:val="00480081"/>
    <w:rsid w:val="0048076F"/>
    <w:rsid w:val="00482A42"/>
    <w:rsid w:val="0048318A"/>
    <w:rsid w:val="00483507"/>
    <w:rsid w:val="00484344"/>
    <w:rsid w:val="00484C65"/>
    <w:rsid w:val="004852E2"/>
    <w:rsid w:val="00486395"/>
    <w:rsid w:val="0048666F"/>
    <w:rsid w:val="0048682B"/>
    <w:rsid w:val="00490E86"/>
    <w:rsid w:val="00491412"/>
    <w:rsid w:val="00491690"/>
    <w:rsid w:val="004917C3"/>
    <w:rsid w:val="004918EA"/>
    <w:rsid w:val="0049227C"/>
    <w:rsid w:val="00492B65"/>
    <w:rsid w:val="00492BCA"/>
    <w:rsid w:val="00492BF1"/>
    <w:rsid w:val="00492D01"/>
    <w:rsid w:val="00494998"/>
    <w:rsid w:val="00495218"/>
    <w:rsid w:val="004954E0"/>
    <w:rsid w:val="00495566"/>
    <w:rsid w:val="00495AAE"/>
    <w:rsid w:val="00496152"/>
    <w:rsid w:val="004964E3"/>
    <w:rsid w:val="004A0B0F"/>
    <w:rsid w:val="004A12CB"/>
    <w:rsid w:val="004A1834"/>
    <w:rsid w:val="004A20EB"/>
    <w:rsid w:val="004A2E71"/>
    <w:rsid w:val="004A3178"/>
    <w:rsid w:val="004A3545"/>
    <w:rsid w:val="004A3707"/>
    <w:rsid w:val="004A3D54"/>
    <w:rsid w:val="004A419A"/>
    <w:rsid w:val="004A46D3"/>
    <w:rsid w:val="004A4B6B"/>
    <w:rsid w:val="004A5189"/>
    <w:rsid w:val="004A5224"/>
    <w:rsid w:val="004A55C1"/>
    <w:rsid w:val="004A5714"/>
    <w:rsid w:val="004A5E1B"/>
    <w:rsid w:val="004A633F"/>
    <w:rsid w:val="004B0193"/>
    <w:rsid w:val="004B0E21"/>
    <w:rsid w:val="004B1692"/>
    <w:rsid w:val="004B16F9"/>
    <w:rsid w:val="004B1A6B"/>
    <w:rsid w:val="004B1A84"/>
    <w:rsid w:val="004B1D81"/>
    <w:rsid w:val="004B1E29"/>
    <w:rsid w:val="004B26CF"/>
    <w:rsid w:val="004B29E3"/>
    <w:rsid w:val="004B2C63"/>
    <w:rsid w:val="004B2EB2"/>
    <w:rsid w:val="004B354C"/>
    <w:rsid w:val="004B379A"/>
    <w:rsid w:val="004B43EE"/>
    <w:rsid w:val="004B47D3"/>
    <w:rsid w:val="004B6A9F"/>
    <w:rsid w:val="004B718E"/>
    <w:rsid w:val="004B78C5"/>
    <w:rsid w:val="004B7CB7"/>
    <w:rsid w:val="004B7EFB"/>
    <w:rsid w:val="004C02E9"/>
    <w:rsid w:val="004C108A"/>
    <w:rsid w:val="004C10F4"/>
    <w:rsid w:val="004C15EC"/>
    <w:rsid w:val="004C16C2"/>
    <w:rsid w:val="004C1831"/>
    <w:rsid w:val="004C2A3A"/>
    <w:rsid w:val="004C2F5C"/>
    <w:rsid w:val="004C3F88"/>
    <w:rsid w:val="004C578F"/>
    <w:rsid w:val="004C5C0F"/>
    <w:rsid w:val="004C5CCB"/>
    <w:rsid w:val="004C63E5"/>
    <w:rsid w:val="004C6686"/>
    <w:rsid w:val="004C6A36"/>
    <w:rsid w:val="004C7283"/>
    <w:rsid w:val="004C7A4A"/>
    <w:rsid w:val="004D0647"/>
    <w:rsid w:val="004D0CE9"/>
    <w:rsid w:val="004D1A07"/>
    <w:rsid w:val="004D2C6A"/>
    <w:rsid w:val="004D3714"/>
    <w:rsid w:val="004D3D01"/>
    <w:rsid w:val="004D3ED2"/>
    <w:rsid w:val="004D401E"/>
    <w:rsid w:val="004D4F0F"/>
    <w:rsid w:val="004D54A1"/>
    <w:rsid w:val="004D5735"/>
    <w:rsid w:val="004D5D54"/>
    <w:rsid w:val="004D633B"/>
    <w:rsid w:val="004D6B99"/>
    <w:rsid w:val="004D711B"/>
    <w:rsid w:val="004D774E"/>
    <w:rsid w:val="004D7E39"/>
    <w:rsid w:val="004E031F"/>
    <w:rsid w:val="004E17D3"/>
    <w:rsid w:val="004E17E0"/>
    <w:rsid w:val="004E2040"/>
    <w:rsid w:val="004E2070"/>
    <w:rsid w:val="004E5A5E"/>
    <w:rsid w:val="004E5AF3"/>
    <w:rsid w:val="004E5B53"/>
    <w:rsid w:val="004E6822"/>
    <w:rsid w:val="004E7F58"/>
    <w:rsid w:val="004F04DD"/>
    <w:rsid w:val="004F09AD"/>
    <w:rsid w:val="004F3D80"/>
    <w:rsid w:val="004F43A5"/>
    <w:rsid w:val="004F4D7F"/>
    <w:rsid w:val="004F580F"/>
    <w:rsid w:val="004F5DAE"/>
    <w:rsid w:val="004F600D"/>
    <w:rsid w:val="004F62FD"/>
    <w:rsid w:val="004F701D"/>
    <w:rsid w:val="004F7B52"/>
    <w:rsid w:val="00500077"/>
    <w:rsid w:val="005004A0"/>
    <w:rsid w:val="005009C2"/>
    <w:rsid w:val="00500EE1"/>
    <w:rsid w:val="00501EB0"/>
    <w:rsid w:val="00505AE8"/>
    <w:rsid w:val="00505C6E"/>
    <w:rsid w:val="00505E1E"/>
    <w:rsid w:val="00506C23"/>
    <w:rsid w:val="005070CD"/>
    <w:rsid w:val="005120CD"/>
    <w:rsid w:val="005120E8"/>
    <w:rsid w:val="0051282A"/>
    <w:rsid w:val="00512AAF"/>
    <w:rsid w:val="00512BC8"/>
    <w:rsid w:val="00512FFE"/>
    <w:rsid w:val="0051328D"/>
    <w:rsid w:val="005136A9"/>
    <w:rsid w:val="005148D2"/>
    <w:rsid w:val="00515DA0"/>
    <w:rsid w:val="00516430"/>
    <w:rsid w:val="00517696"/>
    <w:rsid w:val="005177F0"/>
    <w:rsid w:val="00517BCD"/>
    <w:rsid w:val="005204A2"/>
    <w:rsid w:val="00520925"/>
    <w:rsid w:val="00520EB4"/>
    <w:rsid w:val="00521388"/>
    <w:rsid w:val="00521FBC"/>
    <w:rsid w:val="00522AFA"/>
    <w:rsid w:val="00522E82"/>
    <w:rsid w:val="00523170"/>
    <w:rsid w:val="00523188"/>
    <w:rsid w:val="005231F9"/>
    <w:rsid w:val="0052336D"/>
    <w:rsid w:val="00523BB3"/>
    <w:rsid w:val="00523D88"/>
    <w:rsid w:val="005243D4"/>
    <w:rsid w:val="00524701"/>
    <w:rsid w:val="00525084"/>
    <w:rsid w:val="005264F9"/>
    <w:rsid w:val="00526AFB"/>
    <w:rsid w:val="00526D66"/>
    <w:rsid w:val="005308CB"/>
    <w:rsid w:val="00531BB7"/>
    <w:rsid w:val="00531D7F"/>
    <w:rsid w:val="00531DEB"/>
    <w:rsid w:val="00531EAF"/>
    <w:rsid w:val="00531EC8"/>
    <w:rsid w:val="005323B4"/>
    <w:rsid w:val="005324EF"/>
    <w:rsid w:val="00532E43"/>
    <w:rsid w:val="0053546F"/>
    <w:rsid w:val="005358BA"/>
    <w:rsid w:val="00535D14"/>
    <w:rsid w:val="005362B1"/>
    <w:rsid w:val="005362EE"/>
    <w:rsid w:val="00536A7E"/>
    <w:rsid w:val="00536B90"/>
    <w:rsid w:val="005402F3"/>
    <w:rsid w:val="00540606"/>
    <w:rsid w:val="00540620"/>
    <w:rsid w:val="0054100F"/>
    <w:rsid w:val="0054153A"/>
    <w:rsid w:val="005419A0"/>
    <w:rsid w:val="00542C7D"/>
    <w:rsid w:val="00543D65"/>
    <w:rsid w:val="00543EDC"/>
    <w:rsid w:val="00544290"/>
    <w:rsid w:val="005452DD"/>
    <w:rsid w:val="00545514"/>
    <w:rsid w:val="00545542"/>
    <w:rsid w:val="0054613A"/>
    <w:rsid w:val="0054792D"/>
    <w:rsid w:val="00547A01"/>
    <w:rsid w:val="00550A13"/>
    <w:rsid w:val="00550FFA"/>
    <w:rsid w:val="00551695"/>
    <w:rsid w:val="00551C3B"/>
    <w:rsid w:val="00552176"/>
    <w:rsid w:val="00552C69"/>
    <w:rsid w:val="00553330"/>
    <w:rsid w:val="0055442A"/>
    <w:rsid w:val="005545EB"/>
    <w:rsid w:val="005549F8"/>
    <w:rsid w:val="00554DB9"/>
    <w:rsid w:val="005556D5"/>
    <w:rsid w:val="00556457"/>
    <w:rsid w:val="005564BE"/>
    <w:rsid w:val="0055714F"/>
    <w:rsid w:val="005571BE"/>
    <w:rsid w:val="00560561"/>
    <w:rsid w:val="0056076C"/>
    <w:rsid w:val="00560AE5"/>
    <w:rsid w:val="00561AAF"/>
    <w:rsid w:val="005626C1"/>
    <w:rsid w:val="00562D58"/>
    <w:rsid w:val="005632FF"/>
    <w:rsid w:val="00563A0E"/>
    <w:rsid w:val="00563D9D"/>
    <w:rsid w:val="0056418B"/>
    <w:rsid w:val="00564281"/>
    <w:rsid w:val="00564783"/>
    <w:rsid w:val="00565B9C"/>
    <w:rsid w:val="00566132"/>
    <w:rsid w:val="00566A8E"/>
    <w:rsid w:val="00566CA1"/>
    <w:rsid w:val="00566E3E"/>
    <w:rsid w:val="005676EA"/>
    <w:rsid w:val="0056787F"/>
    <w:rsid w:val="00567D54"/>
    <w:rsid w:val="00570975"/>
    <w:rsid w:val="00570A3B"/>
    <w:rsid w:val="00570D9B"/>
    <w:rsid w:val="00571F1D"/>
    <w:rsid w:val="00572061"/>
    <w:rsid w:val="00572205"/>
    <w:rsid w:val="00572440"/>
    <w:rsid w:val="00572DB8"/>
    <w:rsid w:val="00573389"/>
    <w:rsid w:val="00574159"/>
    <w:rsid w:val="005753AF"/>
    <w:rsid w:val="005753C6"/>
    <w:rsid w:val="00575F60"/>
    <w:rsid w:val="0057612C"/>
    <w:rsid w:val="00576A07"/>
    <w:rsid w:val="00576C73"/>
    <w:rsid w:val="00577350"/>
    <w:rsid w:val="00577B2D"/>
    <w:rsid w:val="00577CF4"/>
    <w:rsid w:val="00577FC3"/>
    <w:rsid w:val="00580608"/>
    <w:rsid w:val="0058173A"/>
    <w:rsid w:val="00581D2C"/>
    <w:rsid w:val="00582C62"/>
    <w:rsid w:val="00583719"/>
    <w:rsid w:val="00583D9F"/>
    <w:rsid w:val="00584109"/>
    <w:rsid w:val="00584329"/>
    <w:rsid w:val="00584BC9"/>
    <w:rsid w:val="00584D49"/>
    <w:rsid w:val="005852EE"/>
    <w:rsid w:val="005859E8"/>
    <w:rsid w:val="00585A77"/>
    <w:rsid w:val="00585BE2"/>
    <w:rsid w:val="00586CDC"/>
    <w:rsid w:val="00586CE4"/>
    <w:rsid w:val="00586EF6"/>
    <w:rsid w:val="00587605"/>
    <w:rsid w:val="005879D6"/>
    <w:rsid w:val="00587E86"/>
    <w:rsid w:val="00590043"/>
    <w:rsid w:val="00590D60"/>
    <w:rsid w:val="005915DC"/>
    <w:rsid w:val="005922FD"/>
    <w:rsid w:val="00592CB2"/>
    <w:rsid w:val="00593BDC"/>
    <w:rsid w:val="0059405C"/>
    <w:rsid w:val="00594096"/>
    <w:rsid w:val="00594F36"/>
    <w:rsid w:val="005953F8"/>
    <w:rsid w:val="005959B9"/>
    <w:rsid w:val="0059614B"/>
    <w:rsid w:val="00596251"/>
    <w:rsid w:val="0059625A"/>
    <w:rsid w:val="00596451"/>
    <w:rsid w:val="005964FF"/>
    <w:rsid w:val="00596691"/>
    <w:rsid w:val="00597105"/>
    <w:rsid w:val="00597305"/>
    <w:rsid w:val="00597D65"/>
    <w:rsid w:val="005A0073"/>
    <w:rsid w:val="005A10C9"/>
    <w:rsid w:val="005A143C"/>
    <w:rsid w:val="005A2C8E"/>
    <w:rsid w:val="005A384D"/>
    <w:rsid w:val="005A3D5A"/>
    <w:rsid w:val="005A3FAF"/>
    <w:rsid w:val="005A461E"/>
    <w:rsid w:val="005A49A4"/>
    <w:rsid w:val="005A4BEC"/>
    <w:rsid w:val="005A5755"/>
    <w:rsid w:val="005A60ED"/>
    <w:rsid w:val="005A726C"/>
    <w:rsid w:val="005A77FC"/>
    <w:rsid w:val="005B00B2"/>
    <w:rsid w:val="005B0E7E"/>
    <w:rsid w:val="005B113C"/>
    <w:rsid w:val="005B1226"/>
    <w:rsid w:val="005B1D6D"/>
    <w:rsid w:val="005B1F05"/>
    <w:rsid w:val="005B2011"/>
    <w:rsid w:val="005B31AD"/>
    <w:rsid w:val="005B32E2"/>
    <w:rsid w:val="005B3D1C"/>
    <w:rsid w:val="005B4209"/>
    <w:rsid w:val="005B49D3"/>
    <w:rsid w:val="005B633E"/>
    <w:rsid w:val="005B6E29"/>
    <w:rsid w:val="005B73B2"/>
    <w:rsid w:val="005B7402"/>
    <w:rsid w:val="005B7641"/>
    <w:rsid w:val="005B7FE6"/>
    <w:rsid w:val="005C0308"/>
    <w:rsid w:val="005C0697"/>
    <w:rsid w:val="005C0B35"/>
    <w:rsid w:val="005C0C27"/>
    <w:rsid w:val="005C1FF3"/>
    <w:rsid w:val="005C41F9"/>
    <w:rsid w:val="005C45E8"/>
    <w:rsid w:val="005C4DA1"/>
    <w:rsid w:val="005C5604"/>
    <w:rsid w:val="005C5A2A"/>
    <w:rsid w:val="005C68D1"/>
    <w:rsid w:val="005C75BE"/>
    <w:rsid w:val="005C7722"/>
    <w:rsid w:val="005C7A1F"/>
    <w:rsid w:val="005C7ACF"/>
    <w:rsid w:val="005D0A00"/>
    <w:rsid w:val="005D119F"/>
    <w:rsid w:val="005D1776"/>
    <w:rsid w:val="005D27C4"/>
    <w:rsid w:val="005D32FC"/>
    <w:rsid w:val="005D4076"/>
    <w:rsid w:val="005D4D27"/>
    <w:rsid w:val="005D5400"/>
    <w:rsid w:val="005D595F"/>
    <w:rsid w:val="005D72EC"/>
    <w:rsid w:val="005D750B"/>
    <w:rsid w:val="005E137A"/>
    <w:rsid w:val="005E1702"/>
    <w:rsid w:val="005E1EF6"/>
    <w:rsid w:val="005E2D5F"/>
    <w:rsid w:val="005E2F77"/>
    <w:rsid w:val="005E33B0"/>
    <w:rsid w:val="005E420D"/>
    <w:rsid w:val="005E4E92"/>
    <w:rsid w:val="005E5BDF"/>
    <w:rsid w:val="005E66BB"/>
    <w:rsid w:val="005E6774"/>
    <w:rsid w:val="005E761F"/>
    <w:rsid w:val="005E7ACD"/>
    <w:rsid w:val="005F12FB"/>
    <w:rsid w:val="005F1A99"/>
    <w:rsid w:val="005F1E29"/>
    <w:rsid w:val="005F2427"/>
    <w:rsid w:val="005F29D1"/>
    <w:rsid w:val="005F2F36"/>
    <w:rsid w:val="005F3022"/>
    <w:rsid w:val="005F30B9"/>
    <w:rsid w:val="005F3999"/>
    <w:rsid w:val="005F4E90"/>
    <w:rsid w:val="005F4F39"/>
    <w:rsid w:val="005F6205"/>
    <w:rsid w:val="005F640A"/>
    <w:rsid w:val="005F6446"/>
    <w:rsid w:val="005F65B3"/>
    <w:rsid w:val="005F7438"/>
    <w:rsid w:val="006008E8"/>
    <w:rsid w:val="00601086"/>
    <w:rsid w:val="006014F9"/>
    <w:rsid w:val="00601CC8"/>
    <w:rsid w:val="00603597"/>
    <w:rsid w:val="006038A0"/>
    <w:rsid w:val="00603A43"/>
    <w:rsid w:val="006046FA"/>
    <w:rsid w:val="00604918"/>
    <w:rsid w:val="006051A4"/>
    <w:rsid w:val="00605522"/>
    <w:rsid w:val="00605F98"/>
    <w:rsid w:val="00606B5C"/>
    <w:rsid w:val="006076A3"/>
    <w:rsid w:val="00607913"/>
    <w:rsid w:val="006101BC"/>
    <w:rsid w:val="00610F6A"/>
    <w:rsid w:val="00611702"/>
    <w:rsid w:val="00611A69"/>
    <w:rsid w:val="00612182"/>
    <w:rsid w:val="0061247B"/>
    <w:rsid w:val="006127B2"/>
    <w:rsid w:val="00612A87"/>
    <w:rsid w:val="006132C1"/>
    <w:rsid w:val="00613ADE"/>
    <w:rsid w:val="00614B5A"/>
    <w:rsid w:val="00614BAD"/>
    <w:rsid w:val="006152C1"/>
    <w:rsid w:val="00615C7F"/>
    <w:rsid w:val="0061673B"/>
    <w:rsid w:val="00617044"/>
    <w:rsid w:val="00617A50"/>
    <w:rsid w:val="006202D1"/>
    <w:rsid w:val="006203DF"/>
    <w:rsid w:val="0062218C"/>
    <w:rsid w:val="006225E8"/>
    <w:rsid w:val="00622B44"/>
    <w:rsid w:val="00622E23"/>
    <w:rsid w:val="006239B2"/>
    <w:rsid w:val="00624919"/>
    <w:rsid w:val="00624DBF"/>
    <w:rsid w:val="00624E48"/>
    <w:rsid w:val="0062503D"/>
    <w:rsid w:val="006261F7"/>
    <w:rsid w:val="00626B39"/>
    <w:rsid w:val="00626C2F"/>
    <w:rsid w:val="00626EBC"/>
    <w:rsid w:val="006307D4"/>
    <w:rsid w:val="006309E2"/>
    <w:rsid w:val="00630A84"/>
    <w:rsid w:val="00631620"/>
    <w:rsid w:val="00632A7B"/>
    <w:rsid w:val="0063382E"/>
    <w:rsid w:val="0063497A"/>
    <w:rsid w:val="00634DA6"/>
    <w:rsid w:val="00636FA8"/>
    <w:rsid w:val="0063703A"/>
    <w:rsid w:val="006373EC"/>
    <w:rsid w:val="00637855"/>
    <w:rsid w:val="006400D7"/>
    <w:rsid w:val="0064035D"/>
    <w:rsid w:val="006409A6"/>
    <w:rsid w:val="006411CB"/>
    <w:rsid w:val="00642F21"/>
    <w:rsid w:val="006430A9"/>
    <w:rsid w:val="00645942"/>
    <w:rsid w:val="0064680F"/>
    <w:rsid w:val="00646E7F"/>
    <w:rsid w:val="00647591"/>
    <w:rsid w:val="006476F0"/>
    <w:rsid w:val="006477B6"/>
    <w:rsid w:val="00647C47"/>
    <w:rsid w:val="00650C60"/>
    <w:rsid w:val="00651821"/>
    <w:rsid w:val="0065214C"/>
    <w:rsid w:val="0065277C"/>
    <w:rsid w:val="0065312E"/>
    <w:rsid w:val="00653362"/>
    <w:rsid w:val="00654151"/>
    <w:rsid w:val="0065495D"/>
    <w:rsid w:val="006549C6"/>
    <w:rsid w:val="00655045"/>
    <w:rsid w:val="00655F7F"/>
    <w:rsid w:val="00657078"/>
    <w:rsid w:val="00657246"/>
    <w:rsid w:val="006575C8"/>
    <w:rsid w:val="006577D4"/>
    <w:rsid w:val="00657994"/>
    <w:rsid w:val="0066035B"/>
    <w:rsid w:val="00660979"/>
    <w:rsid w:val="00661ED7"/>
    <w:rsid w:val="00662F23"/>
    <w:rsid w:val="006630C9"/>
    <w:rsid w:val="0066317A"/>
    <w:rsid w:val="006632C5"/>
    <w:rsid w:val="0066457C"/>
    <w:rsid w:val="0066479B"/>
    <w:rsid w:val="0066561A"/>
    <w:rsid w:val="00665C33"/>
    <w:rsid w:val="0066606F"/>
    <w:rsid w:val="0066676D"/>
    <w:rsid w:val="006677EB"/>
    <w:rsid w:val="0066791A"/>
    <w:rsid w:val="00667B93"/>
    <w:rsid w:val="0067057D"/>
    <w:rsid w:val="0067084E"/>
    <w:rsid w:val="006709B8"/>
    <w:rsid w:val="00671310"/>
    <w:rsid w:val="00671D64"/>
    <w:rsid w:val="00672998"/>
    <w:rsid w:val="00674140"/>
    <w:rsid w:val="006742B0"/>
    <w:rsid w:val="0067566D"/>
    <w:rsid w:val="00675921"/>
    <w:rsid w:val="00676613"/>
    <w:rsid w:val="00676A25"/>
    <w:rsid w:val="00676F23"/>
    <w:rsid w:val="00676FC7"/>
    <w:rsid w:val="00677476"/>
    <w:rsid w:val="00677C7D"/>
    <w:rsid w:val="006800D2"/>
    <w:rsid w:val="0068171E"/>
    <w:rsid w:val="00681EF2"/>
    <w:rsid w:val="0068283B"/>
    <w:rsid w:val="0068456D"/>
    <w:rsid w:val="00684713"/>
    <w:rsid w:val="00684F6C"/>
    <w:rsid w:val="00686F83"/>
    <w:rsid w:val="00687A24"/>
    <w:rsid w:val="00691BA3"/>
    <w:rsid w:val="00691C0E"/>
    <w:rsid w:val="00691F12"/>
    <w:rsid w:val="0069236E"/>
    <w:rsid w:val="00692A8C"/>
    <w:rsid w:val="00692D5E"/>
    <w:rsid w:val="00692E38"/>
    <w:rsid w:val="00693FC3"/>
    <w:rsid w:val="00695725"/>
    <w:rsid w:val="00695DCB"/>
    <w:rsid w:val="006962B0"/>
    <w:rsid w:val="006962F4"/>
    <w:rsid w:val="0069640C"/>
    <w:rsid w:val="006964B9"/>
    <w:rsid w:val="00696709"/>
    <w:rsid w:val="00696A40"/>
    <w:rsid w:val="00696B98"/>
    <w:rsid w:val="0069757C"/>
    <w:rsid w:val="00697B93"/>
    <w:rsid w:val="00697BBB"/>
    <w:rsid w:val="006A03FD"/>
    <w:rsid w:val="006A071E"/>
    <w:rsid w:val="006A137D"/>
    <w:rsid w:val="006A14F8"/>
    <w:rsid w:val="006A1CA2"/>
    <w:rsid w:val="006A2352"/>
    <w:rsid w:val="006A2520"/>
    <w:rsid w:val="006A2561"/>
    <w:rsid w:val="006A2692"/>
    <w:rsid w:val="006A2878"/>
    <w:rsid w:val="006A3B60"/>
    <w:rsid w:val="006A4456"/>
    <w:rsid w:val="006A463F"/>
    <w:rsid w:val="006A5774"/>
    <w:rsid w:val="006A5B1C"/>
    <w:rsid w:val="006A5BAF"/>
    <w:rsid w:val="006A60FF"/>
    <w:rsid w:val="006A61D9"/>
    <w:rsid w:val="006A7AEE"/>
    <w:rsid w:val="006B008B"/>
    <w:rsid w:val="006B26E7"/>
    <w:rsid w:val="006B2A66"/>
    <w:rsid w:val="006B3062"/>
    <w:rsid w:val="006B36F5"/>
    <w:rsid w:val="006B3F44"/>
    <w:rsid w:val="006B4A3A"/>
    <w:rsid w:val="006B4CE0"/>
    <w:rsid w:val="006B5047"/>
    <w:rsid w:val="006B5329"/>
    <w:rsid w:val="006B554E"/>
    <w:rsid w:val="006B5B75"/>
    <w:rsid w:val="006B5C20"/>
    <w:rsid w:val="006B6DA1"/>
    <w:rsid w:val="006B6FEA"/>
    <w:rsid w:val="006B7304"/>
    <w:rsid w:val="006B7324"/>
    <w:rsid w:val="006B73B6"/>
    <w:rsid w:val="006B76F1"/>
    <w:rsid w:val="006C0A96"/>
    <w:rsid w:val="006C0B90"/>
    <w:rsid w:val="006C221E"/>
    <w:rsid w:val="006C22C0"/>
    <w:rsid w:val="006C3051"/>
    <w:rsid w:val="006C307B"/>
    <w:rsid w:val="006C396B"/>
    <w:rsid w:val="006C3DCC"/>
    <w:rsid w:val="006C4BE8"/>
    <w:rsid w:val="006C4FB2"/>
    <w:rsid w:val="006C50A7"/>
    <w:rsid w:val="006C529B"/>
    <w:rsid w:val="006C56C1"/>
    <w:rsid w:val="006C593A"/>
    <w:rsid w:val="006C6432"/>
    <w:rsid w:val="006C6A4F"/>
    <w:rsid w:val="006C77D0"/>
    <w:rsid w:val="006D0517"/>
    <w:rsid w:val="006D0B06"/>
    <w:rsid w:val="006D1927"/>
    <w:rsid w:val="006D1FF8"/>
    <w:rsid w:val="006D2420"/>
    <w:rsid w:val="006D2439"/>
    <w:rsid w:val="006D3426"/>
    <w:rsid w:val="006D3CFF"/>
    <w:rsid w:val="006D4A5E"/>
    <w:rsid w:val="006D5257"/>
    <w:rsid w:val="006D545B"/>
    <w:rsid w:val="006D57F0"/>
    <w:rsid w:val="006D5BE4"/>
    <w:rsid w:val="006D7456"/>
    <w:rsid w:val="006E0765"/>
    <w:rsid w:val="006E0C3D"/>
    <w:rsid w:val="006E0C93"/>
    <w:rsid w:val="006E0FC1"/>
    <w:rsid w:val="006E16C6"/>
    <w:rsid w:val="006E1990"/>
    <w:rsid w:val="006E2076"/>
    <w:rsid w:val="006E22D4"/>
    <w:rsid w:val="006E30F4"/>
    <w:rsid w:val="006E4235"/>
    <w:rsid w:val="006E4666"/>
    <w:rsid w:val="006E4716"/>
    <w:rsid w:val="006E516E"/>
    <w:rsid w:val="006E5965"/>
    <w:rsid w:val="006E5BDD"/>
    <w:rsid w:val="006E5EB2"/>
    <w:rsid w:val="006E6D40"/>
    <w:rsid w:val="006E75A5"/>
    <w:rsid w:val="006E7754"/>
    <w:rsid w:val="006E78B2"/>
    <w:rsid w:val="006E7C06"/>
    <w:rsid w:val="006F0765"/>
    <w:rsid w:val="006F10DB"/>
    <w:rsid w:val="006F172D"/>
    <w:rsid w:val="006F272E"/>
    <w:rsid w:val="006F276C"/>
    <w:rsid w:val="006F2B81"/>
    <w:rsid w:val="006F2F7B"/>
    <w:rsid w:val="006F3C39"/>
    <w:rsid w:val="006F49FB"/>
    <w:rsid w:val="006F4DEA"/>
    <w:rsid w:val="006F6291"/>
    <w:rsid w:val="006F657C"/>
    <w:rsid w:val="006F6B04"/>
    <w:rsid w:val="006F73F6"/>
    <w:rsid w:val="006F78A4"/>
    <w:rsid w:val="006F7F48"/>
    <w:rsid w:val="006F7F75"/>
    <w:rsid w:val="00700661"/>
    <w:rsid w:val="00700FCE"/>
    <w:rsid w:val="0070112E"/>
    <w:rsid w:val="00701158"/>
    <w:rsid w:val="0070164A"/>
    <w:rsid w:val="007017D0"/>
    <w:rsid w:val="00702B7D"/>
    <w:rsid w:val="00703231"/>
    <w:rsid w:val="00703799"/>
    <w:rsid w:val="00703FC7"/>
    <w:rsid w:val="00704D87"/>
    <w:rsid w:val="007052B4"/>
    <w:rsid w:val="00705B1A"/>
    <w:rsid w:val="00705C23"/>
    <w:rsid w:val="007064B1"/>
    <w:rsid w:val="00707355"/>
    <w:rsid w:val="00707464"/>
    <w:rsid w:val="00707480"/>
    <w:rsid w:val="00707516"/>
    <w:rsid w:val="0071003A"/>
    <w:rsid w:val="007102E2"/>
    <w:rsid w:val="00710805"/>
    <w:rsid w:val="0071177B"/>
    <w:rsid w:val="00714520"/>
    <w:rsid w:val="0071460F"/>
    <w:rsid w:val="00714F02"/>
    <w:rsid w:val="00715193"/>
    <w:rsid w:val="007166EB"/>
    <w:rsid w:val="0071751F"/>
    <w:rsid w:val="00717D4B"/>
    <w:rsid w:val="00717F35"/>
    <w:rsid w:val="00720B8E"/>
    <w:rsid w:val="00720DD4"/>
    <w:rsid w:val="00720F5E"/>
    <w:rsid w:val="00721178"/>
    <w:rsid w:val="00721329"/>
    <w:rsid w:val="00721E6A"/>
    <w:rsid w:val="00721EB0"/>
    <w:rsid w:val="0072244B"/>
    <w:rsid w:val="007225B6"/>
    <w:rsid w:val="00722AC2"/>
    <w:rsid w:val="00722BB1"/>
    <w:rsid w:val="007235AC"/>
    <w:rsid w:val="00723917"/>
    <w:rsid w:val="00724605"/>
    <w:rsid w:val="00724773"/>
    <w:rsid w:val="00724BE2"/>
    <w:rsid w:val="00724F3A"/>
    <w:rsid w:val="00725D74"/>
    <w:rsid w:val="0072610C"/>
    <w:rsid w:val="007261E9"/>
    <w:rsid w:val="00727373"/>
    <w:rsid w:val="007278FB"/>
    <w:rsid w:val="00727B80"/>
    <w:rsid w:val="0073118A"/>
    <w:rsid w:val="00731873"/>
    <w:rsid w:val="00731ABB"/>
    <w:rsid w:val="007322B5"/>
    <w:rsid w:val="00733521"/>
    <w:rsid w:val="007338D0"/>
    <w:rsid w:val="007339C0"/>
    <w:rsid w:val="00733AF7"/>
    <w:rsid w:val="00733CA4"/>
    <w:rsid w:val="00734669"/>
    <w:rsid w:val="00735A3D"/>
    <w:rsid w:val="00735F8C"/>
    <w:rsid w:val="00736487"/>
    <w:rsid w:val="0073654A"/>
    <w:rsid w:val="007369C8"/>
    <w:rsid w:val="0073785A"/>
    <w:rsid w:val="00737DDD"/>
    <w:rsid w:val="0074009E"/>
    <w:rsid w:val="00740A61"/>
    <w:rsid w:val="00741229"/>
    <w:rsid w:val="00741578"/>
    <w:rsid w:val="00741A08"/>
    <w:rsid w:val="007423E4"/>
    <w:rsid w:val="00742477"/>
    <w:rsid w:val="00742F89"/>
    <w:rsid w:val="0074543E"/>
    <w:rsid w:val="00745DEB"/>
    <w:rsid w:val="00746747"/>
    <w:rsid w:val="00747D40"/>
    <w:rsid w:val="00750309"/>
    <w:rsid w:val="00750C89"/>
    <w:rsid w:val="00750D41"/>
    <w:rsid w:val="0075137C"/>
    <w:rsid w:val="00751608"/>
    <w:rsid w:val="00751AD5"/>
    <w:rsid w:val="00751D1B"/>
    <w:rsid w:val="00751FF8"/>
    <w:rsid w:val="007520DD"/>
    <w:rsid w:val="00752303"/>
    <w:rsid w:val="00753776"/>
    <w:rsid w:val="007538D0"/>
    <w:rsid w:val="00753A37"/>
    <w:rsid w:val="007541A1"/>
    <w:rsid w:val="007555CD"/>
    <w:rsid w:val="007559A2"/>
    <w:rsid w:val="00755EC1"/>
    <w:rsid w:val="00757502"/>
    <w:rsid w:val="007575B0"/>
    <w:rsid w:val="00760FDC"/>
    <w:rsid w:val="00762B55"/>
    <w:rsid w:val="00762C3C"/>
    <w:rsid w:val="00763239"/>
    <w:rsid w:val="00763D35"/>
    <w:rsid w:val="00763F81"/>
    <w:rsid w:val="007643CC"/>
    <w:rsid w:val="00764C55"/>
    <w:rsid w:val="007653D5"/>
    <w:rsid w:val="007654B3"/>
    <w:rsid w:val="0076566B"/>
    <w:rsid w:val="00765AAB"/>
    <w:rsid w:val="00765D5A"/>
    <w:rsid w:val="00765E35"/>
    <w:rsid w:val="007664FB"/>
    <w:rsid w:val="00766DD5"/>
    <w:rsid w:val="00766ECC"/>
    <w:rsid w:val="00767C33"/>
    <w:rsid w:val="00770653"/>
    <w:rsid w:val="007717C9"/>
    <w:rsid w:val="00771BA3"/>
    <w:rsid w:val="00771D56"/>
    <w:rsid w:val="00771E77"/>
    <w:rsid w:val="00771EAB"/>
    <w:rsid w:val="00771EDA"/>
    <w:rsid w:val="007723CC"/>
    <w:rsid w:val="0077261C"/>
    <w:rsid w:val="00772723"/>
    <w:rsid w:val="007733CB"/>
    <w:rsid w:val="0077353C"/>
    <w:rsid w:val="00773B9E"/>
    <w:rsid w:val="00774DAF"/>
    <w:rsid w:val="007756D5"/>
    <w:rsid w:val="00775B49"/>
    <w:rsid w:val="00775E0E"/>
    <w:rsid w:val="00776C27"/>
    <w:rsid w:val="00777E9C"/>
    <w:rsid w:val="00780FD4"/>
    <w:rsid w:val="00781C51"/>
    <w:rsid w:val="00781D6E"/>
    <w:rsid w:val="007823A4"/>
    <w:rsid w:val="00782456"/>
    <w:rsid w:val="007825B6"/>
    <w:rsid w:val="007825CE"/>
    <w:rsid w:val="00782AEC"/>
    <w:rsid w:val="007833C0"/>
    <w:rsid w:val="00784F01"/>
    <w:rsid w:val="0078513F"/>
    <w:rsid w:val="007851BE"/>
    <w:rsid w:val="007856E8"/>
    <w:rsid w:val="0078571E"/>
    <w:rsid w:val="00785CCA"/>
    <w:rsid w:val="00786691"/>
    <w:rsid w:val="007870D4"/>
    <w:rsid w:val="007870F3"/>
    <w:rsid w:val="0078735F"/>
    <w:rsid w:val="0078745B"/>
    <w:rsid w:val="0078760F"/>
    <w:rsid w:val="007877DF"/>
    <w:rsid w:val="0078781D"/>
    <w:rsid w:val="00787E81"/>
    <w:rsid w:val="00790A8A"/>
    <w:rsid w:val="00790B3D"/>
    <w:rsid w:val="00790DD4"/>
    <w:rsid w:val="00791234"/>
    <w:rsid w:val="00791444"/>
    <w:rsid w:val="0079239E"/>
    <w:rsid w:val="007931B1"/>
    <w:rsid w:val="0079338A"/>
    <w:rsid w:val="00793AE6"/>
    <w:rsid w:val="00794D16"/>
    <w:rsid w:val="00794DE8"/>
    <w:rsid w:val="00794FDE"/>
    <w:rsid w:val="007959FF"/>
    <w:rsid w:val="007965AE"/>
    <w:rsid w:val="00796706"/>
    <w:rsid w:val="00796DAD"/>
    <w:rsid w:val="00796EB0"/>
    <w:rsid w:val="0079718E"/>
    <w:rsid w:val="0079739E"/>
    <w:rsid w:val="00797F8A"/>
    <w:rsid w:val="007A08E0"/>
    <w:rsid w:val="007A0DED"/>
    <w:rsid w:val="007A1395"/>
    <w:rsid w:val="007A191B"/>
    <w:rsid w:val="007A1A04"/>
    <w:rsid w:val="007A1F48"/>
    <w:rsid w:val="007A2BFA"/>
    <w:rsid w:val="007A2EA4"/>
    <w:rsid w:val="007A3390"/>
    <w:rsid w:val="007A3FCD"/>
    <w:rsid w:val="007A51A6"/>
    <w:rsid w:val="007A5405"/>
    <w:rsid w:val="007A60E8"/>
    <w:rsid w:val="007A646D"/>
    <w:rsid w:val="007A661D"/>
    <w:rsid w:val="007A6918"/>
    <w:rsid w:val="007A6924"/>
    <w:rsid w:val="007A6F7B"/>
    <w:rsid w:val="007A7382"/>
    <w:rsid w:val="007A7C83"/>
    <w:rsid w:val="007B0567"/>
    <w:rsid w:val="007B1969"/>
    <w:rsid w:val="007B304A"/>
    <w:rsid w:val="007B388E"/>
    <w:rsid w:val="007B416E"/>
    <w:rsid w:val="007B50F9"/>
    <w:rsid w:val="007B6022"/>
    <w:rsid w:val="007B617A"/>
    <w:rsid w:val="007B62F1"/>
    <w:rsid w:val="007B6BD6"/>
    <w:rsid w:val="007B7444"/>
    <w:rsid w:val="007B78D8"/>
    <w:rsid w:val="007C010C"/>
    <w:rsid w:val="007C02F2"/>
    <w:rsid w:val="007C0E6A"/>
    <w:rsid w:val="007C100F"/>
    <w:rsid w:val="007C1349"/>
    <w:rsid w:val="007C175B"/>
    <w:rsid w:val="007C1971"/>
    <w:rsid w:val="007C1BD0"/>
    <w:rsid w:val="007C1C28"/>
    <w:rsid w:val="007C1E35"/>
    <w:rsid w:val="007C2C94"/>
    <w:rsid w:val="007C359D"/>
    <w:rsid w:val="007C4258"/>
    <w:rsid w:val="007C42DA"/>
    <w:rsid w:val="007C4D5D"/>
    <w:rsid w:val="007C7253"/>
    <w:rsid w:val="007C7719"/>
    <w:rsid w:val="007D01C4"/>
    <w:rsid w:val="007D0E0B"/>
    <w:rsid w:val="007D1193"/>
    <w:rsid w:val="007D1B13"/>
    <w:rsid w:val="007D1F2B"/>
    <w:rsid w:val="007D26CE"/>
    <w:rsid w:val="007D2F78"/>
    <w:rsid w:val="007D31D4"/>
    <w:rsid w:val="007D40F5"/>
    <w:rsid w:val="007D4B97"/>
    <w:rsid w:val="007D5233"/>
    <w:rsid w:val="007D5623"/>
    <w:rsid w:val="007D605E"/>
    <w:rsid w:val="007D615E"/>
    <w:rsid w:val="007D6601"/>
    <w:rsid w:val="007D69A9"/>
    <w:rsid w:val="007D6A5D"/>
    <w:rsid w:val="007D7C3E"/>
    <w:rsid w:val="007D7C41"/>
    <w:rsid w:val="007D7F93"/>
    <w:rsid w:val="007E0CE6"/>
    <w:rsid w:val="007E3139"/>
    <w:rsid w:val="007E33BB"/>
    <w:rsid w:val="007E38F9"/>
    <w:rsid w:val="007E3CCD"/>
    <w:rsid w:val="007E5E28"/>
    <w:rsid w:val="007E6770"/>
    <w:rsid w:val="007E699B"/>
    <w:rsid w:val="007E6A26"/>
    <w:rsid w:val="007E6D43"/>
    <w:rsid w:val="007E7133"/>
    <w:rsid w:val="007E7569"/>
    <w:rsid w:val="007F00BA"/>
    <w:rsid w:val="007F07AA"/>
    <w:rsid w:val="007F0A60"/>
    <w:rsid w:val="007F10F1"/>
    <w:rsid w:val="007F1B43"/>
    <w:rsid w:val="007F1C3E"/>
    <w:rsid w:val="007F2A8D"/>
    <w:rsid w:val="007F2C8E"/>
    <w:rsid w:val="007F37E1"/>
    <w:rsid w:val="007F3E01"/>
    <w:rsid w:val="007F4164"/>
    <w:rsid w:val="007F4586"/>
    <w:rsid w:val="007F4896"/>
    <w:rsid w:val="007F4C2C"/>
    <w:rsid w:val="007F56F5"/>
    <w:rsid w:val="007F574E"/>
    <w:rsid w:val="007F61C3"/>
    <w:rsid w:val="007F6AF2"/>
    <w:rsid w:val="007F6CCA"/>
    <w:rsid w:val="007F6E9C"/>
    <w:rsid w:val="007F740D"/>
    <w:rsid w:val="008016F8"/>
    <w:rsid w:val="00801E4F"/>
    <w:rsid w:val="008023C3"/>
    <w:rsid w:val="00802636"/>
    <w:rsid w:val="00802D68"/>
    <w:rsid w:val="00802EC6"/>
    <w:rsid w:val="00803114"/>
    <w:rsid w:val="00803D75"/>
    <w:rsid w:val="008050B5"/>
    <w:rsid w:val="008053BF"/>
    <w:rsid w:val="008055CA"/>
    <w:rsid w:val="00805862"/>
    <w:rsid w:val="00805D8E"/>
    <w:rsid w:val="00806D41"/>
    <w:rsid w:val="00806EF3"/>
    <w:rsid w:val="00807B90"/>
    <w:rsid w:val="0081079F"/>
    <w:rsid w:val="00810E9D"/>
    <w:rsid w:val="00810EB6"/>
    <w:rsid w:val="00810F59"/>
    <w:rsid w:val="008122F7"/>
    <w:rsid w:val="008125DB"/>
    <w:rsid w:val="0081273E"/>
    <w:rsid w:val="0081286E"/>
    <w:rsid w:val="008144AF"/>
    <w:rsid w:val="008148A5"/>
    <w:rsid w:val="00814993"/>
    <w:rsid w:val="008149B0"/>
    <w:rsid w:val="00814DEC"/>
    <w:rsid w:val="00815344"/>
    <w:rsid w:val="008158F8"/>
    <w:rsid w:val="00816234"/>
    <w:rsid w:val="00816740"/>
    <w:rsid w:val="00817E3E"/>
    <w:rsid w:val="00820050"/>
    <w:rsid w:val="0082092F"/>
    <w:rsid w:val="00820AB0"/>
    <w:rsid w:val="00821BD4"/>
    <w:rsid w:val="00821E7D"/>
    <w:rsid w:val="00821F07"/>
    <w:rsid w:val="00822788"/>
    <w:rsid w:val="00823381"/>
    <w:rsid w:val="008242D7"/>
    <w:rsid w:val="008250C1"/>
    <w:rsid w:val="008255DA"/>
    <w:rsid w:val="0082585C"/>
    <w:rsid w:val="008270B3"/>
    <w:rsid w:val="0082710C"/>
    <w:rsid w:val="00827262"/>
    <w:rsid w:val="00827878"/>
    <w:rsid w:val="00827B1F"/>
    <w:rsid w:val="0083062B"/>
    <w:rsid w:val="00830A30"/>
    <w:rsid w:val="00831E70"/>
    <w:rsid w:val="00833A56"/>
    <w:rsid w:val="00834688"/>
    <w:rsid w:val="00835753"/>
    <w:rsid w:val="00835D74"/>
    <w:rsid w:val="008369B5"/>
    <w:rsid w:val="00837135"/>
    <w:rsid w:val="008375DD"/>
    <w:rsid w:val="00837C26"/>
    <w:rsid w:val="00837FE3"/>
    <w:rsid w:val="00841A0F"/>
    <w:rsid w:val="00843134"/>
    <w:rsid w:val="00843F00"/>
    <w:rsid w:val="008440E9"/>
    <w:rsid w:val="008441BE"/>
    <w:rsid w:val="008442B1"/>
    <w:rsid w:val="00844402"/>
    <w:rsid w:val="00844F0D"/>
    <w:rsid w:val="00844F54"/>
    <w:rsid w:val="00845420"/>
    <w:rsid w:val="008457F1"/>
    <w:rsid w:val="008459CE"/>
    <w:rsid w:val="00845ABA"/>
    <w:rsid w:val="0084630C"/>
    <w:rsid w:val="008464B6"/>
    <w:rsid w:val="00846E57"/>
    <w:rsid w:val="008470CD"/>
    <w:rsid w:val="00847C2B"/>
    <w:rsid w:val="00847D8C"/>
    <w:rsid w:val="008519E4"/>
    <w:rsid w:val="008526AA"/>
    <w:rsid w:val="00852756"/>
    <w:rsid w:val="00852AD7"/>
    <w:rsid w:val="008531FE"/>
    <w:rsid w:val="0085324F"/>
    <w:rsid w:val="00853283"/>
    <w:rsid w:val="00853C2B"/>
    <w:rsid w:val="00854D6E"/>
    <w:rsid w:val="00854E4C"/>
    <w:rsid w:val="00855DEB"/>
    <w:rsid w:val="00857C0C"/>
    <w:rsid w:val="00860666"/>
    <w:rsid w:val="0086179A"/>
    <w:rsid w:val="00861E9B"/>
    <w:rsid w:val="00862BFC"/>
    <w:rsid w:val="00863419"/>
    <w:rsid w:val="0086345A"/>
    <w:rsid w:val="0086393D"/>
    <w:rsid w:val="008640E6"/>
    <w:rsid w:val="008647D6"/>
    <w:rsid w:val="00865023"/>
    <w:rsid w:val="00865F61"/>
    <w:rsid w:val="0086604B"/>
    <w:rsid w:val="00867995"/>
    <w:rsid w:val="0087034C"/>
    <w:rsid w:val="008705AF"/>
    <w:rsid w:val="0087063C"/>
    <w:rsid w:val="00870ADF"/>
    <w:rsid w:val="00870C21"/>
    <w:rsid w:val="00871019"/>
    <w:rsid w:val="00871376"/>
    <w:rsid w:val="008715B1"/>
    <w:rsid w:val="008721E6"/>
    <w:rsid w:val="00872568"/>
    <w:rsid w:val="00872D4C"/>
    <w:rsid w:val="00872EC2"/>
    <w:rsid w:val="00873026"/>
    <w:rsid w:val="008739D6"/>
    <w:rsid w:val="00873BF6"/>
    <w:rsid w:val="00873C04"/>
    <w:rsid w:val="00874718"/>
    <w:rsid w:val="008759BA"/>
    <w:rsid w:val="00876E83"/>
    <w:rsid w:val="00877988"/>
    <w:rsid w:val="008808AF"/>
    <w:rsid w:val="00882B33"/>
    <w:rsid w:val="0088315D"/>
    <w:rsid w:val="00883A27"/>
    <w:rsid w:val="00884462"/>
    <w:rsid w:val="00885166"/>
    <w:rsid w:val="0088532D"/>
    <w:rsid w:val="008853D1"/>
    <w:rsid w:val="0088541C"/>
    <w:rsid w:val="00885510"/>
    <w:rsid w:val="0088629D"/>
    <w:rsid w:val="00886490"/>
    <w:rsid w:val="008868A6"/>
    <w:rsid w:val="00886D8C"/>
    <w:rsid w:val="00887808"/>
    <w:rsid w:val="00887CDC"/>
    <w:rsid w:val="00890839"/>
    <w:rsid w:val="00891A8F"/>
    <w:rsid w:val="00891D32"/>
    <w:rsid w:val="00891F5E"/>
    <w:rsid w:val="00892C59"/>
    <w:rsid w:val="00893894"/>
    <w:rsid w:val="00893B6B"/>
    <w:rsid w:val="00893D03"/>
    <w:rsid w:val="0089403C"/>
    <w:rsid w:val="008955CB"/>
    <w:rsid w:val="00895653"/>
    <w:rsid w:val="0089579F"/>
    <w:rsid w:val="00895D58"/>
    <w:rsid w:val="00896AA1"/>
    <w:rsid w:val="00896B87"/>
    <w:rsid w:val="0089775A"/>
    <w:rsid w:val="008977F6"/>
    <w:rsid w:val="0089790D"/>
    <w:rsid w:val="00897C44"/>
    <w:rsid w:val="00897CFE"/>
    <w:rsid w:val="008A1B83"/>
    <w:rsid w:val="008A1CE6"/>
    <w:rsid w:val="008A2051"/>
    <w:rsid w:val="008A2152"/>
    <w:rsid w:val="008A22EE"/>
    <w:rsid w:val="008A3042"/>
    <w:rsid w:val="008A3303"/>
    <w:rsid w:val="008A46BD"/>
    <w:rsid w:val="008A5DD7"/>
    <w:rsid w:val="008A68EE"/>
    <w:rsid w:val="008A6CEC"/>
    <w:rsid w:val="008A6D74"/>
    <w:rsid w:val="008A7247"/>
    <w:rsid w:val="008A7547"/>
    <w:rsid w:val="008A782E"/>
    <w:rsid w:val="008A7852"/>
    <w:rsid w:val="008B0381"/>
    <w:rsid w:val="008B1521"/>
    <w:rsid w:val="008B220B"/>
    <w:rsid w:val="008B2F6A"/>
    <w:rsid w:val="008B3592"/>
    <w:rsid w:val="008B36B1"/>
    <w:rsid w:val="008B3741"/>
    <w:rsid w:val="008B3852"/>
    <w:rsid w:val="008B41FD"/>
    <w:rsid w:val="008B43B8"/>
    <w:rsid w:val="008B4A31"/>
    <w:rsid w:val="008B4DE4"/>
    <w:rsid w:val="008B5622"/>
    <w:rsid w:val="008B5C42"/>
    <w:rsid w:val="008B6789"/>
    <w:rsid w:val="008B7164"/>
    <w:rsid w:val="008B78B7"/>
    <w:rsid w:val="008B78F2"/>
    <w:rsid w:val="008C0A01"/>
    <w:rsid w:val="008C17EC"/>
    <w:rsid w:val="008C3FF5"/>
    <w:rsid w:val="008C517A"/>
    <w:rsid w:val="008C6C33"/>
    <w:rsid w:val="008C6C7F"/>
    <w:rsid w:val="008C6DB4"/>
    <w:rsid w:val="008C7CFF"/>
    <w:rsid w:val="008C7DFF"/>
    <w:rsid w:val="008D0184"/>
    <w:rsid w:val="008D0472"/>
    <w:rsid w:val="008D0833"/>
    <w:rsid w:val="008D122C"/>
    <w:rsid w:val="008D1356"/>
    <w:rsid w:val="008D15C2"/>
    <w:rsid w:val="008D16CD"/>
    <w:rsid w:val="008D182F"/>
    <w:rsid w:val="008D1BF1"/>
    <w:rsid w:val="008D2116"/>
    <w:rsid w:val="008D3014"/>
    <w:rsid w:val="008D42C2"/>
    <w:rsid w:val="008D46FA"/>
    <w:rsid w:val="008D4B66"/>
    <w:rsid w:val="008D4CD1"/>
    <w:rsid w:val="008D56F3"/>
    <w:rsid w:val="008D63FE"/>
    <w:rsid w:val="008D654A"/>
    <w:rsid w:val="008D7397"/>
    <w:rsid w:val="008E12A3"/>
    <w:rsid w:val="008E2306"/>
    <w:rsid w:val="008E34BC"/>
    <w:rsid w:val="008E38C4"/>
    <w:rsid w:val="008E3BF4"/>
    <w:rsid w:val="008E5B34"/>
    <w:rsid w:val="008E6B03"/>
    <w:rsid w:val="008E6CF7"/>
    <w:rsid w:val="008E6E5B"/>
    <w:rsid w:val="008E7A7B"/>
    <w:rsid w:val="008F0394"/>
    <w:rsid w:val="008F03B2"/>
    <w:rsid w:val="008F14DD"/>
    <w:rsid w:val="008F1EC4"/>
    <w:rsid w:val="008F27F4"/>
    <w:rsid w:val="008F3F4F"/>
    <w:rsid w:val="008F4E2A"/>
    <w:rsid w:val="008F550A"/>
    <w:rsid w:val="008F627D"/>
    <w:rsid w:val="008F63D8"/>
    <w:rsid w:val="008F6A6E"/>
    <w:rsid w:val="008F6AE0"/>
    <w:rsid w:val="008F6B23"/>
    <w:rsid w:val="008F71C2"/>
    <w:rsid w:val="008F747C"/>
    <w:rsid w:val="009005AB"/>
    <w:rsid w:val="00900700"/>
    <w:rsid w:val="00900866"/>
    <w:rsid w:val="00901DC7"/>
    <w:rsid w:val="00902125"/>
    <w:rsid w:val="00903900"/>
    <w:rsid w:val="00903A39"/>
    <w:rsid w:val="00904A66"/>
    <w:rsid w:val="00905040"/>
    <w:rsid w:val="009054E0"/>
    <w:rsid w:val="009063FC"/>
    <w:rsid w:val="009070FE"/>
    <w:rsid w:val="00907720"/>
    <w:rsid w:val="009079D0"/>
    <w:rsid w:val="009100FD"/>
    <w:rsid w:val="00910189"/>
    <w:rsid w:val="00910616"/>
    <w:rsid w:val="00910B1E"/>
    <w:rsid w:val="00910CE6"/>
    <w:rsid w:val="00911EF3"/>
    <w:rsid w:val="0091361D"/>
    <w:rsid w:val="009137EB"/>
    <w:rsid w:val="00913DFC"/>
    <w:rsid w:val="0091571F"/>
    <w:rsid w:val="00915919"/>
    <w:rsid w:val="0091621B"/>
    <w:rsid w:val="009169A8"/>
    <w:rsid w:val="0092028D"/>
    <w:rsid w:val="00920305"/>
    <w:rsid w:val="00920581"/>
    <w:rsid w:val="009205D7"/>
    <w:rsid w:val="00920991"/>
    <w:rsid w:val="00920A4C"/>
    <w:rsid w:val="009211F7"/>
    <w:rsid w:val="00922133"/>
    <w:rsid w:val="00922743"/>
    <w:rsid w:val="00922B8A"/>
    <w:rsid w:val="00923652"/>
    <w:rsid w:val="00923AA9"/>
    <w:rsid w:val="00923E7B"/>
    <w:rsid w:val="0092406D"/>
    <w:rsid w:val="00924D64"/>
    <w:rsid w:val="00925625"/>
    <w:rsid w:val="00925B5C"/>
    <w:rsid w:val="0092613C"/>
    <w:rsid w:val="009265C1"/>
    <w:rsid w:val="00926B35"/>
    <w:rsid w:val="00926D4C"/>
    <w:rsid w:val="00926F22"/>
    <w:rsid w:val="00927662"/>
    <w:rsid w:val="00927BB9"/>
    <w:rsid w:val="009304EB"/>
    <w:rsid w:val="009306E5"/>
    <w:rsid w:val="00930C36"/>
    <w:rsid w:val="00930C99"/>
    <w:rsid w:val="0093162E"/>
    <w:rsid w:val="009331A9"/>
    <w:rsid w:val="009333A0"/>
    <w:rsid w:val="00934726"/>
    <w:rsid w:val="00934839"/>
    <w:rsid w:val="00934CFD"/>
    <w:rsid w:val="009367A1"/>
    <w:rsid w:val="009370DE"/>
    <w:rsid w:val="00940E06"/>
    <w:rsid w:val="00941AAB"/>
    <w:rsid w:val="00941E83"/>
    <w:rsid w:val="009424A9"/>
    <w:rsid w:val="00942916"/>
    <w:rsid w:val="0094335B"/>
    <w:rsid w:val="00943917"/>
    <w:rsid w:val="00944894"/>
    <w:rsid w:val="00945C75"/>
    <w:rsid w:val="00945E19"/>
    <w:rsid w:val="00947774"/>
    <w:rsid w:val="00947F8D"/>
    <w:rsid w:val="009500C8"/>
    <w:rsid w:val="0095030B"/>
    <w:rsid w:val="009505E1"/>
    <w:rsid w:val="009509C1"/>
    <w:rsid w:val="00950A72"/>
    <w:rsid w:val="00951A5C"/>
    <w:rsid w:val="00951F8D"/>
    <w:rsid w:val="009531E2"/>
    <w:rsid w:val="0095332F"/>
    <w:rsid w:val="009554B4"/>
    <w:rsid w:val="009554D7"/>
    <w:rsid w:val="00955BDE"/>
    <w:rsid w:val="00956761"/>
    <w:rsid w:val="00956EB8"/>
    <w:rsid w:val="00957083"/>
    <w:rsid w:val="00957C53"/>
    <w:rsid w:val="00961F0C"/>
    <w:rsid w:val="00961F90"/>
    <w:rsid w:val="00962002"/>
    <w:rsid w:val="00962D7D"/>
    <w:rsid w:val="00963509"/>
    <w:rsid w:val="0096383C"/>
    <w:rsid w:val="00963A1F"/>
    <w:rsid w:val="009645D3"/>
    <w:rsid w:val="00964CC4"/>
    <w:rsid w:val="009658C5"/>
    <w:rsid w:val="00965A75"/>
    <w:rsid w:val="00966048"/>
    <w:rsid w:val="00966A0B"/>
    <w:rsid w:val="0096723E"/>
    <w:rsid w:val="00967395"/>
    <w:rsid w:val="00967B29"/>
    <w:rsid w:val="00967BB0"/>
    <w:rsid w:val="009700A5"/>
    <w:rsid w:val="0097199D"/>
    <w:rsid w:val="00971EDA"/>
    <w:rsid w:val="009725DE"/>
    <w:rsid w:val="009729FA"/>
    <w:rsid w:val="00972DB4"/>
    <w:rsid w:val="009736FE"/>
    <w:rsid w:val="00974411"/>
    <w:rsid w:val="00974481"/>
    <w:rsid w:val="00974A65"/>
    <w:rsid w:val="00975739"/>
    <w:rsid w:val="00975F1F"/>
    <w:rsid w:val="00976296"/>
    <w:rsid w:val="0097643A"/>
    <w:rsid w:val="009765D3"/>
    <w:rsid w:val="00976792"/>
    <w:rsid w:val="00976C68"/>
    <w:rsid w:val="00976E5E"/>
    <w:rsid w:val="00977D9B"/>
    <w:rsid w:val="00977ED1"/>
    <w:rsid w:val="009803E5"/>
    <w:rsid w:val="009808B4"/>
    <w:rsid w:val="0098094E"/>
    <w:rsid w:val="00980E7F"/>
    <w:rsid w:val="0098141C"/>
    <w:rsid w:val="00982681"/>
    <w:rsid w:val="00982CF2"/>
    <w:rsid w:val="00983AE5"/>
    <w:rsid w:val="00984196"/>
    <w:rsid w:val="00984488"/>
    <w:rsid w:val="0098502F"/>
    <w:rsid w:val="00985198"/>
    <w:rsid w:val="00985DBE"/>
    <w:rsid w:val="0098649E"/>
    <w:rsid w:val="00986604"/>
    <w:rsid w:val="00986A02"/>
    <w:rsid w:val="00987EC2"/>
    <w:rsid w:val="009900D0"/>
    <w:rsid w:val="00990B7F"/>
    <w:rsid w:val="00990BA6"/>
    <w:rsid w:val="00990E51"/>
    <w:rsid w:val="009928A0"/>
    <w:rsid w:val="0099371E"/>
    <w:rsid w:val="00993ED7"/>
    <w:rsid w:val="00994F95"/>
    <w:rsid w:val="00995B32"/>
    <w:rsid w:val="00996183"/>
    <w:rsid w:val="00996DF0"/>
    <w:rsid w:val="00997A9F"/>
    <w:rsid w:val="009A0277"/>
    <w:rsid w:val="009A0577"/>
    <w:rsid w:val="009A2522"/>
    <w:rsid w:val="009A2653"/>
    <w:rsid w:val="009A32A0"/>
    <w:rsid w:val="009A32C6"/>
    <w:rsid w:val="009A3596"/>
    <w:rsid w:val="009A394A"/>
    <w:rsid w:val="009A41A6"/>
    <w:rsid w:val="009A49C6"/>
    <w:rsid w:val="009A5FE1"/>
    <w:rsid w:val="009A6328"/>
    <w:rsid w:val="009A6FCF"/>
    <w:rsid w:val="009A7C3F"/>
    <w:rsid w:val="009B14A6"/>
    <w:rsid w:val="009B233C"/>
    <w:rsid w:val="009B2CDF"/>
    <w:rsid w:val="009B2F6C"/>
    <w:rsid w:val="009B36EA"/>
    <w:rsid w:val="009B42B6"/>
    <w:rsid w:val="009B4D58"/>
    <w:rsid w:val="009B5596"/>
    <w:rsid w:val="009B5976"/>
    <w:rsid w:val="009B5E37"/>
    <w:rsid w:val="009B6015"/>
    <w:rsid w:val="009B7A33"/>
    <w:rsid w:val="009C01E4"/>
    <w:rsid w:val="009C0A61"/>
    <w:rsid w:val="009C0E61"/>
    <w:rsid w:val="009C1E7D"/>
    <w:rsid w:val="009C2A06"/>
    <w:rsid w:val="009C2A78"/>
    <w:rsid w:val="009C3050"/>
    <w:rsid w:val="009C309E"/>
    <w:rsid w:val="009C3BD4"/>
    <w:rsid w:val="009C4611"/>
    <w:rsid w:val="009C57AB"/>
    <w:rsid w:val="009C66E0"/>
    <w:rsid w:val="009C6C67"/>
    <w:rsid w:val="009C6D65"/>
    <w:rsid w:val="009C6E0C"/>
    <w:rsid w:val="009C7C29"/>
    <w:rsid w:val="009C7D4F"/>
    <w:rsid w:val="009D0AEE"/>
    <w:rsid w:val="009D15F8"/>
    <w:rsid w:val="009D1D11"/>
    <w:rsid w:val="009D1ED3"/>
    <w:rsid w:val="009D1F85"/>
    <w:rsid w:val="009D26D8"/>
    <w:rsid w:val="009D3232"/>
    <w:rsid w:val="009D3840"/>
    <w:rsid w:val="009D3D52"/>
    <w:rsid w:val="009D5A0B"/>
    <w:rsid w:val="009D6025"/>
    <w:rsid w:val="009D61D9"/>
    <w:rsid w:val="009D6884"/>
    <w:rsid w:val="009D704F"/>
    <w:rsid w:val="009D72DB"/>
    <w:rsid w:val="009D7FC4"/>
    <w:rsid w:val="009D7FCC"/>
    <w:rsid w:val="009E03BD"/>
    <w:rsid w:val="009E0A86"/>
    <w:rsid w:val="009E0BAB"/>
    <w:rsid w:val="009E16E1"/>
    <w:rsid w:val="009E1AEA"/>
    <w:rsid w:val="009E2F51"/>
    <w:rsid w:val="009E3306"/>
    <w:rsid w:val="009E37E5"/>
    <w:rsid w:val="009E39D5"/>
    <w:rsid w:val="009E3BFB"/>
    <w:rsid w:val="009E7124"/>
    <w:rsid w:val="009F034D"/>
    <w:rsid w:val="009F0D8C"/>
    <w:rsid w:val="009F1C2D"/>
    <w:rsid w:val="009F23A5"/>
    <w:rsid w:val="009F2E60"/>
    <w:rsid w:val="009F345B"/>
    <w:rsid w:val="009F3CA3"/>
    <w:rsid w:val="009F3F39"/>
    <w:rsid w:val="009F40CB"/>
    <w:rsid w:val="009F40FB"/>
    <w:rsid w:val="009F48BF"/>
    <w:rsid w:val="009F5483"/>
    <w:rsid w:val="009F55F9"/>
    <w:rsid w:val="009F580C"/>
    <w:rsid w:val="009F59DA"/>
    <w:rsid w:val="009F604A"/>
    <w:rsid w:val="009F62AA"/>
    <w:rsid w:val="009F6922"/>
    <w:rsid w:val="009F744D"/>
    <w:rsid w:val="009F7C9C"/>
    <w:rsid w:val="00A00358"/>
    <w:rsid w:val="00A0172B"/>
    <w:rsid w:val="00A0294F"/>
    <w:rsid w:val="00A02EF0"/>
    <w:rsid w:val="00A03260"/>
    <w:rsid w:val="00A037B3"/>
    <w:rsid w:val="00A048CF"/>
    <w:rsid w:val="00A05BED"/>
    <w:rsid w:val="00A05E39"/>
    <w:rsid w:val="00A06A7D"/>
    <w:rsid w:val="00A06FAD"/>
    <w:rsid w:val="00A075CE"/>
    <w:rsid w:val="00A07D51"/>
    <w:rsid w:val="00A10656"/>
    <w:rsid w:val="00A10FBA"/>
    <w:rsid w:val="00A110DD"/>
    <w:rsid w:val="00A114DE"/>
    <w:rsid w:val="00A11562"/>
    <w:rsid w:val="00A126E6"/>
    <w:rsid w:val="00A12B04"/>
    <w:rsid w:val="00A13418"/>
    <w:rsid w:val="00A13D4E"/>
    <w:rsid w:val="00A13ECE"/>
    <w:rsid w:val="00A14509"/>
    <w:rsid w:val="00A14697"/>
    <w:rsid w:val="00A151DF"/>
    <w:rsid w:val="00A15427"/>
    <w:rsid w:val="00A158CD"/>
    <w:rsid w:val="00A15958"/>
    <w:rsid w:val="00A1677D"/>
    <w:rsid w:val="00A16CAC"/>
    <w:rsid w:val="00A16F80"/>
    <w:rsid w:val="00A17DA5"/>
    <w:rsid w:val="00A17ED8"/>
    <w:rsid w:val="00A208E7"/>
    <w:rsid w:val="00A20BBF"/>
    <w:rsid w:val="00A2190C"/>
    <w:rsid w:val="00A22574"/>
    <w:rsid w:val="00A22D5D"/>
    <w:rsid w:val="00A2404E"/>
    <w:rsid w:val="00A241B2"/>
    <w:rsid w:val="00A24404"/>
    <w:rsid w:val="00A24C6C"/>
    <w:rsid w:val="00A24CB9"/>
    <w:rsid w:val="00A2521C"/>
    <w:rsid w:val="00A25836"/>
    <w:rsid w:val="00A26B44"/>
    <w:rsid w:val="00A27013"/>
    <w:rsid w:val="00A272CD"/>
    <w:rsid w:val="00A27316"/>
    <w:rsid w:val="00A2738E"/>
    <w:rsid w:val="00A2754C"/>
    <w:rsid w:val="00A275C3"/>
    <w:rsid w:val="00A300E2"/>
    <w:rsid w:val="00A306F2"/>
    <w:rsid w:val="00A30770"/>
    <w:rsid w:val="00A30F4C"/>
    <w:rsid w:val="00A3147E"/>
    <w:rsid w:val="00A31DCB"/>
    <w:rsid w:val="00A31E34"/>
    <w:rsid w:val="00A32315"/>
    <w:rsid w:val="00A33134"/>
    <w:rsid w:val="00A3323D"/>
    <w:rsid w:val="00A33B57"/>
    <w:rsid w:val="00A33D50"/>
    <w:rsid w:val="00A34C7A"/>
    <w:rsid w:val="00A34CB6"/>
    <w:rsid w:val="00A36778"/>
    <w:rsid w:val="00A36FA9"/>
    <w:rsid w:val="00A372F0"/>
    <w:rsid w:val="00A37430"/>
    <w:rsid w:val="00A37BC7"/>
    <w:rsid w:val="00A37E40"/>
    <w:rsid w:val="00A4014B"/>
    <w:rsid w:val="00A401DB"/>
    <w:rsid w:val="00A41284"/>
    <w:rsid w:val="00A4196F"/>
    <w:rsid w:val="00A41A6D"/>
    <w:rsid w:val="00A4254A"/>
    <w:rsid w:val="00A43368"/>
    <w:rsid w:val="00A45035"/>
    <w:rsid w:val="00A45113"/>
    <w:rsid w:val="00A45286"/>
    <w:rsid w:val="00A45E54"/>
    <w:rsid w:val="00A45EFA"/>
    <w:rsid w:val="00A4705E"/>
    <w:rsid w:val="00A47806"/>
    <w:rsid w:val="00A47922"/>
    <w:rsid w:val="00A47D8C"/>
    <w:rsid w:val="00A50B9E"/>
    <w:rsid w:val="00A5158E"/>
    <w:rsid w:val="00A5160C"/>
    <w:rsid w:val="00A5171B"/>
    <w:rsid w:val="00A51EA0"/>
    <w:rsid w:val="00A536BD"/>
    <w:rsid w:val="00A53A73"/>
    <w:rsid w:val="00A53BA8"/>
    <w:rsid w:val="00A54376"/>
    <w:rsid w:val="00A55151"/>
    <w:rsid w:val="00A55CC2"/>
    <w:rsid w:val="00A55F6A"/>
    <w:rsid w:val="00A56E82"/>
    <w:rsid w:val="00A56F91"/>
    <w:rsid w:val="00A57E92"/>
    <w:rsid w:val="00A605F3"/>
    <w:rsid w:val="00A607B6"/>
    <w:rsid w:val="00A60D8F"/>
    <w:rsid w:val="00A6194D"/>
    <w:rsid w:val="00A62825"/>
    <w:rsid w:val="00A62FA4"/>
    <w:rsid w:val="00A633B9"/>
    <w:rsid w:val="00A63F8A"/>
    <w:rsid w:val="00A644CC"/>
    <w:rsid w:val="00A65185"/>
    <w:rsid w:val="00A65F40"/>
    <w:rsid w:val="00A66837"/>
    <w:rsid w:val="00A670F1"/>
    <w:rsid w:val="00A676AA"/>
    <w:rsid w:val="00A70ADD"/>
    <w:rsid w:val="00A70ED9"/>
    <w:rsid w:val="00A71096"/>
    <w:rsid w:val="00A711CB"/>
    <w:rsid w:val="00A712FC"/>
    <w:rsid w:val="00A721E3"/>
    <w:rsid w:val="00A7244D"/>
    <w:rsid w:val="00A725CA"/>
    <w:rsid w:val="00A73678"/>
    <w:rsid w:val="00A75293"/>
    <w:rsid w:val="00A7691A"/>
    <w:rsid w:val="00A76940"/>
    <w:rsid w:val="00A77DCA"/>
    <w:rsid w:val="00A803A9"/>
    <w:rsid w:val="00A80735"/>
    <w:rsid w:val="00A8197F"/>
    <w:rsid w:val="00A81D13"/>
    <w:rsid w:val="00A81D4D"/>
    <w:rsid w:val="00A8238F"/>
    <w:rsid w:val="00A83513"/>
    <w:rsid w:val="00A836B1"/>
    <w:rsid w:val="00A837DD"/>
    <w:rsid w:val="00A83A1D"/>
    <w:rsid w:val="00A83EF4"/>
    <w:rsid w:val="00A8414E"/>
    <w:rsid w:val="00A84698"/>
    <w:rsid w:val="00A8487C"/>
    <w:rsid w:val="00A8500B"/>
    <w:rsid w:val="00A855B0"/>
    <w:rsid w:val="00A855CD"/>
    <w:rsid w:val="00A85F33"/>
    <w:rsid w:val="00A86A22"/>
    <w:rsid w:val="00A86AB9"/>
    <w:rsid w:val="00A87389"/>
    <w:rsid w:val="00A8796F"/>
    <w:rsid w:val="00A87D71"/>
    <w:rsid w:val="00A90399"/>
    <w:rsid w:val="00A911AE"/>
    <w:rsid w:val="00A91BEA"/>
    <w:rsid w:val="00A92164"/>
    <w:rsid w:val="00A927E3"/>
    <w:rsid w:val="00A92893"/>
    <w:rsid w:val="00A92993"/>
    <w:rsid w:val="00A932A8"/>
    <w:rsid w:val="00A93C4C"/>
    <w:rsid w:val="00A95E0B"/>
    <w:rsid w:val="00A96291"/>
    <w:rsid w:val="00A96D3C"/>
    <w:rsid w:val="00A96F42"/>
    <w:rsid w:val="00AA0153"/>
    <w:rsid w:val="00AA03D7"/>
    <w:rsid w:val="00AA0F46"/>
    <w:rsid w:val="00AA1A06"/>
    <w:rsid w:val="00AA1EF0"/>
    <w:rsid w:val="00AA4346"/>
    <w:rsid w:val="00AA5852"/>
    <w:rsid w:val="00AA5D5A"/>
    <w:rsid w:val="00AA6881"/>
    <w:rsid w:val="00AA6DAC"/>
    <w:rsid w:val="00AA6F9C"/>
    <w:rsid w:val="00AA711B"/>
    <w:rsid w:val="00AA7798"/>
    <w:rsid w:val="00AB017E"/>
    <w:rsid w:val="00AB038B"/>
    <w:rsid w:val="00AB074D"/>
    <w:rsid w:val="00AB386F"/>
    <w:rsid w:val="00AB3F21"/>
    <w:rsid w:val="00AB4022"/>
    <w:rsid w:val="00AB6DE3"/>
    <w:rsid w:val="00AB721F"/>
    <w:rsid w:val="00AB732A"/>
    <w:rsid w:val="00AB7383"/>
    <w:rsid w:val="00AB7578"/>
    <w:rsid w:val="00AC056D"/>
    <w:rsid w:val="00AC078D"/>
    <w:rsid w:val="00AC1131"/>
    <w:rsid w:val="00AC119F"/>
    <w:rsid w:val="00AC205D"/>
    <w:rsid w:val="00AC2895"/>
    <w:rsid w:val="00AC36A7"/>
    <w:rsid w:val="00AC391B"/>
    <w:rsid w:val="00AC3BA9"/>
    <w:rsid w:val="00AC3BC7"/>
    <w:rsid w:val="00AC462B"/>
    <w:rsid w:val="00AC475E"/>
    <w:rsid w:val="00AC4FB3"/>
    <w:rsid w:val="00AC518F"/>
    <w:rsid w:val="00AC597C"/>
    <w:rsid w:val="00AC5D75"/>
    <w:rsid w:val="00AC63D5"/>
    <w:rsid w:val="00AC6FB7"/>
    <w:rsid w:val="00AC74DB"/>
    <w:rsid w:val="00AC7A33"/>
    <w:rsid w:val="00AC7AC2"/>
    <w:rsid w:val="00AD0257"/>
    <w:rsid w:val="00AD1058"/>
    <w:rsid w:val="00AD2C82"/>
    <w:rsid w:val="00AD43DC"/>
    <w:rsid w:val="00AD78AE"/>
    <w:rsid w:val="00AD7E58"/>
    <w:rsid w:val="00AE0BE3"/>
    <w:rsid w:val="00AE1CDA"/>
    <w:rsid w:val="00AE22E2"/>
    <w:rsid w:val="00AE2930"/>
    <w:rsid w:val="00AE30B3"/>
    <w:rsid w:val="00AE3345"/>
    <w:rsid w:val="00AE3B66"/>
    <w:rsid w:val="00AE3B8D"/>
    <w:rsid w:val="00AE4B97"/>
    <w:rsid w:val="00AE5B9B"/>
    <w:rsid w:val="00AE6B0A"/>
    <w:rsid w:val="00AE7135"/>
    <w:rsid w:val="00AE7985"/>
    <w:rsid w:val="00AF084D"/>
    <w:rsid w:val="00AF0E2C"/>
    <w:rsid w:val="00AF0F8A"/>
    <w:rsid w:val="00AF16D5"/>
    <w:rsid w:val="00AF1AEE"/>
    <w:rsid w:val="00AF2336"/>
    <w:rsid w:val="00AF2A84"/>
    <w:rsid w:val="00AF3D16"/>
    <w:rsid w:val="00AF4619"/>
    <w:rsid w:val="00AF47D7"/>
    <w:rsid w:val="00AF5BA8"/>
    <w:rsid w:val="00AF6767"/>
    <w:rsid w:val="00AF6E30"/>
    <w:rsid w:val="00AF6F2A"/>
    <w:rsid w:val="00AF75C4"/>
    <w:rsid w:val="00AF79F4"/>
    <w:rsid w:val="00B00E23"/>
    <w:rsid w:val="00B00E3F"/>
    <w:rsid w:val="00B0171C"/>
    <w:rsid w:val="00B019B9"/>
    <w:rsid w:val="00B01E98"/>
    <w:rsid w:val="00B02661"/>
    <w:rsid w:val="00B029AC"/>
    <w:rsid w:val="00B03A36"/>
    <w:rsid w:val="00B03A90"/>
    <w:rsid w:val="00B03B34"/>
    <w:rsid w:val="00B0442C"/>
    <w:rsid w:val="00B04D47"/>
    <w:rsid w:val="00B04E72"/>
    <w:rsid w:val="00B05783"/>
    <w:rsid w:val="00B05A85"/>
    <w:rsid w:val="00B06088"/>
    <w:rsid w:val="00B060F6"/>
    <w:rsid w:val="00B06397"/>
    <w:rsid w:val="00B06B98"/>
    <w:rsid w:val="00B06D06"/>
    <w:rsid w:val="00B1022C"/>
    <w:rsid w:val="00B10464"/>
    <w:rsid w:val="00B11DAB"/>
    <w:rsid w:val="00B11F4C"/>
    <w:rsid w:val="00B12F6C"/>
    <w:rsid w:val="00B136D0"/>
    <w:rsid w:val="00B13C49"/>
    <w:rsid w:val="00B147DD"/>
    <w:rsid w:val="00B149B0"/>
    <w:rsid w:val="00B14C5B"/>
    <w:rsid w:val="00B15612"/>
    <w:rsid w:val="00B15A2E"/>
    <w:rsid w:val="00B15B1A"/>
    <w:rsid w:val="00B15BC1"/>
    <w:rsid w:val="00B1791F"/>
    <w:rsid w:val="00B179FD"/>
    <w:rsid w:val="00B2013E"/>
    <w:rsid w:val="00B20219"/>
    <w:rsid w:val="00B21135"/>
    <w:rsid w:val="00B21664"/>
    <w:rsid w:val="00B2203C"/>
    <w:rsid w:val="00B22339"/>
    <w:rsid w:val="00B2239B"/>
    <w:rsid w:val="00B228A1"/>
    <w:rsid w:val="00B22A92"/>
    <w:rsid w:val="00B22DC5"/>
    <w:rsid w:val="00B237E6"/>
    <w:rsid w:val="00B23C47"/>
    <w:rsid w:val="00B23CA9"/>
    <w:rsid w:val="00B23D69"/>
    <w:rsid w:val="00B240E1"/>
    <w:rsid w:val="00B24AC5"/>
    <w:rsid w:val="00B27E69"/>
    <w:rsid w:val="00B303EC"/>
    <w:rsid w:val="00B304B2"/>
    <w:rsid w:val="00B319B3"/>
    <w:rsid w:val="00B325C6"/>
    <w:rsid w:val="00B32EB6"/>
    <w:rsid w:val="00B33410"/>
    <w:rsid w:val="00B33656"/>
    <w:rsid w:val="00B342AD"/>
    <w:rsid w:val="00B34954"/>
    <w:rsid w:val="00B351E7"/>
    <w:rsid w:val="00B36512"/>
    <w:rsid w:val="00B36D6F"/>
    <w:rsid w:val="00B37485"/>
    <w:rsid w:val="00B374E3"/>
    <w:rsid w:val="00B401CE"/>
    <w:rsid w:val="00B40945"/>
    <w:rsid w:val="00B41205"/>
    <w:rsid w:val="00B4165C"/>
    <w:rsid w:val="00B41B03"/>
    <w:rsid w:val="00B41C28"/>
    <w:rsid w:val="00B41C71"/>
    <w:rsid w:val="00B4218A"/>
    <w:rsid w:val="00B42637"/>
    <w:rsid w:val="00B4326A"/>
    <w:rsid w:val="00B43CB4"/>
    <w:rsid w:val="00B4412E"/>
    <w:rsid w:val="00B45006"/>
    <w:rsid w:val="00B453AE"/>
    <w:rsid w:val="00B46709"/>
    <w:rsid w:val="00B472EE"/>
    <w:rsid w:val="00B475E8"/>
    <w:rsid w:val="00B5008C"/>
    <w:rsid w:val="00B50194"/>
    <w:rsid w:val="00B50205"/>
    <w:rsid w:val="00B515F3"/>
    <w:rsid w:val="00B522EF"/>
    <w:rsid w:val="00B529D8"/>
    <w:rsid w:val="00B52A1C"/>
    <w:rsid w:val="00B5309D"/>
    <w:rsid w:val="00B53C1A"/>
    <w:rsid w:val="00B53DFF"/>
    <w:rsid w:val="00B53E04"/>
    <w:rsid w:val="00B548C5"/>
    <w:rsid w:val="00B55CC6"/>
    <w:rsid w:val="00B55F1C"/>
    <w:rsid w:val="00B565E1"/>
    <w:rsid w:val="00B567D4"/>
    <w:rsid w:val="00B57201"/>
    <w:rsid w:val="00B57B3A"/>
    <w:rsid w:val="00B60340"/>
    <w:rsid w:val="00B60625"/>
    <w:rsid w:val="00B61899"/>
    <w:rsid w:val="00B618C2"/>
    <w:rsid w:val="00B61A3F"/>
    <w:rsid w:val="00B6206E"/>
    <w:rsid w:val="00B62098"/>
    <w:rsid w:val="00B6243A"/>
    <w:rsid w:val="00B62DB3"/>
    <w:rsid w:val="00B62E0D"/>
    <w:rsid w:val="00B635D2"/>
    <w:rsid w:val="00B63B09"/>
    <w:rsid w:val="00B63FA3"/>
    <w:rsid w:val="00B6589B"/>
    <w:rsid w:val="00B664AC"/>
    <w:rsid w:val="00B6697A"/>
    <w:rsid w:val="00B67188"/>
    <w:rsid w:val="00B67479"/>
    <w:rsid w:val="00B70B5C"/>
    <w:rsid w:val="00B7126C"/>
    <w:rsid w:val="00B7145E"/>
    <w:rsid w:val="00B71CD9"/>
    <w:rsid w:val="00B72EA2"/>
    <w:rsid w:val="00B73076"/>
    <w:rsid w:val="00B732B2"/>
    <w:rsid w:val="00B73E12"/>
    <w:rsid w:val="00B74449"/>
    <w:rsid w:val="00B74582"/>
    <w:rsid w:val="00B74780"/>
    <w:rsid w:val="00B74B0F"/>
    <w:rsid w:val="00B74D5D"/>
    <w:rsid w:val="00B7529F"/>
    <w:rsid w:val="00B77A61"/>
    <w:rsid w:val="00B77CEB"/>
    <w:rsid w:val="00B806E2"/>
    <w:rsid w:val="00B806F0"/>
    <w:rsid w:val="00B80C47"/>
    <w:rsid w:val="00B80E01"/>
    <w:rsid w:val="00B81499"/>
    <w:rsid w:val="00B81E2F"/>
    <w:rsid w:val="00B8291C"/>
    <w:rsid w:val="00B82E0B"/>
    <w:rsid w:val="00B82FD3"/>
    <w:rsid w:val="00B8308C"/>
    <w:rsid w:val="00B83876"/>
    <w:rsid w:val="00B83D2D"/>
    <w:rsid w:val="00B8417F"/>
    <w:rsid w:val="00B841DB"/>
    <w:rsid w:val="00B84851"/>
    <w:rsid w:val="00B84C7F"/>
    <w:rsid w:val="00B8519E"/>
    <w:rsid w:val="00B85572"/>
    <w:rsid w:val="00B866BB"/>
    <w:rsid w:val="00B86FAE"/>
    <w:rsid w:val="00B901BA"/>
    <w:rsid w:val="00B9110D"/>
    <w:rsid w:val="00B91B8A"/>
    <w:rsid w:val="00B91F98"/>
    <w:rsid w:val="00B924A3"/>
    <w:rsid w:val="00B9277B"/>
    <w:rsid w:val="00B932B8"/>
    <w:rsid w:val="00B94DB1"/>
    <w:rsid w:val="00B94E47"/>
    <w:rsid w:val="00B95309"/>
    <w:rsid w:val="00B95345"/>
    <w:rsid w:val="00B95E84"/>
    <w:rsid w:val="00B961F6"/>
    <w:rsid w:val="00B972B9"/>
    <w:rsid w:val="00B972E1"/>
    <w:rsid w:val="00B97357"/>
    <w:rsid w:val="00BA0BBD"/>
    <w:rsid w:val="00BA0FF6"/>
    <w:rsid w:val="00BA2430"/>
    <w:rsid w:val="00BA254C"/>
    <w:rsid w:val="00BA2C9F"/>
    <w:rsid w:val="00BA4228"/>
    <w:rsid w:val="00BA4395"/>
    <w:rsid w:val="00BA4A48"/>
    <w:rsid w:val="00BA4B59"/>
    <w:rsid w:val="00BA4B99"/>
    <w:rsid w:val="00BA527A"/>
    <w:rsid w:val="00BA5576"/>
    <w:rsid w:val="00BA55D1"/>
    <w:rsid w:val="00BA58DA"/>
    <w:rsid w:val="00BA59B1"/>
    <w:rsid w:val="00BA6592"/>
    <w:rsid w:val="00BA660C"/>
    <w:rsid w:val="00BA7B68"/>
    <w:rsid w:val="00BB00F0"/>
    <w:rsid w:val="00BB01DC"/>
    <w:rsid w:val="00BB04EA"/>
    <w:rsid w:val="00BB0995"/>
    <w:rsid w:val="00BB12E0"/>
    <w:rsid w:val="00BB153C"/>
    <w:rsid w:val="00BB2F85"/>
    <w:rsid w:val="00BB4A54"/>
    <w:rsid w:val="00BB540B"/>
    <w:rsid w:val="00BB5455"/>
    <w:rsid w:val="00BB577E"/>
    <w:rsid w:val="00BB72A0"/>
    <w:rsid w:val="00BB7474"/>
    <w:rsid w:val="00BB77C5"/>
    <w:rsid w:val="00BC0AD1"/>
    <w:rsid w:val="00BC1566"/>
    <w:rsid w:val="00BC17F2"/>
    <w:rsid w:val="00BC3511"/>
    <w:rsid w:val="00BC3640"/>
    <w:rsid w:val="00BC3676"/>
    <w:rsid w:val="00BC367A"/>
    <w:rsid w:val="00BC36B0"/>
    <w:rsid w:val="00BC3CBF"/>
    <w:rsid w:val="00BC3D74"/>
    <w:rsid w:val="00BC4C44"/>
    <w:rsid w:val="00BC539A"/>
    <w:rsid w:val="00BC562D"/>
    <w:rsid w:val="00BC573F"/>
    <w:rsid w:val="00BC5AF5"/>
    <w:rsid w:val="00BC610A"/>
    <w:rsid w:val="00BC617D"/>
    <w:rsid w:val="00BC6543"/>
    <w:rsid w:val="00BC6985"/>
    <w:rsid w:val="00BC7226"/>
    <w:rsid w:val="00BD0138"/>
    <w:rsid w:val="00BD05DE"/>
    <w:rsid w:val="00BD089D"/>
    <w:rsid w:val="00BD09E1"/>
    <w:rsid w:val="00BD11A6"/>
    <w:rsid w:val="00BD1C17"/>
    <w:rsid w:val="00BD27FD"/>
    <w:rsid w:val="00BD3F90"/>
    <w:rsid w:val="00BD4980"/>
    <w:rsid w:val="00BD4EFE"/>
    <w:rsid w:val="00BD6DBB"/>
    <w:rsid w:val="00BD7861"/>
    <w:rsid w:val="00BD7B37"/>
    <w:rsid w:val="00BE0139"/>
    <w:rsid w:val="00BE0430"/>
    <w:rsid w:val="00BE11C6"/>
    <w:rsid w:val="00BE26DF"/>
    <w:rsid w:val="00BE38A6"/>
    <w:rsid w:val="00BE38AC"/>
    <w:rsid w:val="00BE3904"/>
    <w:rsid w:val="00BE3FBE"/>
    <w:rsid w:val="00BE411C"/>
    <w:rsid w:val="00BE43BA"/>
    <w:rsid w:val="00BE4B13"/>
    <w:rsid w:val="00BE4D09"/>
    <w:rsid w:val="00BE50C8"/>
    <w:rsid w:val="00BE51EB"/>
    <w:rsid w:val="00BE5372"/>
    <w:rsid w:val="00BE5525"/>
    <w:rsid w:val="00BE6A27"/>
    <w:rsid w:val="00BE70CF"/>
    <w:rsid w:val="00BE71EB"/>
    <w:rsid w:val="00BE73F2"/>
    <w:rsid w:val="00BF0416"/>
    <w:rsid w:val="00BF1221"/>
    <w:rsid w:val="00BF32AB"/>
    <w:rsid w:val="00BF430E"/>
    <w:rsid w:val="00BF43E4"/>
    <w:rsid w:val="00BF7DBE"/>
    <w:rsid w:val="00C02495"/>
    <w:rsid w:val="00C0276B"/>
    <w:rsid w:val="00C03AF4"/>
    <w:rsid w:val="00C03F67"/>
    <w:rsid w:val="00C05E7D"/>
    <w:rsid w:val="00C0610A"/>
    <w:rsid w:val="00C06392"/>
    <w:rsid w:val="00C065A0"/>
    <w:rsid w:val="00C06BE5"/>
    <w:rsid w:val="00C06F48"/>
    <w:rsid w:val="00C07126"/>
    <w:rsid w:val="00C07253"/>
    <w:rsid w:val="00C072DC"/>
    <w:rsid w:val="00C07BC6"/>
    <w:rsid w:val="00C07C7E"/>
    <w:rsid w:val="00C1048A"/>
    <w:rsid w:val="00C116D3"/>
    <w:rsid w:val="00C11A6B"/>
    <w:rsid w:val="00C12974"/>
    <w:rsid w:val="00C12E8B"/>
    <w:rsid w:val="00C1425C"/>
    <w:rsid w:val="00C14416"/>
    <w:rsid w:val="00C1449F"/>
    <w:rsid w:val="00C14541"/>
    <w:rsid w:val="00C150CA"/>
    <w:rsid w:val="00C1523E"/>
    <w:rsid w:val="00C16321"/>
    <w:rsid w:val="00C16388"/>
    <w:rsid w:val="00C174E3"/>
    <w:rsid w:val="00C17674"/>
    <w:rsid w:val="00C17C5A"/>
    <w:rsid w:val="00C20A77"/>
    <w:rsid w:val="00C20DAF"/>
    <w:rsid w:val="00C20DE8"/>
    <w:rsid w:val="00C2126D"/>
    <w:rsid w:val="00C231B7"/>
    <w:rsid w:val="00C247B9"/>
    <w:rsid w:val="00C24946"/>
    <w:rsid w:val="00C24A38"/>
    <w:rsid w:val="00C24AD0"/>
    <w:rsid w:val="00C254CF"/>
    <w:rsid w:val="00C25ACF"/>
    <w:rsid w:val="00C27235"/>
    <w:rsid w:val="00C303EB"/>
    <w:rsid w:val="00C309D8"/>
    <w:rsid w:val="00C31270"/>
    <w:rsid w:val="00C3149B"/>
    <w:rsid w:val="00C3162E"/>
    <w:rsid w:val="00C32037"/>
    <w:rsid w:val="00C32093"/>
    <w:rsid w:val="00C32540"/>
    <w:rsid w:val="00C33795"/>
    <w:rsid w:val="00C33C90"/>
    <w:rsid w:val="00C33E00"/>
    <w:rsid w:val="00C348DB"/>
    <w:rsid w:val="00C34D30"/>
    <w:rsid w:val="00C34FBB"/>
    <w:rsid w:val="00C35C57"/>
    <w:rsid w:val="00C35CDB"/>
    <w:rsid w:val="00C3610D"/>
    <w:rsid w:val="00C36866"/>
    <w:rsid w:val="00C36E25"/>
    <w:rsid w:val="00C37E9C"/>
    <w:rsid w:val="00C40405"/>
    <w:rsid w:val="00C41335"/>
    <w:rsid w:val="00C419C9"/>
    <w:rsid w:val="00C41A85"/>
    <w:rsid w:val="00C4290A"/>
    <w:rsid w:val="00C42C1E"/>
    <w:rsid w:val="00C430EE"/>
    <w:rsid w:val="00C43193"/>
    <w:rsid w:val="00C43C7E"/>
    <w:rsid w:val="00C43CF6"/>
    <w:rsid w:val="00C445C8"/>
    <w:rsid w:val="00C44ADC"/>
    <w:rsid w:val="00C451A9"/>
    <w:rsid w:val="00C45601"/>
    <w:rsid w:val="00C46B2C"/>
    <w:rsid w:val="00C46B7E"/>
    <w:rsid w:val="00C46CCF"/>
    <w:rsid w:val="00C4703B"/>
    <w:rsid w:val="00C47727"/>
    <w:rsid w:val="00C50547"/>
    <w:rsid w:val="00C50BCB"/>
    <w:rsid w:val="00C50CE5"/>
    <w:rsid w:val="00C51308"/>
    <w:rsid w:val="00C517B0"/>
    <w:rsid w:val="00C52826"/>
    <w:rsid w:val="00C52DC8"/>
    <w:rsid w:val="00C52FA8"/>
    <w:rsid w:val="00C53001"/>
    <w:rsid w:val="00C537B3"/>
    <w:rsid w:val="00C54505"/>
    <w:rsid w:val="00C548B4"/>
    <w:rsid w:val="00C54BA2"/>
    <w:rsid w:val="00C57F8E"/>
    <w:rsid w:val="00C60218"/>
    <w:rsid w:val="00C61356"/>
    <w:rsid w:val="00C613E1"/>
    <w:rsid w:val="00C61994"/>
    <w:rsid w:val="00C61A99"/>
    <w:rsid w:val="00C620C1"/>
    <w:rsid w:val="00C6255A"/>
    <w:rsid w:val="00C6278D"/>
    <w:rsid w:val="00C63A70"/>
    <w:rsid w:val="00C64B39"/>
    <w:rsid w:val="00C64CFE"/>
    <w:rsid w:val="00C6581C"/>
    <w:rsid w:val="00C65F5A"/>
    <w:rsid w:val="00C66DF0"/>
    <w:rsid w:val="00C70BAA"/>
    <w:rsid w:val="00C71128"/>
    <w:rsid w:val="00C712D7"/>
    <w:rsid w:val="00C714E9"/>
    <w:rsid w:val="00C718D8"/>
    <w:rsid w:val="00C7224A"/>
    <w:rsid w:val="00C72D55"/>
    <w:rsid w:val="00C72DD5"/>
    <w:rsid w:val="00C73571"/>
    <w:rsid w:val="00C737E4"/>
    <w:rsid w:val="00C73922"/>
    <w:rsid w:val="00C749A4"/>
    <w:rsid w:val="00C749D2"/>
    <w:rsid w:val="00C74EF9"/>
    <w:rsid w:val="00C75220"/>
    <w:rsid w:val="00C7563E"/>
    <w:rsid w:val="00C763A5"/>
    <w:rsid w:val="00C766E4"/>
    <w:rsid w:val="00C77166"/>
    <w:rsid w:val="00C7732A"/>
    <w:rsid w:val="00C77C4E"/>
    <w:rsid w:val="00C77FE6"/>
    <w:rsid w:val="00C80154"/>
    <w:rsid w:val="00C81127"/>
    <w:rsid w:val="00C8242D"/>
    <w:rsid w:val="00C83044"/>
    <w:rsid w:val="00C83CC2"/>
    <w:rsid w:val="00C843ED"/>
    <w:rsid w:val="00C84682"/>
    <w:rsid w:val="00C84DEE"/>
    <w:rsid w:val="00C8514F"/>
    <w:rsid w:val="00C85235"/>
    <w:rsid w:val="00C857AC"/>
    <w:rsid w:val="00C858E3"/>
    <w:rsid w:val="00C8637F"/>
    <w:rsid w:val="00C86711"/>
    <w:rsid w:val="00C86783"/>
    <w:rsid w:val="00C86A41"/>
    <w:rsid w:val="00C87B8B"/>
    <w:rsid w:val="00C87CBF"/>
    <w:rsid w:val="00C87CE1"/>
    <w:rsid w:val="00C90A67"/>
    <w:rsid w:val="00C91CCD"/>
    <w:rsid w:val="00C9201F"/>
    <w:rsid w:val="00C92206"/>
    <w:rsid w:val="00C92A5D"/>
    <w:rsid w:val="00C94051"/>
    <w:rsid w:val="00C95489"/>
    <w:rsid w:val="00C955D4"/>
    <w:rsid w:val="00C95B18"/>
    <w:rsid w:val="00C95D74"/>
    <w:rsid w:val="00C95EE6"/>
    <w:rsid w:val="00C96820"/>
    <w:rsid w:val="00C969E7"/>
    <w:rsid w:val="00C976FE"/>
    <w:rsid w:val="00CA0284"/>
    <w:rsid w:val="00CA0E3B"/>
    <w:rsid w:val="00CA1640"/>
    <w:rsid w:val="00CA17B0"/>
    <w:rsid w:val="00CA1C4B"/>
    <w:rsid w:val="00CA1DBF"/>
    <w:rsid w:val="00CA28A0"/>
    <w:rsid w:val="00CA2FB7"/>
    <w:rsid w:val="00CA306D"/>
    <w:rsid w:val="00CA311D"/>
    <w:rsid w:val="00CA385B"/>
    <w:rsid w:val="00CA3F93"/>
    <w:rsid w:val="00CA421F"/>
    <w:rsid w:val="00CA4989"/>
    <w:rsid w:val="00CA4B77"/>
    <w:rsid w:val="00CA4E1E"/>
    <w:rsid w:val="00CA4E3A"/>
    <w:rsid w:val="00CA5302"/>
    <w:rsid w:val="00CA550B"/>
    <w:rsid w:val="00CA586B"/>
    <w:rsid w:val="00CA608B"/>
    <w:rsid w:val="00CA6453"/>
    <w:rsid w:val="00CA653F"/>
    <w:rsid w:val="00CA68AE"/>
    <w:rsid w:val="00CA6DD5"/>
    <w:rsid w:val="00CA7BA3"/>
    <w:rsid w:val="00CA7C3D"/>
    <w:rsid w:val="00CA7E82"/>
    <w:rsid w:val="00CB085D"/>
    <w:rsid w:val="00CB0994"/>
    <w:rsid w:val="00CB0D15"/>
    <w:rsid w:val="00CB210C"/>
    <w:rsid w:val="00CB28E1"/>
    <w:rsid w:val="00CB2A1D"/>
    <w:rsid w:val="00CB2F77"/>
    <w:rsid w:val="00CB4661"/>
    <w:rsid w:val="00CB5193"/>
    <w:rsid w:val="00CB6361"/>
    <w:rsid w:val="00CB6435"/>
    <w:rsid w:val="00CB712C"/>
    <w:rsid w:val="00CB74EF"/>
    <w:rsid w:val="00CB7B87"/>
    <w:rsid w:val="00CC038A"/>
    <w:rsid w:val="00CC0FDC"/>
    <w:rsid w:val="00CC182B"/>
    <w:rsid w:val="00CC1DF3"/>
    <w:rsid w:val="00CC36FE"/>
    <w:rsid w:val="00CC39A5"/>
    <w:rsid w:val="00CC4124"/>
    <w:rsid w:val="00CC44B4"/>
    <w:rsid w:val="00CC45AC"/>
    <w:rsid w:val="00CC5756"/>
    <w:rsid w:val="00CD007F"/>
    <w:rsid w:val="00CD0A16"/>
    <w:rsid w:val="00CD0F25"/>
    <w:rsid w:val="00CD118F"/>
    <w:rsid w:val="00CD1F11"/>
    <w:rsid w:val="00CD1F7E"/>
    <w:rsid w:val="00CD265A"/>
    <w:rsid w:val="00CD2916"/>
    <w:rsid w:val="00CD2BF4"/>
    <w:rsid w:val="00CD3962"/>
    <w:rsid w:val="00CD3B40"/>
    <w:rsid w:val="00CD3BA1"/>
    <w:rsid w:val="00CD3BF8"/>
    <w:rsid w:val="00CD421B"/>
    <w:rsid w:val="00CD4936"/>
    <w:rsid w:val="00CD5786"/>
    <w:rsid w:val="00CD5A20"/>
    <w:rsid w:val="00CD6F7D"/>
    <w:rsid w:val="00CD7023"/>
    <w:rsid w:val="00CD7098"/>
    <w:rsid w:val="00CD778F"/>
    <w:rsid w:val="00CD7BE4"/>
    <w:rsid w:val="00CD7DD3"/>
    <w:rsid w:val="00CE0160"/>
    <w:rsid w:val="00CE056F"/>
    <w:rsid w:val="00CE069E"/>
    <w:rsid w:val="00CE06C9"/>
    <w:rsid w:val="00CE07C8"/>
    <w:rsid w:val="00CE1012"/>
    <w:rsid w:val="00CE1953"/>
    <w:rsid w:val="00CE1EC4"/>
    <w:rsid w:val="00CE2A5B"/>
    <w:rsid w:val="00CE2AAC"/>
    <w:rsid w:val="00CE3394"/>
    <w:rsid w:val="00CE40CA"/>
    <w:rsid w:val="00CE47A9"/>
    <w:rsid w:val="00CE5B04"/>
    <w:rsid w:val="00CE61D0"/>
    <w:rsid w:val="00CE622D"/>
    <w:rsid w:val="00CE66DD"/>
    <w:rsid w:val="00CE672F"/>
    <w:rsid w:val="00CE6B89"/>
    <w:rsid w:val="00CE6F41"/>
    <w:rsid w:val="00CE7282"/>
    <w:rsid w:val="00CE72FE"/>
    <w:rsid w:val="00CE7D23"/>
    <w:rsid w:val="00CF05C7"/>
    <w:rsid w:val="00CF0706"/>
    <w:rsid w:val="00CF08AF"/>
    <w:rsid w:val="00CF1A89"/>
    <w:rsid w:val="00CF28BE"/>
    <w:rsid w:val="00CF3548"/>
    <w:rsid w:val="00CF3C4D"/>
    <w:rsid w:val="00CF420C"/>
    <w:rsid w:val="00CF47D6"/>
    <w:rsid w:val="00CF4BE8"/>
    <w:rsid w:val="00CF5560"/>
    <w:rsid w:val="00CF56DA"/>
    <w:rsid w:val="00CF6755"/>
    <w:rsid w:val="00CF678D"/>
    <w:rsid w:val="00CF6C3A"/>
    <w:rsid w:val="00CF7DD6"/>
    <w:rsid w:val="00D0126F"/>
    <w:rsid w:val="00D017E2"/>
    <w:rsid w:val="00D02389"/>
    <w:rsid w:val="00D02862"/>
    <w:rsid w:val="00D02A88"/>
    <w:rsid w:val="00D03189"/>
    <w:rsid w:val="00D0340D"/>
    <w:rsid w:val="00D0348A"/>
    <w:rsid w:val="00D056F4"/>
    <w:rsid w:val="00D05B33"/>
    <w:rsid w:val="00D0609E"/>
    <w:rsid w:val="00D06234"/>
    <w:rsid w:val="00D06346"/>
    <w:rsid w:val="00D0675B"/>
    <w:rsid w:val="00D07E57"/>
    <w:rsid w:val="00D10AE9"/>
    <w:rsid w:val="00D10E70"/>
    <w:rsid w:val="00D119BD"/>
    <w:rsid w:val="00D1411F"/>
    <w:rsid w:val="00D141FA"/>
    <w:rsid w:val="00D1453E"/>
    <w:rsid w:val="00D14749"/>
    <w:rsid w:val="00D1479B"/>
    <w:rsid w:val="00D14A69"/>
    <w:rsid w:val="00D14C5D"/>
    <w:rsid w:val="00D14F06"/>
    <w:rsid w:val="00D14F34"/>
    <w:rsid w:val="00D15011"/>
    <w:rsid w:val="00D157CD"/>
    <w:rsid w:val="00D158D1"/>
    <w:rsid w:val="00D15FB6"/>
    <w:rsid w:val="00D16599"/>
    <w:rsid w:val="00D16E76"/>
    <w:rsid w:val="00D174DF"/>
    <w:rsid w:val="00D17DA1"/>
    <w:rsid w:val="00D2002E"/>
    <w:rsid w:val="00D2096C"/>
    <w:rsid w:val="00D20D07"/>
    <w:rsid w:val="00D2126E"/>
    <w:rsid w:val="00D21BBD"/>
    <w:rsid w:val="00D231E7"/>
    <w:rsid w:val="00D245DB"/>
    <w:rsid w:val="00D24778"/>
    <w:rsid w:val="00D24EF5"/>
    <w:rsid w:val="00D253E2"/>
    <w:rsid w:val="00D2548A"/>
    <w:rsid w:val="00D26231"/>
    <w:rsid w:val="00D26303"/>
    <w:rsid w:val="00D26B7C"/>
    <w:rsid w:val="00D26F73"/>
    <w:rsid w:val="00D27215"/>
    <w:rsid w:val="00D27F30"/>
    <w:rsid w:val="00D30B0C"/>
    <w:rsid w:val="00D31516"/>
    <w:rsid w:val="00D31D07"/>
    <w:rsid w:val="00D31DD5"/>
    <w:rsid w:val="00D31E10"/>
    <w:rsid w:val="00D31E89"/>
    <w:rsid w:val="00D31EF0"/>
    <w:rsid w:val="00D32031"/>
    <w:rsid w:val="00D323CC"/>
    <w:rsid w:val="00D3242A"/>
    <w:rsid w:val="00D32AD3"/>
    <w:rsid w:val="00D334E9"/>
    <w:rsid w:val="00D33ED6"/>
    <w:rsid w:val="00D34884"/>
    <w:rsid w:val="00D34AB0"/>
    <w:rsid w:val="00D34E16"/>
    <w:rsid w:val="00D34FE3"/>
    <w:rsid w:val="00D353FE"/>
    <w:rsid w:val="00D367B5"/>
    <w:rsid w:val="00D37C0A"/>
    <w:rsid w:val="00D402D7"/>
    <w:rsid w:val="00D40C89"/>
    <w:rsid w:val="00D4115A"/>
    <w:rsid w:val="00D41221"/>
    <w:rsid w:val="00D41739"/>
    <w:rsid w:val="00D41B47"/>
    <w:rsid w:val="00D42219"/>
    <w:rsid w:val="00D42E06"/>
    <w:rsid w:val="00D42EF6"/>
    <w:rsid w:val="00D43422"/>
    <w:rsid w:val="00D44913"/>
    <w:rsid w:val="00D44A7C"/>
    <w:rsid w:val="00D44B79"/>
    <w:rsid w:val="00D44DB3"/>
    <w:rsid w:val="00D4510E"/>
    <w:rsid w:val="00D45552"/>
    <w:rsid w:val="00D46220"/>
    <w:rsid w:val="00D46940"/>
    <w:rsid w:val="00D46976"/>
    <w:rsid w:val="00D47544"/>
    <w:rsid w:val="00D47921"/>
    <w:rsid w:val="00D47BC4"/>
    <w:rsid w:val="00D47EDF"/>
    <w:rsid w:val="00D502A6"/>
    <w:rsid w:val="00D505AB"/>
    <w:rsid w:val="00D510A5"/>
    <w:rsid w:val="00D512BE"/>
    <w:rsid w:val="00D5170F"/>
    <w:rsid w:val="00D529ED"/>
    <w:rsid w:val="00D52CAD"/>
    <w:rsid w:val="00D53FDF"/>
    <w:rsid w:val="00D54526"/>
    <w:rsid w:val="00D5472A"/>
    <w:rsid w:val="00D54BA7"/>
    <w:rsid w:val="00D554B0"/>
    <w:rsid w:val="00D55EDE"/>
    <w:rsid w:val="00D565DC"/>
    <w:rsid w:val="00D574F7"/>
    <w:rsid w:val="00D60005"/>
    <w:rsid w:val="00D6038F"/>
    <w:rsid w:val="00D608E0"/>
    <w:rsid w:val="00D60B6C"/>
    <w:rsid w:val="00D61A2E"/>
    <w:rsid w:val="00D61E4C"/>
    <w:rsid w:val="00D6263A"/>
    <w:rsid w:val="00D62652"/>
    <w:rsid w:val="00D633D0"/>
    <w:rsid w:val="00D63987"/>
    <w:rsid w:val="00D64059"/>
    <w:rsid w:val="00D6409C"/>
    <w:rsid w:val="00D6417E"/>
    <w:rsid w:val="00D6444F"/>
    <w:rsid w:val="00D65596"/>
    <w:rsid w:val="00D65B66"/>
    <w:rsid w:val="00D66327"/>
    <w:rsid w:val="00D66B07"/>
    <w:rsid w:val="00D675E9"/>
    <w:rsid w:val="00D675FF"/>
    <w:rsid w:val="00D67C41"/>
    <w:rsid w:val="00D67F90"/>
    <w:rsid w:val="00D7187A"/>
    <w:rsid w:val="00D71CDC"/>
    <w:rsid w:val="00D721CA"/>
    <w:rsid w:val="00D727B4"/>
    <w:rsid w:val="00D72D4A"/>
    <w:rsid w:val="00D738C9"/>
    <w:rsid w:val="00D75435"/>
    <w:rsid w:val="00D76066"/>
    <w:rsid w:val="00D76432"/>
    <w:rsid w:val="00D76498"/>
    <w:rsid w:val="00D764A9"/>
    <w:rsid w:val="00D767EB"/>
    <w:rsid w:val="00D76896"/>
    <w:rsid w:val="00D76C8E"/>
    <w:rsid w:val="00D8059B"/>
    <w:rsid w:val="00D835E2"/>
    <w:rsid w:val="00D839F3"/>
    <w:rsid w:val="00D83E05"/>
    <w:rsid w:val="00D83EBE"/>
    <w:rsid w:val="00D86B9B"/>
    <w:rsid w:val="00D86EC5"/>
    <w:rsid w:val="00D92521"/>
    <w:rsid w:val="00D930EB"/>
    <w:rsid w:val="00D93452"/>
    <w:rsid w:val="00D93B71"/>
    <w:rsid w:val="00D93B83"/>
    <w:rsid w:val="00D93FD1"/>
    <w:rsid w:val="00D942A7"/>
    <w:rsid w:val="00D949CC"/>
    <w:rsid w:val="00D94B45"/>
    <w:rsid w:val="00D96288"/>
    <w:rsid w:val="00D97372"/>
    <w:rsid w:val="00D97522"/>
    <w:rsid w:val="00D97657"/>
    <w:rsid w:val="00DA0597"/>
    <w:rsid w:val="00DA09ED"/>
    <w:rsid w:val="00DA0DEA"/>
    <w:rsid w:val="00DA12D3"/>
    <w:rsid w:val="00DA1592"/>
    <w:rsid w:val="00DA1662"/>
    <w:rsid w:val="00DA1BCA"/>
    <w:rsid w:val="00DA231D"/>
    <w:rsid w:val="00DA2594"/>
    <w:rsid w:val="00DA2AE6"/>
    <w:rsid w:val="00DA336D"/>
    <w:rsid w:val="00DA37E7"/>
    <w:rsid w:val="00DA3D5C"/>
    <w:rsid w:val="00DA4275"/>
    <w:rsid w:val="00DA504C"/>
    <w:rsid w:val="00DA5903"/>
    <w:rsid w:val="00DA5A82"/>
    <w:rsid w:val="00DA5BA1"/>
    <w:rsid w:val="00DA6A60"/>
    <w:rsid w:val="00DA7084"/>
    <w:rsid w:val="00DA77DA"/>
    <w:rsid w:val="00DA7AC9"/>
    <w:rsid w:val="00DB039F"/>
    <w:rsid w:val="00DB0468"/>
    <w:rsid w:val="00DB0A99"/>
    <w:rsid w:val="00DB176B"/>
    <w:rsid w:val="00DB18E0"/>
    <w:rsid w:val="00DB199D"/>
    <w:rsid w:val="00DB1C1B"/>
    <w:rsid w:val="00DB2CC0"/>
    <w:rsid w:val="00DB2CED"/>
    <w:rsid w:val="00DB3859"/>
    <w:rsid w:val="00DB51F4"/>
    <w:rsid w:val="00DB6CC2"/>
    <w:rsid w:val="00DB7617"/>
    <w:rsid w:val="00DC18C7"/>
    <w:rsid w:val="00DC1F34"/>
    <w:rsid w:val="00DC252E"/>
    <w:rsid w:val="00DC3110"/>
    <w:rsid w:val="00DC39B8"/>
    <w:rsid w:val="00DC6C02"/>
    <w:rsid w:val="00DC6D1A"/>
    <w:rsid w:val="00DC6D1B"/>
    <w:rsid w:val="00DC7101"/>
    <w:rsid w:val="00DD01CE"/>
    <w:rsid w:val="00DD01E0"/>
    <w:rsid w:val="00DD184A"/>
    <w:rsid w:val="00DD1D89"/>
    <w:rsid w:val="00DD3BD6"/>
    <w:rsid w:val="00DD42E1"/>
    <w:rsid w:val="00DD4422"/>
    <w:rsid w:val="00DD5291"/>
    <w:rsid w:val="00DD52EE"/>
    <w:rsid w:val="00DD67DF"/>
    <w:rsid w:val="00DD6800"/>
    <w:rsid w:val="00DD7B91"/>
    <w:rsid w:val="00DE22B5"/>
    <w:rsid w:val="00DE36DC"/>
    <w:rsid w:val="00DE422B"/>
    <w:rsid w:val="00DE4818"/>
    <w:rsid w:val="00DE4FA1"/>
    <w:rsid w:val="00DE5015"/>
    <w:rsid w:val="00DE5DFC"/>
    <w:rsid w:val="00DE66EA"/>
    <w:rsid w:val="00DE792C"/>
    <w:rsid w:val="00DF022E"/>
    <w:rsid w:val="00DF044C"/>
    <w:rsid w:val="00DF080D"/>
    <w:rsid w:val="00DF0AF1"/>
    <w:rsid w:val="00DF0B0F"/>
    <w:rsid w:val="00DF13C4"/>
    <w:rsid w:val="00DF16A6"/>
    <w:rsid w:val="00DF1929"/>
    <w:rsid w:val="00DF1C58"/>
    <w:rsid w:val="00DF2D50"/>
    <w:rsid w:val="00DF477D"/>
    <w:rsid w:val="00DF49DC"/>
    <w:rsid w:val="00DF4B95"/>
    <w:rsid w:val="00DF5B1C"/>
    <w:rsid w:val="00DF6B88"/>
    <w:rsid w:val="00DF7ED9"/>
    <w:rsid w:val="00E00186"/>
    <w:rsid w:val="00E003F9"/>
    <w:rsid w:val="00E00DE9"/>
    <w:rsid w:val="00E00FA4"/>
    <w:rsid w:val="00E01071"/>
    <w:rsid w:val="00E01667"/>
    <w:rsid w:val="00E01F3D"/>
    <w:rsid w:val="00E0216E"/>
    <w:rsid w:val="00E02506"/>
    <w:rsid w:val="00E03AC6"/>
    <w:rsid w:val="00E051DD"/>
    <w:rsid w:val="00E052A5"/>
    <w:rsid w:val="00E057AA"/>
    <w:rsid w:val="00E05913"/>
    <w:rsid w:val="00E062A3"/>
    <w:rsid w:val="00E062FC"/>
    <w:rsid w:val="00E06E7A"/>
    <w:rsid w:val="00E06F74"/>
    <w:rsid w:val="00E071CE"/>
    <w:rsid w:val="00E07A7A"/>
    <w:rsid w:val="00E07C45"/>
    <w:rsid w:val="00E07CA9"/>
    <w:rsid w:val="00E105A2"/>
    <w:rsid w:val="00E10928"/>
    <w:rsid w:val="00E110FE"/>
    <w:rsid w:val="00E11821"/>
    <w:rsid w:val="00E11C0B"/>
    <w:rsid w:val="00E11C97"/>
    <w:rsid w:val="00E12020"/>
    <w:rsid w:val="00E12267"/>
    <w:rsid w:val="00E123A0"/>
    <w:rsid w:val="00E135A2"/>
    <w:rsid w:val="00E13F5A"/>
    <w:rsid w:val="00E14E8C"/>
    <w:rsid w:val="00E15E9A"/>
    <w:rsid w:val="00E16359"/>
    <w:rsid w:val="00E16665"/>
    <w:rsid w:val="00E1675A"/>
    <w:rsid w:val="00E1681E"/>
    <w:rsid w:val="00E16A74"/>
    <w:rsid w:val="00E16D51"/>
    <w:rsid w:val="00E170A6"/>
    <w:rsid w:val="00E1758A"/>
    <w:rsid w:val="00E20167"/>
    <w:rsid w:val="00E20484"/>
    <w:rsid w:val="00E20C7E"/>
    <w:rsid w:val="00E20EA1"/>
    <w:rsid w:val="00E210A5"/>
    <w:rsid w:val="00E22B19"/>
    <w:rsid w:val="00E22CCC"/>
    <w:rsid w:val="00E22E65"/>
    <w:rsid w:val="00E23A06"/>
    <w:rsid w:val="00E23E47"/>
    <w:rsid w:val="00E24F99"/>
    <w:rsid w:val="00E25DB4"/>
    <w:rsid w:val="00E26085"/>
    <w:rsid w:val="00E26336"/>
    <w:rsid w:val="00E26637"/>
    <w:rsid w:val="00E27A86"/>
    <w:rsid w:val="00E307EB"/>
    <w:rsid w:val="00E30C04"/>
    <w:rsid w:val="00E30D44"/>
    <w:rsid w:val="00E32610"/>
    <w:rsid w:val="00E33D15"/>
    <w:rsid w:val="00E33DBE"/>
    <w:rsid w:val="00E34792"/>
    <w:rsid w:val="00E34AC0"/>
    <w:rsid w:val="00E34AF6"/>
    <w:rsid w:val="00E350ED"/>
    <w:rsid w:val="00E37540"/>
    <w:rsid w:val="00E3781B"/>
    <w:rsid w:val="00E40003"/>
    <w:rsid w:val="00E40BEB"/>
    <w:rsid w:val="00E40FD9"/>
    <w:rsid w:val="00E427D5"/>
    <w:rsid w:val="00E43586"/>
    <w:rsid w:val="00E439D1"/>
    <w:rsid w:val="00E43C4E"/>
    <w:rsid w:val="00E45DDC"/>
    <w:rsid w:val="00E46589"/>
    <w:rsid w:val="00E466B5"/>
    <w:rsid w:val="00E46A51"/>
    <w:rsid w:val="00E46D91"/>
    <w:rsid w:val="00E46E02"/>
    <w:rsid w:val="00E500E7"/>
    <w:rsid w:val="00E5016C"/>
    <w:rsid w:val="00E508CE"/>
    <w:rsid w:val="00E50940"/>
    <w:rsid w:val="00E51093"/>
    <w:rsid w:val="00E51B03"/>
    <w:rsid w:val="00E53C20"/>
    <w:rsid w:val="00E54ACA"/>
    <w:rsid w:val="00E54B2F"/>
    <w:rsid w:val="00E54CB3"/>
    <w:rsid w:val="00E561AE"/>
    <w:rsid w:val="00E570E4"/>
    <w:rsid w:val="00E579B3"/>
    <w:rsid w:val="00E60694"/>
    <w:rsid w:val="00E60C89"/>
    <w:rsid w:val="00E60E16"/>
    <w:rsid w:val="00E6188E"/>
    <w:rsid w:val="00E61D19"/>
    <w:rsid w:val="00E62669"/>
    <w:rsid w:val="00E62859"/>
    <w:rsid w:val="00E62B15"/>
    <w:rsid w:val="00E62EEF"/>
    <w:rsid w:val="00E635AD"/>
    <w:rsid w:val="00E63BB6"/>
    <w:rsid w:val="00E64387"/>
    <w:rsid w:val="00E64909"/>
    <w:rsid w:val="00E64E12"/>
    <w:rsid w:val="00E64EBF"/>
    <w:rsid w:val="00E64F5F"/>
    <w:rsid w:val="00E651F0"/>
    <w:rsid w:val="00E65B98"/>
    <w:rsid w:val="00E66716"/>
    <w:rsid w:val="00E66842"/>
    <w:rsid w:val="00E670B2"/>
    <w:rsid w:val="00E67465"/>
    <w:rsid w:val="00E709AA"/>
    <w:rsid w:val="00E70D75"/>
    <w:rsid w:val="00E71FC7"/>
    <w:rsid w:val="00E72810"/>
    <w:rsid w:val="00E734B9"/>
    <w:rsid w:val="00E741D8"/>
    <w:rsid w:val="00E74ABF"/>
    <w:rsid w:val="00E759F0"/>
    <w:rsid w:val="00E75B02"/>
    <w:rsid w:val="00E761C5"/>
    <w:rsid w:val="00E769AD"/>
    <w:rsid w:val="00E770FC"/>
    <w:rsid w:val="00E775CF"/>
    <w:rsid w:val="00E77A9C"/>
    <w:rsid w:val="00E77BB7"/>
    <w:rsid w:val="00E801FC"/>
    <w:rsid w:val="00E8037F"/>
    <w:rsid w:val="00E80F1C"/>
    <w:rsid w:val="00E81A56"/>
    <w:rsid w:val="00E82907"/>
    <w:rsid w:val="00E839F4"/>
    <w:rsid w:val="00E83A53"/>
    <w:rsid w:val="00E83B14"/>
    <w:rsid w:val="00E83F4A"/>
    <w:rsid w:val="00E84AD9"/>
    <w:rsid w:val="00E84C37"/>
    <w:rsid w:val="00E84E04"/>
    <w:rsid w:val="00E84EDA"/>
    <w:rsid w:val="00E8786F"/>
    <w:rsid w:val="00E87D53"/>
    <w:rsid w:val="00E902DE"/>
    <w:rsid w:val="00E907A4"/>
    <w:rsid w:val="00E90A11"/>
    <w:rsid w:val="00E91109"/>
    <w:rsid w:val="00E916D5"/>
    <w:rsid w:val="00E91863"/>
    <w:rsid w:val="00E92014"/>
    <w:rsid w:val="00E939D3"/>
    <w:rsid w:val="00E94455"/>
    <w:rsid w:val="00E94880"/>
    <w:rsid w:val="00E94926"/>
    <w:rsid w:val="00E96742"/>
    <w:rsid w:val="00E96C77"/>
    <w:rsid w:val="00E97304"/>
    <w:rsid w:val="00E9795D"/>
    <w:rsid w:val="00E97B12"/>
    <w:rsid w:val="00E97F44"/>
    <w:rsid w:val="00EA02E1"/>
    <w:rsid w:val="00EA07B2"/>
    <w:rsid w:val="00EA1B17"/>
    <w:rsid w:val="00EA1E6B"/>
    <w:rsid w:val="00EA220C"/>
    <w:rsid w:val="00EA24CE"/>
    <w:rsid w:val="00EA2A34"/>
    <w:rsid w:val="00EA358C"/>
    <w:rsid w:val="00EA3742"/>
    <w:rsid w:val="00EA3EF0"/>
    <w:rsid w:val="00EA429B"/>
    <w:rsid w:val="00EA4428"/>
    <w:rsid w:val="00EA5F50"/>
    <w:rsid w:val="00EA6056"/>
    <w:rsid w:val="00EA636A"/>
    <w:rsid w:val="00EA64F2"/>
    <w:rsid w:val="00EA6760"/>
    <w:rsid w:val="00EA735B"/>
    <w:rsid w:val="00EA7D28"/>
    <w:rsid w:val="00EB0819"/>
    <w:rsid w:val="00EB1D06"/>
    <w:rsid w:val="00EB1E89"/>
    <w:rsid w:val="00EB2BDF"/>
    <w:rsid w:val="00EB4011"/>
    <w:rsid w:val="00EB442E"/>
    <w:rsid w:val="00EB4599"/>
    <w:rsid w:val="00EB47E8"/>
    <w:rsid w:val="00EB6542"/>
    <w:rsid w:val="00EB6901"/>
    <w:rsid w:val="00EB7179"/>
    <w:rsid w:val="00EB7763"/>
    <w:rsid w:val="00EC0221"/>
    <w:rsid w:val="00EC055C"/>
    <w:rsid w:val="00EC0C19"/>
    <w:rsid w:val="00EC290B"/>
    <w:rsid w:val="00EC2E9E"/>
    <w:rsid w:val="00EC327E"/>
    <w:rsid w:val="00EC379F"/>
    <w:rsid w:val="00EC39C4"/>
    <w:rsid w:val="00EC42DB"/>
    <w:rsid w:val="00EC53A3"/>
    <w:rsid w:val="00EC54BE"/>
    <w:rsid w:val="00EC560E"/>
    <w:rsid w:val="00EC56F2"/>
    <w:rsid w:val="00EC59D3"/>
    <w:rsid w:val="00EC5B36"/>
    <w:rsid w:val="00EC66F7"/>
    <w:rsid w:val="00ED050C"/>
    <w:rsid w:val="00ED1958"/>
    <w:rsid w:val="00ED20E9"/>
    <w:rsid w:val="00ED21C4"/>
    <w:rsid w:val="00ED27A6"/>
    <w:rsid w:val="00ED2AC0"/>
    <w:rsid w:val="00ED2E79"/>
    <w:rsid w:val="00ED2EF9"/>
    <w:rsid w:val="00ED33A8"/>
    <w:rsid w:val="00ED43FE"/>
    <w:rsid w:val="00ED4760"/>
    <w:rsid w:val="00ED4841"/>
    <w:rsid w:val="00ED4EE0"/>
    <w:rsid w:val="00ED6602"/>
    <w:rsid w:val="00ED674F"/>
    <w:rsid w:val="00ED7E2F"/>
    <w:rsid w:val="00EE050A"/>
    <w:rsid w:val="00EE1CAF"/>
    <w:rsid w:val="00EE1D33"/>
    <w:rsid w:val="00EE2851"/>
    <w:rsid w:val="00EE349F"/>
    <w:rsid w:val="00EE38F4"/>
    <w:rsid w:val="00EE438E"/>
    <w:rsid w:val="00EE50D6"/>
    <w:rsid w:val="00EE5A6E"/>
    <w:rsid w:val="00EE665E"/>
    <w:rsid w:val="00EE6940"/>
    <w:rsid w:val="00EE6A10"/>
    <w:rsid w:val="00EE6BE6"/>
    <w:rsid w:val="00EE6D16"/>
    <w:rsid w:val="00EE7360"/>
    <w:rsid w:val="00EE7456"/>
    <w:rsid w:val="00EE7572"/>
    <w:rsid w:val="00EF1039"/>
    <w:rsid w:val="00EF24B8"/>
    <w:rsid w:val="00EF25F3"/>
    <w:rsid w:val="00EF2791"/>
    <w:rsid w:val="00EF27C4"/>
    <w:rsid w:val="00EF386E"/>
    <w:rsid w:val="00EF5157"/>
    <w:rsid w:val="00EF5910"/>
    <w:rsid w:val="00EF5A9D"/>
    <w:rsid w:val="00EF5C73"/>
    <w:rsid w:val="00EF5CE5"/>
    <w:rsid w:val="00EF66EC"/>
    <w:rsid w:val="00EF698B"/>
    <w:rsid w:val="00EF6FC5"/>
    <w:rsid w:val="00EF71F6"/>
    <w:rsid w:val="00EF75C7"/>
    <w:rsid w:val="00EF7653"/>
    <w:rsid w:val="00EF7718"/>
    <w:rsid w:val="00EF7787"/>
    <w:rsid w:val="00EF7C9D"/>
    <w:rsid w:val="00F005DA"/>
    <w:rsid w:val="00F00D60"/>
    <w:rsid w:val="00F01320"/>
    <w:rsid w:val="00F017E3"/>
    <w:rsid w:val="00F03A66"/>
    <w:rsid w:val="00F03D2C"/>
    <w:rsid w:val="00F05414"/>
    <w:rsid w:val="00F055C5"/>
    <w:rsid w:val="00F05E03"/>
    <w:rsid w:val="00F06479"/>
    <w:rsid w:val="00F06C42"/>
    <w:rsid w:val="00F07721"/>
    <w:rsid w:val="00F0774B"/>
    <w:rsid w:val="00F10E8A"/>
    <w:rsid w:val="00F11006"/>
    <w:rsid w:val="00F1219F"/>
    <w:rsid w:val="00F123E3"/>
    <w:rsid w:val="00F12658"/>
    <w:rsid w:val="00F12A1B"/>
    <w:rsid w:val="00F12AF0"/>
    <w:rsid w:val="00F12F6A"/>
    <w:rsid w:val="00F142E8"/>
    <w:rsid w:val="00F144E8"/>
    <w:rsid w:val="00F14767"/>
    <w:rsid w:val="00F148C4"/>
    <w:rsid w:val="00F14ADF"/>
    <w:rsid w:val="00F14EC3"/>
    <w:rsid w:val="00F15DC6"/>
    <w:rsid w:val="00F16004"/>
    <w:rsid w:val="00F16AE0"/>
    <w:rsid w:val="00F1716F"/>
    <w:rsid w:val="00F2006E"/>
    <w:rsid w:val="00F20D2F"/>
    <w:rsid w:val="00F216AE"/>
    <w:rsid w:val="00F2237A"/>
    <w:rsid w:val="00F229AE"/>
    <w:rsid w:val="00F23D1A"/>
    <w:rsid w:val="00F23D42"/>
    <w:rsid w:val="00F249A6"/>
    <w:rsid w:val="00F2534A"/>
    <w:rsid w:val="00F254BD"/>
    <w:rsid w:val="00F2550D"/>
    <w:rsid w:val="00F25E7F"/>
    <w:rsid w:val="00F25EF2"/>
    <w:rsid w:val="00F26157"/>
    <w:rsid w:val="00F26DB0"/>
    <w:rsid w:val="00F26FF2"/>
    <w:rsid w:val="00F273D5"/>
    <w:rsid w:val="00F277D1"/>
    <w:rsid w:val="00F27ABF"/>
    <w:rsid w:val="00F27DAA"/>
    <w:rsid w:val="00F3104A"/>
    <w:rsid w:val="00F31F35"/>
    <w:rsid w:val="00F334D0"/>
    <w:rsid w:val="00F33D6E"/>
    <w:rsid w:val="00F3429E"/>
    <w:rsid w:val="00F3496C"/>
    <w:rsid w:val="00F36D14"/>
    <w:rsid w:val="00F37214"/>
    <w:rsid w:val="00F37301"/>
    <w:rsid w:val="00F37C99"/>
    <w:rsid w:val="00F408CD"/>
    <w:rsid w:val="00F40A49"/>
    <w:rsid w:val="00F40A9D"/>
    <w:rsid w:val="00F41BF1"/>
    <w:rsid w:val="00F42267"/>
    <w:rsid w:val="00F42D0C"/>
    <w:rsid w:val="00F43524"/>
    <w:rsid w:val="00F43689"/>
    <w:rsid w:val="00F43ABB"/>
    <w:rsid w:val="00F43F56"/>
    <w:rsid w:val="00F440BA"/>
    <w:rsid w:val="00F443B9"/>
    <w:rsid w:val="00F449A2"/>
    <w:rsid w:val="00F44B8B"/>
    <w:rsid w:val="00F459F6"/>
    <w:rsid w:val="00F45CE4"/>
    <w:rsid w:val="00F477BD"/>
    <w:rsid w:val="00F50E46"/>
    <w:rsid w:val="00F51670"/>
    <w:rsid w:val="00F525B5"/>
    <w:rsid w:val="00F525DD"/>
    <w:rsid w:val="00F52693"/>
    <w:rsid w:val="00F531ED"/>
    <w:rsid w:val="00F5333B"/>
    <w:rsid w:val="00F5352A"/>
    <w:rsid w:val="00F5457C"/>
    <w:rsid w:val="00F54F4D"/>
    <w:rsid w:val="00F551DA"/>
    <w:rsid w:val="00F5573B"/>
    <w:rsid w:val="00F55815"/>
    <w:rsid w:val="00F560F8"/>
    <w:rsid w:val="00F5710A"/>
    <w:rsid w:val="00F5745A"/>
    <w:rsid w:val="00F5795C"/>
    <w:rsid w:val="00F57DFE"/>
    <w:rsid w:val="00F601F7"/>
    <w:rsid w:val="00F60B73"/>
    <w:rsid w:val="00F61BC0"/>
    <w:rsid w:val="00F61CB5"/>
    <w:rsid w:val="00F622EB"/>
    <w:rsid w:val="00F62970"/>
    <w:rsid w:val="00F63066"/>
    <w:rsid w:val="00F63E75"/>
    <w:rsid w:val="00F64628"/>
    <w:rsid w:val="00F64822"/>
    <w:rsid w:val="00F64BC1"/>
    <w:rsid w:val="00F67073"/>
    <w:rsid w:val="00F7018B"/>
    <w:rsid w:val="00F703DB"/>
    <w:rsid w:val="00F7060A"/>
    <w:rsid w:val="00F7135D"/>
    <w:rsid w:val="00F728CC"/>
    <w:rsid w:val="00F730EC"/>
    <w:rsid w:val="00F734E5"/>
    <w:rsid w:val="00F73C6D"/>
    <w:rsid w:val="00F73CAD"/>
    <w:rsid w:val="00F73F09"/>
    <w:rsid w:val="00F742AE"/>
    <w:rsid w:val="00F758BB"/>
    <w:rsid w:val="00F75BDD"/>
    <w:rsid w:val="00F75E42"/>
    <w:rsid w:val="00F76A34"/>
    <w:rsid w:val="00F77A6F"/>
    <w:rsid w:val="00F77B33"/>
    <w:rsid w:val="00F8014B"/>
    <w:rsid w:val="00F80818"/>
    <w:rsid w:val="00F80EBE"/>
    <w:rsid w:val="00F81988"/>
    <w:rsid w:val="00F82697"/>
    <w:rsid w:val="00F83BCC"/>
    <w:rsid w:val="00F83EBB"/>
    <w:rsid w:val="00F84593"/>
    <w:rsid w:val="00F84A69"/>
    <w:rsid w:val="00F84B34"/>
    <w:rsid w:val="00F84F4F"/>
    <w:rsid w:val="00F84FA6"/>
    <w:rsid w:val="00F85934"/>
    <w:rsid w:val="00F85B7D"/>
    <w:rsid w:val="00F861D7"/>
    <w:rsid w:val="00F863C2"/>
    <w:rsid w:val="00F86F8B"/>
    <w:rsid w:val="00F87543"/>
    <w:rsid w:val="00F87D15"/>
    <w:rsid w:val="00F87F63"/>
    <w:rsid w:val="00F901A6"/>
    <w:rsid w:val="00F901DA"/>
    <w:rsid w:val="00F90EBD"/>
    <w:rsid w:val="00F91D3D"/>
    <w:rsid w:val="00F91FC5"/>
    <w:rsid w:val="00F93710"/>
    <w:rsid w:val="00F938BD"/>
    <w:rsid w:val="00F948B9"/>
    <w:rsid w:val="00F9497D"/>
    <w:rsid w:val="00F94E8E"/>
    <w:rsid w:val="00F9542C"/>
    <w:rsid w:val="00F956BE"/>
    <w:rsid w:val="00F95CF6"/>
    <w:rsid w:val="00F96250"/>
    <w:rsid w:val="00F962AE"/>
    <w:rsid w:val="00F96BCE"/>
    <w:rsid w:val="00F97121"/>
    <w:rsid w:val="00F9716B"/>
    <w:rsid w:val="00F97216"/>
    <w:rsid w:val="00F97546"/>
    <w:rsid w:val="00FA0183"/>
    <w:rsid w:val="00FA039D"/>
    <w:rsid w:val="00FA1AD7"/>
    <w:rsid w:val="00FA2AA4"/>
    <w:rsid w:val="00FA2DA8"/>
    <w:rsid w:val="00FA3B2C"/>
    <w:rsid w:val="00FA466C"/>
    <w:rsid w:val="00FA4AE7"/>
    <w:rsid w:val="00FA5227"/>
    <w:rsid w:val="00FA5C72"/>
    <w:rsid w:val="00FA69D8"/>
    <w:rsid w:val="00FB011B"/>
    <w:rsid w:val="00FB03B5"/>
    <w:rsid w:val="00FB0E5D"/>
    <w:rsid w:val="00FB3592"/>
    <w:rsid w:val="00FB462A"/>
    <w:rsid w:val="00FB47E9"/>
    <w:rsid w:val="00FB4BFA"/>
    <w:rsid w:val="00FB4C42"/>
    <w:rsid w:val="00FB5D07"/>
    <w:rsid w:val="00FB5DE7"/>
    <w:rsid w:val="00FB6F65"/>
    <w:rsid w:val="00FB7C29"/>
    <w:rsid w:val="00FB7D06"/>
    <w:rsid w:val="00FC10CC"/>
    <w:rsid w:val="00FC1171"/>
    <w:rsid w:val="00FC1CE9"/>
    <w:rsid w:val="00FC1CF4"/>
    <w:rsid w:val="00FC3025"/>
    <w:rsid w:val="00FC3213"/>
    <w:rsid w:val="00FC35DC"/>
    <w:rsid w:val="00FC372F"/>
    <w:rsid w:val="00FC3974"/>
    <w:rsid w:val="00FC3A2E"/>
    <w:rsid w:val="00FC4200"/>
    <w:rsid w:val="00FC5040"/>
    <w:rsid w:val="00FC5266"/>
    <w:rsid w:val="00FC52E6"/>
    <w:rsid w:val="00FC555E"/>
    <w:rsid w:val="00FC57D8"/>
    <w:rsid w:val="00FC59C0"/>
    <w:rsid w:val="00FC6449"/>
    <w:rsid w:val="00FC7134"/>
    <w:rsid w:val="00FC7AB4"/>
    <w:rsid w:val="00FC7C07"/>
    <w:rsid w:val="00FD1BE9"/>
    <w:rsid w:val="00FD2271"/>
    <w:rsid w:val="00FD2F31"/>
    <w:rsid w:val="00FD356F"/>
    <w:rsid w:val="00FD3910"/>
    <w:rsid w:val="00FD4FD9"/>
    <w:rsid w:val="00FD5500"/>
    <w:rsid w:val="00FD5683"/>
    <w:rsid w:val="00FD5B64"/>
    <w:rsid w:val="00FD67E5"/>
    <w:rsid w:val="00FD6A77"/>
    <w:rsid w:val="00FD6B25"/>
    <w:rsid w:val="00FD6BEF"/>
    <w:rsid w:val="00FD7D66"/>
    <w:rsid w:val="00FE0508"/>
    <w:rsid w:val="00FE1A9B"/>
    <w:rsid w:val="00FE1CF1"/>
    <w:rsid w:val="00FE2A54"/>
    <w:rsid w:val="00FE2CE5"/>
    <w:rsid w:val="00FE2FE6"/>
    <w:rsid w:val="00FE566E"/>
    <w:rsid w:val="00FE78B1"/>
    <w:rsid w:val="00FE7A25"/>
    <w:rsid w:val="00FE7B5C"/>
    <w:rsid w:val="00FF0B7E"/>
    <w:rsid w:val="00FF0BFF"/>
    <w:rsid w:val="00FF0CE4"/>
    <w:rsid w:val="00FF25E3"/>
    <w:rsid w:val="00FF29D7"/>
    <w:rsid w:val="00FF49FA"/>
    <w:rsid w:val="00FF50B7"/>
    <w:rsid w:val="00FF5148"/>
    <w:rsid w:val="00FF593C"/>
    <w:rsid w:val="00FF5A07"/>
    <w:rsid w:val="00FF6784"/>
    <w:rsid w:val="00FF71CE"/>
    <w:rsid w:val="00FF7562"/>
    <w:rsid w:val="00FF7CA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D6396F"/>
  <w14:defaultImageDpi w14:val="330"/>
  <w15:chartTrackingRefBased/>
  <w15:docId w15:val="{952FBF46-8820-4027-A0C7-41716B5A54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5D8E"/>
    <w:pPr>
      <w:widowControl w:val="0"/>
      <w:wordWrap w:val="0"/>
      <w:autoSpaceDE w:val="0"/>
      <w:autoSpaceDN w:val="0"/>
      <w:spacing w:before="160" w:after="160"/>
      <w:jc w:val="both"/>
    </w:pPr>
    <w:rPr>
      <w:rFonts w:ascii="나눔고딕OTF" w:eastAsia="나눔고딕OTF" w:hAnsi="나눔고딕OTF" w:cs="나눔고딕OTF"/>
      <w:sz w:val="20"/>
      <w:szCs w:val="20"/>
    </w:rPr>
  </w:style>
  <w:style w:type="paragraph" w:styleId="Heading1">
    <w:name w:val="heading 1"/>
    <w:aliases w:val="장제목,1.장제목"/>
    <w:basedOn w:val="Normal"/>
    <w:next w:val="Normal"/>
    <w:link w:val="Heading1Char"/>
    <w:uiPriority w:val="9"/>
    <w:qFormat/>
    <w:rsid w:val="0027538E"/>
    <w:pPr>
      <w:keepNext/>
      <w:numPr>
        <w:numId w:val="1"/>
      </w:numPr>
      <w:outlineLvl w:val="0"/>
    </w:pPr>
    <w:rPr>
      <w:b/>
      <w:color w:val="1F4E79" w:themeColor="accent5" w:themeShade="80"/>
      <w:sz w:val="28"/>
      <w:szCs w:val="28"/>
    </w:rPr>
  </w:style>
  <w:style w:type="paragraph" w:styleId="Heading2">
    <w:name w:val="heading 2"/>
    <w:aliases w:val="절제목,2.절제목"/>
    <w:basedOn w:val="Normal"/>
    <w:next w:val="Normal"/>
    <w:link w:val="Heading2Char"/>
    <w:uiPriority w:val="9"/>
    <w:unhideWhenUsed/>
    <w:qFormat/>
    <w:rsid w:val="00972DB4"/>
    <w:pPr>
      <w:keepNext/>
      <w:numPr>
        <w:ilvl w:val="1"/>
        <w:numId w:val="1"/>
      </w:numPr>
      <w:outlineLvl w:val="1"/>
    </w:pPr>
    <w:rPr>
      <w:b/>
      <w:color w:val="2E74B5" w:themeColor="accent5" w:themeShade="BF"/>
      <w:sz w:val="24"/>
      <w:szCs w:val="24"/>
    </w:rPr>
  </w:style>
  <w:style w:type="paragraph" w:styleId="Heading3">
    <w:name w:val="heading 3"/>
    <w:aliases w:val="중제목,3.중제목"/>
    <w:basedOn w:val="Normal"/>
    <w:next w:val="Normal"/>
    <w:link w:val="Heading3Char"/>
    <w:uiPriority w:val="9"/>
    <w:unhideWhenUsed/>
    <w:qFormat/>
    <w:rsid w:val="002926CF"/>
    <w:pPr>
      <w:keepNext/>
      <w:numPr>
        <w:ilvl w:val="2"/>
        <w:numId w:val="1"/>
      </w:numPr>
      <w:outlineLvl w:val="2"/>
    </w:pPr>
    <w:rPr>
      <w:b/>
      <w:color w:val="2E74B5" w:themeColor="accent5" w:themeShade="BF"/>
      <w:sz w:val="22"/>
      <w:szCs w:val="22"/>
    </w:rPr>
  </w:style>
  <w:style w:type="paragraph" w:styleId="Heading4">
    <w:name w:val="heading 4"/>
    <w:aliases w:val="소제목,4.소제목"/>
    <w:basedOn w:val="Normal"/>
    <w:next w:val="Normal"/>
    <w:link w:val="Heading4Char"/>
    <w:unhideWhenUsed/>
    <w:qFormat/>
    <w:rsid w:val="00972DB4"/>
    <w:pPr>
      <w:keepNext/>
      <w:numPr>
        <w:ilvl w:val="3"/>
        <w:numId w:val="1"/>
      </w:numPr>
      <w:outlineLvl w:val="3"/>
    </w:pPr>
    <w:rPr>
      <w:b/>
      <w:color w:val="2F5496" w:themeColor="accent1" w:themeShade="BF"/>
    </w:rPr>
  </w:style>
  <w:style w:type="paragraph" w:styleId="Heading5">
    <w:name w:val="heading 5"/>
    <w:aliases w:val="소소제목"/>
    <w:basedOn w:val="Normal"/>
    <w:next w:val="Normal"/>
    <w:link w:val="Heading5Char"/>
    <w:uiPriority w:val="9"/>
    <w:unhideWhenUsed/>
    <w:qFormat/>
    <w:rsid w:val="007C175B"/>
    <w:pPr>
      <w:keepNext/>
      <w:ind w:left="500" w:hangingChars="250" w:hanging="500"/>
      <w:outlineLvl w:val="4"/>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장제목 Char,1.장제목 Char"/>
    <w:basedOn w:val="DefaultParagraphFont"/>
    <w:link w:val="Heading1"/>
    <w:uiPriority w:val="9"/>
    <w:rsid w:val="0027538E"/>
    <w:rPr>
      <w:rFonts w:ascii="나눔고딕OTF" w:eastAsia="나눔고딕OTF" w:hAnsi="나눔고딕OTF" w:cs="나눔고딕OTF"/>
      <w:b/>
      <w:color w:val="1F4E79" w:themeColor="accent5" w:themeShade="80"/>
      <w:sz w:val="28"/>
      <w:szCs w:val="28"/>
    </w:rPr>
  </w:style>
  <w:style w:type="character" w:customStyle="1" w:styleId="Heading2Char">
    <w:name w:val="Heading 2 Char"/>
    <w:aliases w:val="절제목 Char,2.절제목 Char"/>
    <w:basedOn w:val="DefaultParagraphFont"/>
    <w:link w:val="Heading2"/>
    <w:uiPriority w:val="9"/>
    <w:rsid w:val="00972DB4"/>
    <w:rPr>
      <w:rFonts w:ascii="나눔고딕OTF" w:eastAsia="나눔고딕OTF" w:hAnsi="나눔고딕OTF" w:cs="나눔고딕OTF"/>
      <w:b/>
      <w:color w:val="2E74B5" w:themeColor="accent5" w:themeShade="BF"/>
    </w:rPr>
  </w:style>
  <w:style w:type="character" w:customStyle="1" w:styleId="Heading3Char">
    <w:name w:val="Heading 3 Char"/>
    <w:aliases w:val="중제목 Char,3.중제목 Char"/>
    <w:basedOn w:val="DefaultParagraphFont"/>
    <w:link w:val="Heading3"/>
    <w:uiPriority w:val="9"/>
    <w:rsid w:val="002926CF"/>
    <w:rPr>
      <w:rFonts w:ascii="나눔고딕OTF" w:eastAsia="나눔고딕OTF" w:hAnsi="나눔고딕OTF" w:cs="나눔고딕OTF"/>
      <w:b/>
      <w:color w:val="2E74B5" w:themeColor="accent5" w:themeShade="BF"/>
      <w:sz w:val="22"/>
      <w:szCs w:val="22"/>
    </w:rPr>
  </w:style>
  <w:style w:type="character" w:customStyle="1" w:styleId="Heading4Char">
    <w:name w:val="Heading 4 Char"/>
    <w:aliases w:val="소제목 Char,4.소제목 Char"/>
    <w:basedOn w:val="DefaultParagraphFont"/>
    <w:link w:val="Heading4"/>
    <w:rsid w:val="00972DB4"/>
    <w:rPr>
      <w:rFonts w:ascii="나눔고딕OTF" w:eastAsia="나눔고딕OTF" w:hAnsi="나눔고딕OTF" w:cs="나눔고딕OTF"/>
      <w:b/>
      <w:color w:val="2F5496" w:themeColor="accent1" w:themeShade="BF"/>
      <w:sz w:val="20"/>
      <w:szCs w:val="20"/>
    </w:rPr>
  </w:style>
  <w:style w:type="character" w:customStyle="1" w:styleId="Heading5Char">
    <w:name w:val="Heading 5 Char"/>
    <w:aliases w:val="소소제목 Char"/>
    <w:basedOn w:val="DefaultParagraphFont"/>
    <w:link w:val="Heading5"/>
    <w:uiPriority w:val="9"/>
    <w:rsid w:val="007C175B"/>
    <w:rPr>
      <w:rFonts w:asciiTheme="majorHAnsi" w:eastAsiaTheme="majorEastAsia" w:hAnsiTheme="majorHAnsi" w:cstheme="majorBidi"/>
      <w:b/>
      <w:sz w:val="20"/>
      <w:szCs w:val="20"/>
    </w:rPr>
  </w:style>
  <w:style w:type="paragraph" w:styleId="DocumentMap">
    <w:name w:val="Document Map"/>
    <w:basedOn w:val="Normal"/>
    <w:link w:val="DocumentMapChar"/>
    <w:uiPriority w:val="99"/>
    <w:semiHidden/>
    <w:unhideWhenUsed/>
    <w:rsid w:val="008705AF"/>
    <w:rPr>
      <w:rFonts w:ascii="바탕" w:eastAsia="바탕"/>
    </w:rPr>
  </w:style>
  <w:style w:type="character" w:customStyle="1" w:styleId="DocumentMapChar">
    <w:name w:val="Document Map Char"/>
    <w:basedOn w:val="DefaultParagraphFont"/>
    <w:link w:val="DocumentMap"/>
    <w:uiPriority w:val="99"/>
    <w:semiHidden/>
    <w:rsid w:val="008705AF"/>
    <w:rPr>
      <w:rFonts w:ascii="바탕" w:eastAsia="바탕"/>
    </w:rPr>
  </w:style>
  <w:style w:type="paragraph" w:styleId="Title">
    <w:name w:val="Title"/>
    <w:aliases w:val="부제목"/>
    <w:basedOn w:val="Normal"/>
    <w:next w:val="Normal"/>
    <w:link w:val="TitleChar"/>
    <w:uiPriority w:val="10"/>
    <w:qFormat/>
    <w:rsid w:val="00972DB4"/>
    <w:pPr>
      <w:outlineLvl w:val="0"/>
    </w:pPr>
    <w:rPr>
      <w:b/>
      <w:bCs/>
      <w:color w:val="5B9BD5" w:themeColor="accent5"/>
      <w:sz w:val="36"/>
      <w:szCs w:val="36"/>
    </w:rPr>
  </w:style>
  <w:style w:type="character" w:customStyle="1" w:styleId="TitleChar">
    <w:name w:val="Title Char"/>
    <w:aliases w:val="부제목 Char"/>
    <w:basedOn w:val="DefaultParagraphFont"/>
    <w:link w:val="Title"/>
    <w:uiPriority w:val="10"/>
    <w:rsid w:val="00972DB4"/>
    <w:rPr>
      <w:rFonts w:ascii="Nanum Gothic" w:eastAsia="Nanum Gothic" w:hAnsi="Nanum Gothic" w:cs="Nanum Gothic"/>
      <w:b/>
      <w:bCs/>
      <w:color w:val="5B9BD5" w:themeColor="accent5"/>
      <w:sz w:val="36"/>
      <w:szCs w:val="36"/>
    </w:rPr>
  </w:style>
  <w:style w:type="paragraph" w:customStyle="1" w:styleId="a1">
    <w:name w:val="코드_번호없음"/>
    <w:basedOn w:val="Normal"/>
    <w:qFormat/>
    <w:rsid w:val="00F50E46"/>
    <w:pPr>
      <w:pBdr>
        <w:top w:val="single" w:sz="4" w:space="1" w:color="auto"/>
        <w:bottom w:val="single" w:sz="4" w:space="1" w:color="auto"/>
      </w:pBdr>
      <w:spacing w:before="20" w:after="20"/>
    </w:pPr>
    <w:rPr>
      <w:rFonts w:ascii="나눔고딕코딩" w:eastAsia="나눔고딕코딩" w:hAnsi="나눔고딕코딩" w:cs="나눔고딕코딩"/>
      <w:sz w:val="18"/>
      <w:szCs w:val="18"/>
    </w:rPr>
  </w:style>
  <w:style w:type="paragraph" w:customStyle="1" w:styleId="a2">
    <w:name w:val="기본_캡션"/>
    <w:basedOn w:val="Caption"/>
    <w:next w:val="Caption"/>
    <w:qFormat/>
    <w:rsid w:val="001559F7"/>
    <w:rPr>
      <w:sz w:val="18"/>
      <w:szCs w:val="18"/>
    </w:rPr>
  </w:style>
  <w:style w:type="paragraph" w:styleId="Caption">
    <w:name w:val="caption"/>
    <w:basedOn w:val="Normal"/>
    <w:next w:val="Normal"/>
    <w:uiPriority w:val="35"/>
    <w:unhideWhenUsed/>
    <w:qFormat/>
    <w:rsid w:val="00FE7B5C"/>
    <w:rPr>
      <w:b/>
      <w:bCs/>
    </w:rPr>
  </w:style>
  <w:style w:type="paragraph" w:styleId="NoSpacing">
    <w:name w:val="No Spacing"/>
    <w:uiPriority w:val="1"/>
    <w:qFormat/>
    <w:rsid w:val="008F0394"/>
    <w:pPr>
      <w:widowControl w:val="0"/>
      <w:wordWrap w:val="0"/>
      <w:autoSpaceDE w:val="0"/>
      <w:autoSpaceDN w:val="0"/>
      <w:jc w:val="both"/>
    </w:pPr>
    <w:rPr>
      <w:rFonts w:ascii="나눔고딕OTF" w:eastAsia="나눔고딕OTF" w:hAnsi="나눔고딕OTF" w:cs="나눔고딕OTF"/>
      <w:sz w:val="20"/>
      <w:szCs w:val="20"/>
    </w:rPr>
  </w:style>
  <w:style w:type="paragraph" w:customStyle="1" w:styleId="a3">
    <w:name w:val="들여쓰기_강조"/>
    <w:basedOn w:val="Normal"/>
    <w:next w:val="Normal"/>
    <w:qFormat/>
    <w:rsid w:val="001559F7"/>
    <w:pPr>
      <w:spacing w:before="200" w:after="200"/>
      <w:ind w:leftChars="200" w:left="200"/>
    </w:pPr>
    <w:rPr>
      <w:b/>
      <w:sz w:val="18"/>
      <w:szCs w:val="18"/>
    </w:rPr>
  </w:style>
  <w:style w:type="paragraph" w:styleId="ListParagraph">
    <w:name w:val="List Paragraph"/>
    <w:basedOn w:val="Normal"/>
    <w:uiPriority w:val="34"/>
    <w:qFormat/>
    <w:rsid w:val="00053398"/>
    <w:pPr>
      <w:ind w:leftChars="400" w:left="800"/>
    </w:pPr>
  </w:style>
  <w:style w:type="paragraph" w:customStyle="1" w:styleId="a">
    <w:name w:val="코드_번호두자리"/>
    <w:basedOn w:val="Normal"/>
    <w:qFormat/>
    <w:rsid w:val="00926D4C"/>
    <w:pPr>
      <w:numPr>
        <w:numId w:val="3"/>
      </w:numPr>
      <w:pBdr>
        <w:top w:val="single" w:sz="4" w:space="1" w:color="auto"/>
        <w:bottom w:val="single" w:sz="4" w:space="1" w:color="auto"/>
      </w:pBdr>
      <w:spacing w:before="20" w:after="20"/>
    </w:pPr>
    <w:rPr>
      <w:rFonts w:ascii="나눔고딕코딩" w:eastAsia="나눔고딕코딩" w:hAnsi="나눔고딕코딩" w:cs="나눔고딕코딩"/>
      <w:sz w:val="18"/>
      <w:szCs w:val="18"/>
    </w:rPr>
  </w:style>
  <w:style w:type="paragraph" w:customStyle="1" w:styleId="a0">
    <w:name w:val="코드_번호세자리"/>
    <w:basedOn w:val="a"/>
    <w:qFormat/>
    <w:rsid w:val="008F0394"/>
    <w:pPr>
      <w:numPr>
        <w:numId w:val="2"/>
      </w:numPr>
    </w:pPr>
  </w:style>
  <w:style w:type="table" w:styleId="TableGrid">
    <w:name w:val="Table Grid"/>
    <w:basedOn w:val="TableNormal"/>
    <w:uiPriority w:val="59"/>
    <w:rsid w:val="00025D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basedOn w:val="DefaultParagraphFont"/>
    <w:uiPriority w:val="99"/>
    <w:semiHidden/>
    <w:unhideWhenUsed/>
    <w:rsid w:val="00D47921"/>
    <w:rPr>
      <w:vertAlign w:val="superscript"/>
    </w:rPr>
  </w:style>
  <w:style w:type="paragraph" w:customStyle="1" w:styleId="a4">
    <w:name w:val="각주"/>
    <w:basedOn w:val="Normal"/>
    <w:qFormat/>
    <w:rsid w:val="002239D9"/>
    <w:pPr>
      <w:snapToGrid w:val="0"/>
      <w:jc w:val="left"/>
    </w:pPr>
    <w:rPr>
      <w:sz w:val="16"/>
      <w:szCs w:val="16"/>
    </w:rPr>
  </w:style>
  <w:style w:type="paragraph" w:styleId="Header">
    <w:name w:val="header"/>
    <w:basedOn w:val="Normal"/>
    <w:link w:val="HeaderChar"/>
    <w:uiPriority w:val="99"/>
    <w:unhideWhenUsed/>
    <w:rsid w:val="00415E7D"/>
    <w:pPr>
      <w:tabs>
        <w:tab w:val="center" w:pos="4513"/>
        <w:tab w:val="right" w:pos="9026"/>
      </w:tabs>
      <w:snapToGrid w:val="0"/>
      <w:spacing w:before="0" w:after="0"/>
    </w:pPr>
    <w:rPr>
      <w:rFonts w:asciiTheme="minorHAnsi" w:eastAsiaTheme="minorEastAsia" w:hAnsiTheme="minorHAnsi" w:cstheme="minorBidi"/>
      <w:szCs w:val="22"/>
    </w:rPr>
  </w:style>
  <w:style w:type="character" w:customStyle="1" w:styleId="HeaderChar">
    <w:name w:val="Header Char"/>
    <w:basedOn w:val="DefaultParagraphFont"/>
    <w:link w:val="Header"/>
    <w:uiPriority w:val="99"/>
    <w:rsid w:val="00415E7D"/>
    <w:rPr>
      <w:sz w:val="20"/>
      <w:szCs w:val="22"/>
    </w:rPr>
  </w:style>
  <w:style w:type="paragraph" w:styleId="Footer">
    <w:name w:val="footer"/>
    <w:basedOn w:val="Normal"/>
    <w:link w:val="FooterChar"/>
    <w:uiPriority w:val="99"/>
    <w:unhideWhenUsed/>
    <w:rsid w:val="00415E7D"/>
    <w:pPr>
      <w:tabs>
        <w:tab w:val="center" w:pos="4513"/>
        <w:tab w:val="right" w:pos="9026"/>
      </w:tabs>
      <w:snapToGrid w:val="0"/>
      <w:spacing w:before="0" w:after="0"/>
    </w:pPr>
    <w:rPr>
      <w:rFonts w:asciiTheme="minorHAnsi" w:eastAsiaTheme="minorEastAsia" w:hAnsiTheme="minorHAnsi" w:cstheme="minorBidi"/>
      <w:szCs w:val="22"/>
    </w:rPr>
  </w:style>
  <w:style w:type="character" w:customStyle="1" w:styleId="FooterChar">
    <w:name w:val="Footer Char"/>
    <w:basedOn w:val="DefaultParagraphFont"/>
    <w:link w:val="Footer"/>
    <w:uiPriority w:val="99"/>
    <w:rsid w:val="00415E7D"/>
    <w:rPr>
      <w:sz w:val="20"/>
      <w:szCs w:val="22"/>
    </w:rPr>
  </w:style>
  <w:style w:type="paragraph" w:styleId="BalloonText">
    <w:name w:val="Balloon Text"/>
    <w:basedOn w:val="Normal"/>
    <w:link w:val="BalloonTextChar"/>
    <w:uiPriority w:val="99"/>
    <w:semiHidden/>
    <w:unhideWhenUsed/>
    <w:rsid w:val="00415E7D"/>
    <w:pPr>
      <w:spacing w:before="0" w:after="0"/>
    </w:pPr>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415E7D"/>
    <w:rPr>
      <w:rFonts w:asciiTheme="majorHAnsi" w:eastAsiaTheme="majorEastAsia" w:hAnsiTheme="majorHAnsi" w:cstheme="majorBidi"/>
      <w:sz w:val="18"/>
      <w:szCs w:val="18"/>
    </w:rPr>
  </w:style>
  <w:style w:type="paragraph" w:styleId="Date">
    <w:name w:val="Date"/>
    <w:basedOn w:val="Normal"/>
    <w:next w:val="Normal"/>
    <w:link w:val="DateChar"/>
    <w:uiPriority w:val="99"/>
    <w:semiHidden/>
    <w:unhideWhenUsed/>
    <w:rsid w:val="00415E7D"/>
    <w:pPr>
      <w:spacing w:before="0" w:after="0"/>
    </w:pPr>
    <w:rPr>
      <w:rFonts w:asciiTheme="minorHAnsi" w:eastAsiaTheme="minorEastAsia" w:hAnsiTheme="minorHAnsi" w:cstheme="minorBidi"/>
      <w:szCs w:val="22"/>
    </w:rPr>
  </w:style>
  <w:style w:type="character" w:customStyle="1" w:styleId="DateChar">
    <w:name w:val="Date Char"/>
    <w:basedOn w:val="DefaultParagraphFont"/>
    <w:link w:val="Date"/>
    <w:uiPriority w:val="99"/>
    <w:semiHidden/>
    <w:rsid w:val="00415E7D"/>
    <w:rPr>
      <w:sz w:val="20"/>
      <w:szCs w:val="22"/>
    </w:rPr>
  </w:style>
  <w:style w:type="character" w:styleId="FollowedHyperlink">
    <w:name w:val="FollowedHyperlink"/>
    <w:basedOn w:val="DefaultParagraphFont"/>
    <w:uiPriority w:val="99"/>
    <w:semiHidden/>
    <w:unhideWhenUsed/>
    <w:rsid w:val="00415E7D"/>
    <w:rPr>
      <w:color w:val="954F72" w:themeColor="followedHyperlink"/>
      <w:u w:val="single"/>
    </w:rPr>
  </w:style>
  <w:style w:type="character" w:styleId="CommentReference">
    <w:name w:val="annotation reference"/>
    <w:basedOn w:val="DefaultParagraphFont"/>
    <w:uiPriority w:val="99"/>
    <w:semiHidden/>
    <w:unhideWhenUsed/>
    <w:rsid w:val="00415E7D"/>
    <w:rPr>
      <w:sz w:val="18"/>
      <w:szCs w:val="18"/>
    </w:rPr>
  </w:style>
  <w:style w:type="paragraph" w:styleId="CommentText">
    <w:name w:val="annotation text"/>
    <w:basedOn w:val="Normal"/>
    <w:link w:val="CommentTextChar"/>
    <w:uiPriority w:val="99"/>
    <w:unhideWhenUsed/>
    <w:rsid w:val="00415E7D"/>
    <w:pPr>
      <w:spacing w:before="0" w:after="0"/>
      <w:jc w:val="left"/>
    </w:pPr>
    <w:rPr>
      <w:rFonts w:asciiTheme="minorHAnsi" w:eastAsiaTheme="minorEastAsia" w:hAnsiTheme="minorHAnsi" w:cstheme="minorBidi"/>
      <w:szCs w:val="22"/>
    </w:rPr>
  </w:style>
  <w:style w:type="character" w:customStyle="1" w:styleId="CommentTextChar">
    <w:name w:val="Comment Text Char"/>
    <w:basedOn w:val="DefaultParagraphFont"/>
    <w:link w:val="CommentText"/>
    <w:uiPriority w:val="99"/>
    <w:rsid w:val="00415E7D"/>
    <w:rPr>
      <w:sz w:val="20"/>
      <w:szCs w:val="22"/>
    </w:rPr>
  </w:style>
  <w:style w:type="paragraph" w:styleId="CommentSubject">
    <w:name w:val="annotation subject"/>
    <w:basedOn w:val="CommentText"/>
    <w:next w:val="CommentText"/>
    <w:link w:val="CommentSubjectChar"/>
    <w:uiPriority w:val="99"/>
    <w:semiHidden/>
    <w:unhideWhenUsed/>
    <w:rsid w:val="00415E7D"/>
    <w:rPr>
      <w:b/>
      <w:bCs/>
    </w:rPr>
  </w:style>
  <w:style w:type="character" w:customStyle="1" w:styleId="CommentSubjectChar">
    <w:name w:val="Comment Subject Char"/>
    <w:basedOn w:val="CommentTextChar"/>
    <w:link w:val="CommentSubject"/>
    <w:uiPriority w:val="99"/>
    <w:semiHidden/>
    <w:rsid w:val="00415E7D"/>
    <w:rPr>
      <w:b/>
      <w:bCs/>
      <w:sz w:val="20"/>
      <w:szCs w:val="22"/>
    </w:rPr>
  </w:style>
  <w:style w:type="paragraph" w:styleId="Quote">
    <w:name w:val="Quote"/>
    <w:basedOn w:val="Normal"/>
    <w:next w:val="Normal"/>
    <w:link w:val="QuoteChar"/>
    <w:uiPriority w:val="29"/>
    <w:qFormat/>
    <w:rsid w:val="00415E7D"/>
    <w:pPr>
      <w:shd w:val="clear" w:color="auto" w:fill="EAF1DD"/>
      <w:tabs>
        <w:tab w:val="left" w:pos="800"/>
      </w:tabs>
      <w:suppressAutoHyphens/>
      <w:wordWrap/>
      <w:spacing w:before="0" w:after="0"/>
      <w:ind w:left="198" w:right="198"/>
      <w:jc w:val="left"/>
    </w:pPr>
    <w:rPr>
      <w:rFonts w:ascii="맑은 고딕" w:eastAsia="맑은 고딕" w:hAnsi="맑은 고딕" w:cs="Times New Roman"/>
      <w:iCs/>
      <w:color w:val="000000"/>
      <w:sz w:val="19"/>
    </w:rPr>
  </w:style>
  <w:style w:type="character" w:customStyle="1" w:styleId="QuoteChar">
    <w:name w:val="Quote Char"/>
    <w:basedOn w:val="DefaultParagraphFont"/>
    <w:link w:val="Quote"/>
    <w:uiPriority w:val="29"/>
    <w:rsid w:val="00415E7D"/>
    <w:rPr>
      <w:rFonts w:ascii="맑은 고딕" w:eastAsia="맑은 고딕" w:hAnsi="맑은 고딕" w:cs="Times New Roman"/>
      <w:iCs/>
      <w:color w:val="000000"/>
      <w:sz w:val="19"/>
      <w:szCs w:val="20"/>
      <w:shd w:val="clear" w:color="auto" w:fill="EAF1DD"/>
    </w:rPr>
  </w:style>
  <w:style w:type="character" w:customStyle="1" w:styleId="a5">
    <w:name w:val="윗첨자_스타일"/>
    <w:basedOn w:val="DefaultParagraphFont"/>
    <w:uiPriority w:val="1"/>
    <w:qFormat/>
    <w:rsid w:val="00095715"/>
    <w:rPr>
      <w:rFonts w:ascii="나눔고딕OTF" w:eastAsia="나눔고딕OTF" w:hAnsi="나눔고딕OTF" w:cs="나눔고딕OTF"/>
      <w:b w:val="0"/>
      <w:i w:val="0"/>
      <w:caps w:val="0"/>
      <w:smallCaps w:val="0"/>
      <w:strike w:val="0"/>
      <w:dstrike w:val="0"/>
      <w:vanish w:val="0"/>
      <w:color w:val="70AD47" w:themeColor="accent6"/>
      <w:sz w:val="20"/>
      <w:szCs w:val="20"/>
      <w:vertAlign w:val="superscript"/>
    </w:rPr>
  </w:style>
  <w:style w:type="paragraph" w:styleId="FootnoteText">
    <w:name w:val="footnote text"/>
    <w:basedOn w:val="Normal"/>
    <w:link w:val="FootnoteTextChar"/>
    <w:uiPriority w:val="99"/>
    <w:semiHidden/>
    <w:unhideWhenUsed/>
    <w:rsid w:val="008D2116"/>
    <w:pPr>
      <w:snapToGrid w:val="0"/>
      <w:jc w:val="left"/>
    </w:pPr>
  </w:style>
  <w:style w:type="character" w:customStyle="1" w:styleId="FootnoteTextChar">
    <w:name w:val="Footnote Text Char"/>
    <w:basedOn w:val="DefaultParagraphFont"/>
    <w:link w:val="FootnoteText"/>
    <w:uiPriority w:val="99"/>
    <w:semiHidden/>
    <w:rsid w:val="008D2116"/>
    <w:rPr>
      <w:rFonts w:ascii="나눔고딕OTF" w:eastAsia="나눔고딕OTF" w:hAnsi="나눔고딕OTF" w:cs="나눔고딕OTF"/>
      <w:sz w:val="20"/>
      <w:szCs w:val="20"/>
    </w:rPr>
  </w:style>
  <w:style w:type="character" w:styleId="Hyperlink">
    <w:name w:val="Hyperlink"/>
    <w:basedOn w:val="DefaultParagraphFont"/>
    <w:uiPriority w:val="99"/>
    <w:unhideWhenUsed/>
    <w:rsid w:val="003B4DDB"/>
    <w:rPr>
      <w:color w:val="0563C1" w:themeColor="hyperlink"/>
      <w:u w:val="single"/>
    </w:rPr>
  </w:style>
  <w:style w:type="character" w:customStyle="1" w:styleId="a6">
    <w:name w:val="본문_코드서체표기"/>
    <w:basedOn w:val="DefaultParagraphFont"/>
    <w:uiPriority w:val="1"/>
    <w:qFormat/>
    <w:rsid w:val="00966A0B"/>
    <w:rPr>
      <w:rFonts w:ascii="나눔고딕코딩" w:eastAsia="나눔고딕코딩" w:hAnsi="나눔고딕코딩" w:cs="나눔고딕코딩"/>
      <w:color w:val="FF0000"/>
      <w:sz w:val="20"/>
      <w:szCs w:val="20"/>
    </w:rPr>
  </w:style>
  <w:style w:type="character" w:customStyle="1" w:styleId="a7">
    <w:name w:val="본문_볼드기울임"/>
    <w:basedOn w:val="DefaultParagraphFont"/>
    <w:uiPriority w:val="1"/>
    <w:qFormat/>
    <w:rsid w:val="00966A0B"/>
    <w:rPr>
      <w:rFonts w:ascii="나눔고딕코딩" w:eastAsia="나눔고딕코딩" w:hAnsi="나눔고딕코딩" w:cs="나눔고딕코딩"/>
      <w:b/>
      <w:i/>
      <w:color w:val="auto"/>
      <w:sz w:val="20"/>
      <w:szCs w:val="20"/>
      <w:u w:val="none"/>
    </w:rPr>
  </w:style>
  <w:style w:type="paragraph" w:customStyle="1" w:styleId="a8">
    <w:name w:val="코드_실행결과"/>
    <w:basedOn w:val="Normal"/>
    <w:qFormat/>
    <w:rsid w:val="000D2DFA"/>
    <w:pPr>
      <w:pBdr>
        <w:top w:val="single" w:sz="4" w:space="1" w:color="auto"/>
        <w:bottom w:val="single" w:sz="4" w:space="1" w:color="auto"/>
      </w:pBdr>
      <w:shd w:val="pct20" w:color="auto" w:fill="auto"/>
      <w:spacing w:beforeLines="20" w:before="20" w:afterLines="20" w:after="20"/>
    </w:pPr>
    <w:rPr>
      <w:rFonts w:ascii="나눔고딕코딩" w:eastAsia="나눔고딕코딩" w:hAnsi="나눔고딕코딩"/>
      <w:sz w:val="18"/>
    </w:rPr>
  </w:style>
  <w:style w:type="character" w:styleId="PlaceholderText">
    <w:name w:val="Placeholder Text"/>
    <w:basedOn w:val="DefaultParagraphFont"/>
    <w:uiPriority w:val="99"/>
    <w:semiHidden/>
    <w:rsid w:val="009C0A61"/>
    <w:rPr>
      <w:color w:val="808080"/>
    </w:rPr>
  </w:style>
  <w:style w:type="paragraph" w:customStyle="1" w:styleId="MTDisplayEquation">
    <w:name w:val="MTDisplayEquation"/>
    <w:basedOn w:val="Normal"/>
    <w:next w:val="Normal"/>
    <w:link w:val="MTDisplayEquationChar"/>
    <w:rsid w:val="00BD4980"/>
    <w:pPr>
      <w:tabs>
        <w:tab w:val="center" w:pos="4520"/>
        <w:tab w:val="right" w:pos="9020"/>
      </w:tabs>
    </w:pPr>
  </w:style>
  <w:style w:type="character" w:customStyle="1" w:styleId="MTDisplayEquationChar">
    <w:name w:val="MTDisplayEquation Char"/>
    <w:basedOn w:val="DefaultParagraphFont"/>
    <w:link w:val="MTDisplayEquation"/>
    <w:rsid w:val="00BD4980"/>
    <w:rPr>
      <w:rFonts w:ascii="나눔고딕OTF" w:eastAsia="나눔고딕OTF" w:hAnsi="나눔고딕OTF" w:cs="나눔고딕OTF"/>
      <w:sz w:val="20"/>
      <w:szCs w:val="20"/>
    </w:rPr>
  </w:style>
  <w:style w:type="character" w:styleId="Emphasis">
    <w:name w:val="Emphasis"/>
    <w:basedOn w:val="DefaultParagraphFont"/>
    <w:uiPriority w:val="20"/>
    <w:qFormat/>
    <w:rsid w:val="007959FF"/>
    <w:rPr>
      <w:i/>
      <w:iCs/>
    </w:rPr>
  </w:style>
  <w:style w:type="paragraph" w:styleId="Revision">
    <w:name w:val="Revision"/>
    <w:hidden/>
    <w:uiPriority w:val="99"/>
    <w:semiHidden/>
    <w:rsid w:val="00327BE7"/>
    <w:rPr>
      <w:rFonts w:ascii="나눔고딕OTF" w:eastAsia="나눔고딕OTF" w:hAnsi="나눔고딕OTF" w:cs="나눔고딕OTF"/>
      <w:sz w:val="20"/>
      <w:szCs w:val="20"/>
    </w:rPr>
  </w:style>
  <w:style w:type="character" w:customStyle="1" w:styleId="UnresolvedMention1">
    <w:name w:val="Unresolved Mention1"/>
    <w:basedOn w:val="DefaultParagraphFont"/>
    <w:uiPriority w:val="99"/>
    <w:semiHidden/>
    <w:unhideWhenUsed/>
    <w:rsid w:val="00C63A70"/>
    <w:rPr>
      <w:color w:val="605E5C"/>
      <w:shd w:val="clear" w:color="auto" w:fill="E1DFDD"/>
    </w:rPr>
  </w:style>
  <w:style w:type="character" w:customStyle="1" w:styleId="a9">
    <w:name w:val="본문_수식스타일"/>
    <w:basedOn w:val="DefaultParagraphFont"/>
    <w:uiPriority w:val="1"/>
    <w:qFormat/>
    <w:rsid w:val="00F9716B"/>
    <w:rPr>
      <w:rFonts w:ascii="나눔고딕OTF" w:eastAsia="나눔고딕OTF" w:hAnsi="나눔고딕OTF" w:cs="나눔고딕OTF"/>
      <w:color w:val="70AD47" w:themeColor="accent6"/>
      <w:sz w:val="20"/>
      <w:szCs w:val="20"/>
    </w:rPr>
  </w:style>
  <w:style w:type="character" w:customStyle="1" w:styleId="aa">
    <w:name w:val="별색강조"/>
    <w:basedOn w:val="DefaultParagraphFont"/>
    <w:uiPriority w:val="1"/>
    <w:qFormat/>
    <w:rsid w:val="00611702"/>
    <w:rPr>
      <w:rFonts w:ascii="나눔고딕OTF" w:eastAsia="나눔고딕OTF" w:hAnsi="나눔고딕OTF" w:cs="나눔고딕OTF"/>
      <w:b/>
      <w:i w:val="0"/>
      <w:color w:val="2F5496" w:themeColor="accent1" w:themeShade="BF"/>
      <w:sz w:val="20"/>
      <w:szCs w:val="20"/>
    </w:rPr>
  </w:style>
  <w:style w:type="character" w:styleId="HTMLCode">
    <w:name w:val="HTML Code"/>
    <w:basedOn w:val="DefaultParagraphFont"/>
    <w:uiPriority w:val="99"/>
    <w:semiHidden/>
    <w:unhideWhenUsed/>
    <w:rsid w:val="002E262D"/>
    <w:rPr>
      <w:rFonts w:ascii="굴림체" w:eastAsia="굴림체" w:hAnsi="굴림체" w:cs="굴림체"/>
      <w:sz w:val="24"/>
      <w:szCs w:val="24"/>
    </w:rPr>
  </w:style>
  <w:style w:type="character" w:styleId="Strong">
    <w:name w:val="Strong"/>
    <w:basedOn w:val="DefaultParagraphFont"/>
    <w:uiPriority w:val="22"/>
    <w:qFormat/>
    <w:rsid w:val="00692A8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172388">
      <w:bodyDiv w:val="1"/>
      <w:marLeft w:val="0"/>
      <w:marRight w:val="0"/>
      <w:marTop w:val="0"/>
      <w:marBottom w:val="0"/>
      <w:divBdr>
        <w:top w:val="none" w:sz="0" w:space="0" w:color="auto"/>
        <w:left w:val="none" w:sz="0" w:space="0" w:color="auto"/>
        <w:bottom w:val="none" w:sz="0" w:space="0" w:color="auto"/>
        <w:right w:val="none" w:sz="0" w:space="0" w:color="auto"/>
      </w:divBdr>
    </w:div>
    <w:div w:id="152916590">
      <w:bodyDiv w:val="1"/>
      <w:marLeft w:val="0"/>
      <w:marRight w:val="0"/>
      <w:marTop w:val="0"/>
      <w:marBottom w:val="0"/>
      <w:divBdr>
        <w:top w:val="none" w:sz="0" w:space="0" w:color="auto"/>
        <w:left w:val="none" w:sz="0" w:space="0" w:color="auto"/>
        <w:bottom w:val="none" w:sz="0" w:space="0" w:color="auto"/>
        <w:right w:val="none" w:sz="0" w:space="0" w:color="auto"/>
      </w:divBdr>
    </w:div>
    <w:div w:id="192815509">
      <w:bodyDiv w:val="1"/>
      <w:marLeft w:val="0"/>
      <w:marRight w:val="0"/>
      <w:marTop w:val="0"/>
      <w:marBottom w:val="0"/>
      <w:divBdr>
        <w:top w:val="none" w:sz="0" w:space="0" w:color="auto"/>
        <w:left w:val="none" w:sz="0" w:space="0" w:color="auto"/>
        <w:bottom w:val="none" w:sz="0" w:space="0" w:color="auto"/>
        <w:right w:val="none" w:sz="0" w:space="0" w:color="auto"/>
      </w:divBdr>
    </w:div>
    <w:div w:id="366680945">
      <w:bodyDiv w:val="1"/>
      <w:marLeft w:val="0"/>
      <w:marRight w:val="0"/>
      <w:marTop w:val="0"/>
      <w:marBottom w:val="0"/>
      <w:divBdr>
        <w:top w:val="none" w:sz="0" w:space="0" w:color="auto"/>
        <w:left w:val="none" w:sz="0" w:space="0" w:color="auto"/>
        <w:bottom w:val="none" w:sz="0" w:space="0" w:color="auto"/>
        <w:right w:val="none" w:sz="0" w:space="0" w:color="auto"/>
      </w:divBdr>
    </w:div>
    <w:div w:id="371537928">
      <w:bodyDiv w:val="1"/>
      <w:marLeft w:val="0"/>
      <w:marRight w:val="0"/>
      <w:marTop w:val="0"/>
      <w:marBottom w:val="0"/>
      <w:divBdr>
        <w:top w:val="none" w:sz="0" w:space="0" w:color="auto"/>
        <w:left w:val="none" w:sz="0" w:space="0" w:color="auto"/>
        <w:bottom w:val="none" w:sz="0" w:space="0" w:color="auto"/>
        <w:right w:val="none" w:sz="0" w:space="0" w:color="auto"/>
      </w:divBdr>
      <w:divsChild>
        <w:div w:id="1631206882">
          <w:marLeft w:val="0"/>
          <w:marRight w:val="0"/>
          <w:marTop w:val="0"/>
          <w:marBottom w:val="0"/>
          <w:divBdr>
            <w:top w:val="none" w:sz="0" w:space="0" w:color="auto"/>
            <w:left w:val="none" w:sz="0" w:space="0" w:color="auto"/>
            <w:bottom w:val="none" w:sz="0" w:space="0" w:color="auto"/>
            <w:right w:val="none" w:sz="0" w:space="0" w:color="auto"/>
          </w:divBdr>
          <w:divsChild>
            <w:div w:id="540438384">
              <w:marLeft w:val="0"/>
              <w:marRight w:val="0"/>
              <w:marTop w:val="0"/>
              <w:marBottom w:val="0"/>
              <w:divBdr>
                <w:top w:val="none" w:sz="0" w:space="0" w:color="auto"/>
                <w:left w:val="none" w:sz="0" w:space="0" w:color="auto"/>
                <w:bottom w:val="none" w:sz="0" w:space="0" w:color="auto"/>
                <w:right w:val="none" w:sz="0" w:space="0" w:color="auto"/>
              </w:divBdr>
            </w:div>
            <w:div w:id="1218590970">
              <w:marLeft w:val="0"/>
              <w:marRight w:val="0"/>
              <w:marTop w:val="0"/>
              <w:marBottom w:val="0"/>
              <w:divBdr>
                <w:top w:val="none" w:sz="0" w:space="0" w:color="auto"/>
                <w:left w:val="none" w:sz="0" w:space="0" w:color="auto"/>
                <w:bottom w:val="none" w:sz="0" w:space="0" w:color="auto"/>
                <w:right w:val="none" w:sz="0" w:space="0" w:color="auto"/>
              </w:divBdr>
            </w:div>
            <w:div w:id="1911767916">
              <w:marLeft w:val="0"/>
              <w:marRight w:val="0"/>
              <w:marTop w:val="0"/>
              <w:marBottom w:val="0"/>
              <w:divBdr>
                <w:top w:val="none" w:sz="0" w:space="0" w:color="auto"/>
                <w:left w:val="none" w:sz="0" w:space="0" w:color="auto"/>
                <w:bottom w:val="none" w:sz="0" w:space="0" w:color="auto"/>
                <w:right w:val="none" w:sz="0" w:space="0" w:color="auto"/>
              </w:divBdr>
            </w:div>
            <w:div w:id="346563571">
              <w:marLeft w:val="0"/>
              <w:marRight w:val="0"/>
              <w:marTop w:val="0"/>
              <w:marBottom w:val="0"/>
              <w:divBdr>
                <w:top w:val="none" w:sz="0" w:space="0" w:color="auto"/>
                <w:left w:val="none" w:sz="0" w:space="0" w:color="auto"/>
                <w:bottom w:val="none" w:sz="0" w:space="0" w:color="auto"/>
                <w:right w:val="none" w:sz="0" w:space="0" w:color="auto"/>
              </w:divBdr>
            </w:div>
            <w:div w:id="968317497">
              <w:marLeft w:val="0"/>
              <w:marRight w:val="0"/>
              <w:marTop w:val="0"/>
              <w:marBottom w:val="0"/>
              <w:divBdr>
                <w:top w:val="none" w:sz="0" w:space="0" w:color="auto"/>
                <w:left w:val="none" w:sz="0" w:space="0" w:color="auto"/>
                <w:bottom w:val="none" w:sz="0" w:space="0" w:color="auto"/>
                <w:right w:val="none" w:sz="0" w:space="0" w:color="auto"/>
              </w:divBdr>
            </w:div>
            <w:div w:id="1451627572">
              <w:marLeft w:val="0"/>
              <w:marRight w:val="0"/>
              <w:marTop w:val="0"/>
              <w:marBottom w:val="0"/>
              <w:divBdr>
                <w:top w:val="none" w:sz="0" w:space="0" w:color="auto"/>
                <w:left w:val="none" w:sz="0" w:space="0" w:color="auto"/>
                <w:bottom w:val="none" w:sz="0" w:space="0" w:color="auto"/>
                <w:right w:val="none" w:sz="0" w:space="0" w:color="auto"/>
              </w:divBdr>
            </w:div>
            <w:div w:id="733546880">
              <w:marLeft w:val="0"/>
              <w:marRight w:val="0"/>
              <w:marTop w:val="0"/>
              <w:marBottom w:val="0"/>
              <w:divBdr>
                <w:top w:val="none" w:sz="0" w:space="0" w:color="auto"/>
                <w:left w:val="none" w:sz="0" w:space="0" w:color="auto"/>
                <w:bottom w:val="none" w:sz="0" w:space="0" w:color="auto"/>
                <w:right w:val="none" w:sz="0" w:space="0" w:color="auto"/>
              </w:divBdr>
            </w:div>
            <w:div w:id="281618822">
              <w:marLeft w:val="0"/>
              <w:marRight w:val="0"/>
              <w:marTop w:val="0"/>
              <w:marBottom w:val="0"/>
              <w:divBdr>
                <w:top w:val="none" w:sz="0" w:space="0" w:color="auto"/>
                <w:left w:val="none" w:sz="0" w:space="0" w:color="auto"/>
                <w:bottom w:val="none" w:sz="0" w:space="0" w:color="auto"/>
                <w:right w:val="none" w:sz="0" w:space="0" w:color="auto"/>
              </w:divBdr>
            </w:div>
            <w:div w:id="462619473">
              <w:marLeft w:val="0"/>
              <w:marRight w:val="0"/>
              <w:marTop w:val="0"/>
              <w:marBottom w:val="0"/>
              <w:divBdr>
                <w:top w:val="none" w:sz="0" w:space="0" w:color="auto"/>
                <w:left w:val="none" w:sz="0" w:space="0" w:color="auto"/>
                <w:bottom w:val="none" w:sz="0" w:space="0" w:color="auto"/>
                <w:right w:val="none" w:sz="0" w:space="0" w:color="auto"/>
              </w:divBdr>
            </w:div>
            <w:div w:id="1347369740">
              <w:marLeft w:val="0"/>
              <w:marRight w:val="0"/>
              <w:marTop w:val="0"/>
              <w:marBottom w:val="0"/>
              <w:divBdr>
                <w:top w:val="none" w:sz="0" w:space="0" w:color="auto"/>
                <w:left w:val="none" w:sz="0" w:space="0" w:color="auto"/>
                <w:bottom w:val="none" w:sz="0" w:space="0" w:color="auto"/>
                <w:right w:val="none" w:sz="0" w:space="0" w:color="auto"/>
              </w:divBdr>
            </w:div>
            <w:div w:id="1627815801">
              <w:marLeft w:val="0"/>
              <w:marRight w:val="0"/>
              <w:marTop w:val="0"/>
              <w:marBottom w:val="0"/>
              <w:divBdr>
                <w:top w:val="none" w:sz="0" w:space="0" w:color="auto"/>
                <w:left w:val="none" w:sz="0" w:space="0" w:color="auto"/>
                <w:bottom w:val="none" w:sz="0" w:space="0" w:color="auto"/>
                <w:right w:val="none" w:sz="0" w:space="0" w:color="auto"/>
              </w:divBdr>
            </w:div>
            <w:div w:id="1786542034">
              <w:marLeft w:val="0"/>
              <w:marRight w:val="0"/>
              <w:marTop w:val="0"/>
              <w:marBottom w:val="0"/>
              <w:divBdr>
                <w:top w:val="none" w:sz="0" w:space="0" w:color="auto"/>
                <w:left w:val="none" w:sz="0" w:space="0" w:color="auto"/>
                <w:bottom w:val="none" w:sz="0" w:space="0" w:color="auto"/>
                <w:right w:val="none" w:sz="0" w:space="0" w:color="auto"/>
              </w:divBdr>
            </w:div>
            <w:div w:id="1463303628">
              <w:marLeft w:val="0"/>
              <w:marRight w:val="0"/>
              <w:marTop w:val="0"/>
              <w:marBottom w:val="0"/>
              <w:divBdr>
                <w:top w:val="none" w:sz="0" w:space="0" w:color="auto"/>
                <w:left w:val="none" w:sz="0" w:space="0" w:color="auto"/>
                <w:bottom w:val="none" w:sz="0" w:space="0" w:color="auto"/>
                <w:right w:val="none" w:sz="0" w:space="0" w:color="auto"/>
              </w:divBdr>
            </w:div>
            <w:div w:id="1740402877">
              <w:marLeft w:val="0"/>
              <w:marRight w:val="0"/>
              <w:marTop w:val="0"/>
              <w:marBottom w:val="0"/>
              <w:divBdr>
                <w:top w:val="none" w:sz="0" w:space="0" w:color="auto"/>
                <w:left w:val="none" w:sz="0" w:space="0" w:color="auto"/>
                <w:bottom w:val="none" w:sz="0" w:space="0" w:color="auto"/>
                <w:right w:val="none" w:sz="0" w:space="0" w:color="auto"/>
              </w:divBdr>
            </w:div>
            <w:div w:id="934676021">
              <w:marLeft w:val="0"/>
              <w:marRight w:val="0"/>
              <w:marTop w:val="0"/>
              <w:marBottom w:val="0"/>
              <w:divBdr>
                <w:top w:val="none" w:sz="0" w:space="0" w:color="auto"/>
                <w:left w:val="none" w:sz="0" w:space="0" w:color="auto"/>
                <w:bottom w:val="none" w:sz="0" w:space="0" w:color="auto"/>
                <w:right w:val="none" w:sz="0" w:space="0" w:color="auto"/>
              </w:divBdr>
            </w:div>
            <w:div w:id="573854845">
              <w:marLeft w:val="0"/>
              <w:marRight w:val="0"/>
              <w:marTop w:val="0"/>
              <w:marBottom w:val="0"/>
              <w:divBdr>
                <w:top w:val="none" w:sz="0" w:space="0" w:color="auto"/>
                <w:left w:val="none" w:sz="0" w:space="0" w:color="auto"/>
                <w:bottom w:val="none" w:sz="0" w:space="0" w:color="auto"/>
                <w:right w:val="none" w:sz="0" w:space="0" w:color="auto"/>
              </w:divBdr>
            </w:div>
            <w:div w:id="1327514959">
              <w:marLeft w:val="0"/>
              <w:marRight w:val="0"/>
              <w:marTop w:val="0"/>
              <w:marBottom w:val="0"/>
              <w:divBdr>
                <w:top w:val="none" w:sz="0" w:space="0" w:color="auto"/>
                <w:left w:val="none" w:sz="0" w:space="0" w:color="auto"/>
                <w:bottom w:val="none" w:sz="0" w:space="0" w:color="auto"/>
                <w:right w:val="none" w:sz="0" w:space="0" w:color="auto"/>
              </w:divBdr>
            </w:div>
            <w:div w:id="2105563186">
              <w:marLeft w:val="0"/>
              <w:marRight w:val="0"/>
              <w:marTop w:val="0"/>
              <w:marBottom w:val="0"/>
              <w:divBdr>
                <w:top w:val="none" w:sz="0" w:space="0" w:color="auto"/>
                <w:left w:val="none" w:sz="0" w:space="0" w:color="auto"/>
                <w:bottom w:val="none" w:sz="0" w:space="0" w:color="auto"/>
                <w:right w:val="none" w:sz="0" w:space="0" w:color="auto"/>
              </w:divBdr>
            </w:div>
            <w:div w:id="148449137">
              <w:marLeft w:val="0"/>
              <w:marRight w:val="0"/>
              <w:marTop w:val="0"/>
              <w:marBottom w:val="0"/>
              <w:divBdr>
                <w:top w:val="none" w:sz="0" w:space="0" w:color="auto"/>
                <w:left w:val="none" w:sz="0" w:space="0" w:color="auto"/>
                <w:bottom w:val="none" w:sz="0" w:space="0" w:color="auto"/>
                <w:right w:val="none" w:sz="0" w:space="0" w:color="auto"/>
              </w:divBdr>
            </w:div>
            <w:div w:id="906956958">
              <w:marLeft w:val="0"/>
              <w:marRight w:val="0"/>
              <w:marTop w:val="0"/>
              <w:marBottom w:val="0"/>
              <w:divBdr>
                <w:top w:val="none" w:sz="0" w:space="0" w:color="auto"/>
                <w:left w:val="none" w:sz="0" w:space="0" w:color="auto"/>
                <w:bottom w:val="none" w:sz="0" w:space="0" w:color="auto"/>
                <w:right w:val="none" w:sz="0" w:space="0" w:color="auto"/>
              </w:divBdr>
            </w:div>
            <w:div w:id="2016347851">
              <w:marLeft w:val="0"/>
              <w:marRight w:val="0"/>
              <w:marTop w:val="0"/>
              <w:marBottom w:val="0"/>
              <w:divBdr>
                <w:top w:val="none" w:sz="0" w:space="0" w:color="auto"/>
                <w:left w:val="none" w:sz="0" w:space="0" w:color="auto"/>
                <w:bottom w:val="none" w:sz="0" w:space="0" w:color="auto"/>
                <w:right w:val="none" w:sz="0" w:space="0" w:color="auto"/>
              </w:divBdr>
            </w:div>
            <w:div w:id="444814391">
              <w:marLeft w:val="0"/>
              <w:marRight w:val="0"/>
              <w:marTop w:val="0"/>
              <w:marBottom w:val="0"/>
              <w:divBdr>
                <w:top w:val="none" w:sz="0" w:space="0" w:color="auto"/>
                <w:left w:val="none" w:sz="0" w:space="0" w:color="auto"/>
                <w:bottom w:val="none" w:sz="0" w:space="0" w:color="auto"/>
                <w:right w:val="none" w:sz="0" w:space="0" w:color="auto"/>
              </w:divBdr>
            </w:div>
            <w:div w:id="1653950478">
              <w:marLeft w:val="0"/>
              <w:marRight w:val="0"/>
              <w:marTop w:val="0"/>
              <w:marBottom w:val="0"/>
              <w:divBdr>
                <w:top w:val="none" w:sz="0" w:space="0" w:color="auto"/>
                <w:left w:val="none" w:sz="0" w:space="0" w:color="auto"/>
                <w:bottom w:val="none" w:sz="0" w:space="0" w:color="auto"/>
                <w:right w:val="none" w:sz="0" w:space="0" w:color="auto"/>
              </w:divBdr>
            </w:div>
            <w:div w:id="1477994289">
              <w:marLeft w:val="0"/>
              <w:marRight w:val="0"/>
              <w:marTop w:val="0"/>
              <w:marBottom w:val="0"/>
              <w:divBdr>
                <w:top w:val="none" w:sz="0" w:space="0" w:color="auto"/>
                <w:left w:val="none" w:sz="0" w:space="0" w:color="auto"/>
                <w:bottom w:val="none" w:sz="0" w:space="0" w:color="auto"/>
                <w:right w:val="none" w:sz="0" w:space="0" w:color="auto"/>
              </w:divBdr>
            </w:div>
            <w:div w:id="1474520888">
              <w:marLeft w:val="0"/>
              <w:marRight w:val="0"/>
              <w:marTop w:val="0"/>
              <w:marBottom w:val="0"/>
              <w:divBdr>
                <w:top w:val="none" w:sz="0" w:space="0" w:color="auto"/>
                <w:left w:val="none" w:sz="0" w:space="0" w:color="auto"/>
                <w:bottom w:val="none" w:sz="0" w:space="0" w:color="auto"/>
                <w:right w:val="none" w:sz="0" w:space="0" w:color="auto"/>
              </w:divBdr>
            </w:div>
            <w:div w:id="2072266943">
              <w:marLeft w:val="0"/>
              <w:marRight w:val="0"/>
              <w:marTop w:val="0"/>
              <w:marBottom w:val="0"/>
              <w:divBdr>
                <w:top w:val="none" w:sz="0" w:space="0" w:color="auto"/>
                <w:left w:val="none" w:sz="0" w:space="0" w:color="auto"/>
                <w:bottom w:val="none" w:sz="0" w:space="0" w:color="auto"/>
                <w:right w:val="none" w:sz="0" w:space="0" w:color="auto"/>
              </w:divBdr>
            </w:div>
            <w:div w:id="1723863831">
              <w:marLeft w:val="0"/>
              <w:marRight w:val="0"/>
              <w:marTop w:val="0"/>
              <w:marBottom w:val="0"/>
              <w:divBdr>
                <w:top w:val="none" w:sz="0" w:space="0" w:color="auto"/>
                <w:left w:val="none" w:sz="0" w:space="0" w:color="auto"/>
                <w:bottom w:val="none" w:sz="0" w:space="0" w:color="auto"/>
                <w:right w:val="none" w:sz="0" w:space="0" w:color="auto"/>
              </w:divBdr>
            </w:div>
            <w:div w:id="1940943576">
              <w:marLeft w:val="0"/>
              <w:marRight w:val="0"/>
              <w:marTop w:val="0"/>
              <w:marBottom w:val="0"/>
              <w:divBdr>
                <w:top w:val="none" w:sz="0" w:space="0" w:color="auto"/>
                <w:left w:val="none" w:sz="0" w:space="0" w:color="auto"/>
                <w:bottom w:val="none" w:sz="0" w:space="0" w:color="auto"/>
                <w:right w:val="none" w:sz="0" w:space="0" w:color="auto"/>
              </w:divBdr>
            </w:div>
            <w:div w:id="1829202011">
              <w:marLeft w:val="0"/>
              <w:marRight w:val="0"/>
              <w:marTop w:val="0"/>
              <w:marBottom w:val="0"/>
              <w:divBdr>
                <w:top w:val="none" w:sz="0" w:space="0" w:color="auto"/>
                <w:left w:val="none" w:sz="0" w:space="0" w:color="auto"/>
                <w:bottom w:val="none" w:sz="0" w:space="0" w:color="auto"/>
                <w:right w:val="none" w:sz="0" w:space="0" w:color="auto"/>
              </w:divBdr>
            </w:div>
            <w:div w:id="586157860">
              <w:marLeft w:val="0"/>
              <w:marRight w:val="0"/>
              <w:marTop w:val="0"/>
              <w:marBottom w:val="0"/>
              <w:divBdr>
                <w:top w:val="none" w:sz="0" w:space="0" w:color="auto"/>
                <w:left w:val="none" w:sz="0" w:space="0" w:color="auto"/>
                <w:bottom w:val="none" w:sz="0" w:space="0" w:color="auto"/>
                <w:right w:val="none" w:sz="0" w:space="0" w:color="auto"/>
              </w:divBdr>
            </w:div>
            <w:div w:id="1414888636">
              <w:marLeft w:val="0"/>
              <w:marRight w:val="0"/>
              <w:marTop w:val="0"/>
              <w:marBottom w:val="0"/>
              <w:divBdr>
                <w:top w:val="none" w:sz="0" w:space="0" w:color="auto"/>
                <w:left w:val="none" w:sz="0" w:space="0" w:color="auto"/>
                <w:bottom w:val="none" w:sz="0" w:space="0" w:color="auto"/>
                <w:right w:val="none" w:sz="0" w:space="0" w:color="auto"/>
              </w:divBdr>
            </w:div>
            <w:div w:id="1806309785">
              <w:marLeft w:val="0"/>
              <w:marRight w:val="0"/>
              <w:marTop w:val="0"/>
              <w:marBottom w:val="0"/>
              <w:divBdr>
                <w:top w:val="none" w:sz="0" w:space="0" w:color="auto"/>
                <w:left w:val="none" w:sz="0" w:space="0" w:color="auto"/>
                <w:bottom w:val="none" w:sz="0" w:space="0" w:color="auto"/>
                <w:right w:val="none" w:sz="0" w:space="0" w:color="auto"/>
              </w:divBdr>
            </w:div>
            <w:div w:id="556404839">
              <w:marLeft w:val="0"/>
              <w:marRight w:val="0"/>
              <w:marTop w:val="0"/>
              <w:marBottom w:val="0"/>
              <w:divBdr>
                <w:top w:val="none" w:sz="0" w:space="0" w:color="auto"/>
                <w:left w:val="none" w:sz="0" w:space="0" w:color="auto"/>
                <w:bottom w:val="none" w:sz="0" w:space="0" w:color="auto"/>
                <w:right w:val="none" w:sz="0" w:space="0" w:color="auto"/>
              </w:divBdr>
            </w:div>
            <w:div w:id="1378970537">
              <w:marLeft w:val="0"/>
              <w:marRight w:val="0"/>
              <w:marTop w:val="0"/>
              <w:marBottom w:val="0"/>
              <w:divBdr>
                <w:top w:val="none" w:sz="0" w:space="0" w:color="auto"/>
                <w:left w:val="none" w:sz="0" w:space="0" w:color="auto"/>
                <w:bottom w:val="none" w:sz="0" w:space="0" w:color="auto"/>
                <w:right w:val="none" w:sz="0" w:space="0" w:color="auto"/>
              </w:divBdr>
            </w:div>
            <w:div w:id="1389963495">
              <w:marLeft w:val="0"/>
              <w:marRight w:val="0"/>
              <w:marTop w:val="0"/>
              <w:marBottom w:val="0"/>
              <w:divBdr>
                <w:top w:val="none" w:sz="0" w:space="0" w:color="auto"/>
                <w:left w:val="none" w:sz="0" w:space="0" w:color="auto"/>
                <w:bottom w:val="none" w:sz="0" w:space="0" w:color="auto"/>
                <w:right w:val="none" w:sz="0" w:space="0" w:color="auto"/>
              </w:divBdr>
            </w:div>
            <w:div w:id="913858290">
              <w:marLeft w:val="0"/>
              <w:marRight w:val="0"/>
              <w:marTop w:val="0"/>
              <w:marBottom w:val="0"/>
              <w:divBdr>
                <w:top w:val="none" w:sz="0" w:space="0" w:color="auto"/>
                <w:left w:val="none" w:sz="0" w:space="0" w:color="auto"/>
                <w:bottom w:val="none" w:sz="0" w:space="0" w:color="auto"/>
                <w:right w:val="none" w:sz="0" w:space="0" w:color="auto"/>
              </w:divBdr>
            </w:div>
            <w:div w:id="282883862">
              <w:marLeft w:val="0"/>
              <w:marRight w:val="0"/>
              <w:marTop w:val="0"/>
              <w:marBottom w:val="0"/>
              <w:divBdr>
                <w:top w:val="none" w:sz="0" w:space="0" w:color="auto"/>
                <w:left w:val="none" w:sz="0" w:space="0" w:color="auto"/>
                <w:bottom w:val="none" w:sz="0" w:space="0" w:color="auto"/>
                <w:right w:val="none" w:sz="0" w:space="0" w:color="auto"/>
              </w:divBdr>
            </w:div>
            <w:div w:id="1167787895">
              <w:marLeft w:val="0"/>
              <w:marRight w:val="0"/>
              <w:marTop w:val="0"/>
              <w:marBottom w:val="0"/>
              <w:divBdr>
                <w:top w:val="none" w:sz="0" w:space="0" w:color="auto"/>
                <w:left w:val="none" w:sz="0" w:space="0" w:color="auto"/>
                <w:bottom w:val="none" w:sz="0" w:space="0" w:color="auto"/>
                <w:right w:val="none" w:sz="0" w:space="0" w:color="auto"/>
              </w:divBdr>
            </w:div>
            <w:div w:id="1609853301">
              <w:marLeft w:val="0"/>
              <w:marRight w:val="0"/>
              <w:marTop w:val="0"/>
              <w:marBottom w:val="0"/>
              <w:divBdr>
                <w:top w:val="none" w:sz="0" w:space="0" w:color="auto"/>
                <w:left w:val="none" w:sz="0" w:space="0" w:color="auto"/>
                <w:bottom w:val="none" w:sz="0" w:space="0" w:color="auto"/>
                <w:right w:val="none" w:sz="0" w:space="0" w:color="auto"/>
              </w:divBdr>
            </w:div>
            <w:div w:id="1318412474">
              <w:marLeft w:val="0"/>
              <w:marRight w:val="0"/>
              <w:marTop w:val="0"/>
              <w:marBottom w:val="0"/>
              <w:divBdr>
                <w:top w:val="none" w:sz="0" w:space="0" w:color="auto"/>
                <w:left w:val="none" w:sz="0" w:space="0" w:color="auto"/>
                <w:bottom w:val="none" w:sz="0" w:space="0" w:color="auto"/>
                <w:right w:val="none" w:sz="0" w:space="0" w:color="auto"/>
              </w:divBdr>
            </w:div>
            <w:div w:id="1544631045">
              <w:marLeft w:val="0"/>
              <w:marRight w:val="0"/>
              <w:marTop w:val="0"/>
              <w:marBottom w:val="0"/>
              <w:divBdr>
                <w:top w:val="none" w:sz="0" w:space="0" w:color="auto"/>
                <w:left w:val="none" w:sz="0" w:space="0" w:color="auto"/>
                <w:bottom w:val="none" w:sz="0" w:space="0" w:color="auto"/>
                <w:right w:val="none" w:sz="0" w:space="0" w:color="auto"/>
              </w:divBdr>
            </w:div>
            <w:div w:id="1763643861">
              <w:marLeft w:val="0"/>
              <w:marRight w:val="0"/>
              <w:marTop w:val="0"/>
              <w:marBottom w:val="0"/>
              <w:divBdr>
                <w:top w:val="none" w:sz="0" w:space="0" w:color="auto"/>
                <w:left w:val="none" w:sz="0" w:space="0" w:color="auto"/>
                <w:bottom w:val="none" w:sz="0" w:space="0" w:color="auto"/>
                <w:right w:val="none" w:sz="0" w:space="0" w:color="auto"/>
              </w:divBdr>
            </w:div>
            <w:div w:id="741567558">
              <w:marLeft w:val="0"/>
              <w:marRight w:val="0"/>
              <w:marTop w:val="0"/>
              <w:marBottom w:val="0"/>
              <w:divBdr>
                <w:top w:val="none" w:sz="0" w:space="0" w:color="auto"/>
                <w:left w:val="none" w:sz="0" w:space="0" w:color="auto"/>
                <w:bottom w:val="none" w:sz="0" w:space="0" w:color="auto"/>
                <w:right w:val="none" w:sz="0" w:space="0" w:color="auto"/>
              </w:divBdr>
            </w:div>
            <w:div w:id="1651784871">
              <w:marLeft w:val="0"/>
              <w:marRight w:val="0"/>
              <w:marTop w:val="0"/>
              <w:marBottom w:val="0"/>
              <w:divBdr>
                <w:top w:val="none" w:sz="0" w:space="0" w:color="auto"/>
                <w:left w:val="none" w:sz="0" w:space="0" w:color="auto"/>
                <w:bottom w:val="none" w:sz="0" w:space="0" w:color="auto"/>
                <w:right w:val="none" w:sz="0" w:space="0" w:color="auto"/>
              </w:divBdr>
            </w:div>
            <w:div w:id="1787429688">
              <w:marLeft w:val="0"/>
              <w:marRight w:val="0"/>
              <w:marTop w:val="0"/>
              <w:marBottom w:val="0"/>
              <w:divBdr>
                <w:top w:val="none" w:sz="0" w:space="0" w:color="auto"/>
                <w:left w:val="none" w:sz="0" w:space="0" w:color="auto"/>
                <w:bottom w:val="none" w:sz="0" w:space="0" w:color="auto"/>
                <w:right w:val="none" w:sz="0" w:space="0" w:color="auto"/>
              </w:divBdr>
            </w:div>
            <w:div w:id="167868228">
              <w:marLeft w:val="0"/>
              <w:marRight w:val="0"/>
              <w:marTop w:val="0"/>
              <w:marBottom w:val="0"/>
              <w:divBdr>
                <w:top w:val="none" w:sz="0" w:space="0" w:color="auto"/>
                <w:left w:val="none" w:sz="0" w:space="0" w:color="auto"/>
                <w:bottom w:val="none" w:sz="0" w:space="0" w:color="auto"/>
                <w:right w:val="none" w:sz="0" w:space="0" w:color="auto"/>
              </w:divBdr>
            </w:div>
            <w:div w:id="82342185">
              <w:marLeft w:val="0"/>
              <w:marRight w:val="0"/>
              <w:marTop w:val="0"/>
              <w:marBottom w:val="0"/>
              <w:divBdr>
                <w:top w:val="none" w:sz="0" w:space="0" w:color="auto"/>
                <w:left w:val="none" w:sz="0" w:space="0" w:color="auto"/>
                <w:bottom w:val="none" w:sz="0" w:space="0" w:color="auto"/>
                <w:right w:val="none" w:sz="0" w:space="0" w:color="auto"/>
              </w:divBdr>
            </w:div>
            <w:div w:id="1327830393">
              <w:marLeft w:val="0"/>
              <w:marRight w:val="0"/>
              <w:marTop w:val="0"/>
              <w:marBottom w:val="0"/>
              <w:divBdr>
                <w:top w:val="none" w:sz="0" w:space="0" w:color="auto"/>
                <w:left w:val="none" w:sz="0" w:space="0" w:color="auto"/>
                <w:bottom w:val="none" w:sz="0" w:space="0" w:color="auto"/>
                <w:right w:val="none" w:sz="0" w:space="0" w:color="auto"/>
              </w:divBdr>
            </w:div>
            <w:div w:id="1290090296">
              <w:marLeft w:val="0"/>
              <w:marRight w:val="0"/>
              <w:marTop w:val="0"/>
              <w:marBottom w:val="0"/>
              <w:divBdr>
                <w:top w:val="none" w:sz="0" w:space="0" w:color="auto"/>
                <w:left w:val="none" w:sz="0" w:space="0" w:color="auto"/>
                <w:bottom w:val="none" w:sz="0" w:space="0" w:color="auto"/>
                <w:right w:val="none" w:sz="0" w:space="0" w:color="auto"/>
              </w:divBdr>
            </w:div>
            <w:div w:id="40984123">
              <w:marLeft w:val="0"/>
              <w:marRight w:val="0"/>
              <w:marTop w:val="0"/>
              <w:marBottom w:val="0"/>
              <w:divBdr>
                <w:top w:val="none" w:sz="0" w:space="0" w:color="auto"/>
                <w:left w:val="none" w:sz="0" w:space="0" w:color="auto"/>
                <w:bottom w:val="none" w:sz="0" w:space="0" w:color="auto"/>
                <w:right w:val="none" w:sz="0" w:space="0" w:color="auto"/>
              </w:divBdr>
            </w:div>
            <w:div w:id="257567490">
              <w:marLeft w:val="0"/>
              <w:marRight w:val="0"/>
              <w:marTop w:val="0"/>
              <w:marBottom w:val="0"/>
              <w:divBdr>
                <w:top w:val="none" w:sz="0" w:space="0" w:color="auto"/>
                <w:left w:val="none" w:sz="0" w:space="0" w:color="auto"/>
                <w:bottom w:val="none" w:sz="0" w:space="0" w:color="auto"/>
                <w:right w:val="none" w:sz="0" w:space="0" w:color="auto"/>
              </w:divBdr>
            </w:div>
            <w:div w:id="276718113">
              <w:marLeft w:val="0"/>
              <w:marRight w:val="0"/>
              <w:marTop w:val="0"/>
              <w:marBottom w:val="0"/>
              <w:divBdr>
                <w:top w:val="none" w:sz="0" w:space="0" w:color="auto"/>
                <w:left w:val="none" w:sz="0" w:space="0" w:color="auto"/>
                <w:bottom w:val="none" w:sz="0" w:space="0" w:color="auto"/>
                <w:right w:val="none" w:sz="0" w:space="0" w:color="auto"/>
              </w:divBdr>
            </w:div>
            <w:div w:id="1043601100">
              <w:marLeft w:val="0"/>
              <w:marRight w:val="0"/>
              <w:marTop w:val="0"/>
              <w:marBottom w:val="0"/>
              <w:divBdr>
                <w:top w:val="none" w:sz="0" w:space="0" w:color="auto"/>
                <w:left w:val="none" w:sz="0" w:space="0" w:color="auto"/>
                <w:bottom w:val="none" w:sz="0" w:space="0" w:color="auto"/>
                <w:right w:val="none" w:sz="0" w:space="0" w:color="auto"/>
              </w:divBdr>
            </w:div>
            <w:div w:id="584150049">
              <w:marLeft w:val="0"/>
              <w:marRight w:val="0"/>
              <w:marTop w:val="0"/>
              <w:marBottom w:val="0"/>
              <w:divBdr>
                <w:top w:val="none" w:sz="0" w:space="0" w:color="auto"/>
                <w:left w:val="none" w:sz="0" w:space="0" w:color="auto"/>
                <w:bottom w:val="none" w:sz="0" w:space="0" w:color="auto"/>
                <w:right w:val="none" w:sz="0" w:space="0" w:color="auto"/>
              </w:divBdr>
            </w:div>
            <w:div w:id="1654794194">
              <w:marLeft w:val="0"/>
              <w:marRight w:val="0"/>
              <w:marTop w:val="0"/>
              <w:marBottom w:val="0"/>
              <w:divBdr>
                <w:top w:val="none" w:sz="0" w:space="0" w:color="auto"/>
                <w:left w:val="none" w:sz="0" w:space="0" w:color="auto"/>
                <w:bottom w:val="none" w:sz="0" w:space="0" w:color="auto"/>
                <w:right w:val="none" w:sz="0" w:space="0" w:color="auto"/>
              </w:divBdr>
            </w:div>
            <w:div w:id="830875119">
              <w:marLeft w:val="0"/>
              <w:marRight w:val="0"/>
              <w:marTop w:val="0"/>
              <w:marBottom w:val="0"/>
              <w:divBdr>
                <w:top w:val="none" w:sz="0" w:space="0" w:color="auto"/>
                <w:left w:val="none" w:sz="0" w:space="0" w:color="auto"/>
                <w:bottom w:val="none" w:sz="0" w:space="0" w:color="auto"/>
                <w:right w:val="none" w:sz="0" w:space="0" w:color="auto"/>
              </w:divBdr>
            </w:div>
            <w:div w:id="1316647283">
              <w:marLeft w:val="0"/>
              <w:marRight w:val="0"/>
              <w:marTop w:val="0"/>
              <w:marBottom w:val="0"/>
              <w:divBdr>
                <w:top w:val="none" w:sz="0" w:space="0" w:color="auto"/>
                <w:left w:val="none" w:sz="0" w:space="0" w:color="auto"/>
                <w:bottom w:val="none" w:sz="0" w:space="0" w:color="auto"/>
                <w:right w:val="none" w:sz="0" w:space="0" w:color="auto"/>
              </w:divBdr>
            </w:div>
            <w:div w:id="2146852082">
              <w:marLeft w:val="0"/>
              <w:marRight w:val="0"/>
              <w:marTop w:val="0"/>
              <w:marBottom w:val="0"/>
              <w:divBdr>
                <w:top w:val="none" w:sz="0" w:space="0" w:color="auto"/>
                <w:left w:val="none" w:sz="0" w:space="0" w:color="auto"/>
                <w:bottom w:val="none" w:sz="0" w:space="0" w:color="auto"/>
                <w:right w:val="none" w:sz="0" w:space="0" w:color="auto"/>
              </w:divBdr>
            </w:div>
            <w:div w:id="1528904520">
              <w:marLeft w:val="0"/>
              <w:marRight w:val="0"/>
              <w:marTop w:val="0"/>
              <w:marBottom w:val="0"/>
              <w:divBdr>
                <w:top w:val="none" w:sz="0" w:space="0" w:color="auto"/>
                <w:left w:val="none" w:sz="0" w:space="0" w:color="auto"/>
                <w:bottom w:val="none" w:sz="0" w:space="0" w:color="auto"/>
                <w:right w:val="none" w:sz="0" w:space="0" w:color="auto"/>
              </w:divBdr>
            </w:div>
            <w:div w:id="1437562197">
              <w:marLeft w:val="0"/>
              <w:marRight w:val="0"/>
              <w:marTop w:val="0"/>
              <w:marBottom w:val="0"/>
              <w:divBdr>
                <w:top w:val="none" w:sz="0" w:space="0" w:color="auto"/>
                <w:left w:val="none" w:sz="0" w:space="0" w:color="auto"/>
                <w:bottom w:val="none" w:sz="0" w:space="0" w:color="auto"/>
                <w:right w:val="none" w:sz="0" w:space="0" w:color="auto"/>
              </w:divBdr>
            </w:div>
            <w:div w:id="1537237476">
              <w:marLeft w:val="0"/>
              <w:marRight w:val="0"/>
              <w:marTop w:val="0"/>
              <w:marBottom w:val="0"/>
              <w:divBdr>
                <w:top w:val="none" w:sz="0" w:space="0" w:color="auto"/>
                <w:left w:val="none" w:sz="0" w:space="0" w:color="auto"/>
                <w:bottom w:val="none" w:sz="0" w:space="0" w:color="auto"/>
                <w:right w:val="none" w:sz="0" w:space="0" w:color="auto"/>
              </w:divBdr>
            </w:div>
            <w:div w:id="305553427">
              <w:marLeft w:val="0"/>
              <w:marRight w:val="0"/>
              <w:marTop w:val="0"/>
              <w:marBottom w:val="0"/>
              <w:divBdr>
                <w:top w:val="none" w:sz="0" w:space="0" w:color="auto"/>
                <w:left w:val="none" w:sz="0" w:space="0" w:color="auto"/>
                <w:bottom w:val="none" w:sz="0" w:space="0" w:color="auto"/>
                <w:right w:val="none" w:sz="0" w:space="0" w:color="auto"/>
              </w:divBdr>
            </w:div>
            <w:div w:id="1481380678">
              <w:marLeft w:val="0"/>
              <w:marRight w:val="0"/>
              <w:marTop w:val="0"/>
              <w:marBottom w:val="0"/>
              <w:divBdr>
                <w:top w:val="none" w:sz="0" w:space="0" w:color="auto"/>
                <w:left w:val="none" w:sz="0" w:space="0" w:color="auto"/>
                <w:bottom w:val="none" w:sz="0" w:space="0" w:color="auto"/>
                <w:right w:val="none" w:sz="0" w:space="0" w:color="auto"/>
              </w:divBdr>
            </w:div>
            <w:div w:id="1748573557">
              <w:marLeft w:val="0"/>
              <w:marRight w:val="0"/>
              <w:marTop w:val="0"/>
              <w:marBottom w:val="0"/>
              <w:divBdr>
                <w:top w:val="none" w:sz="0" w:space="0" w:color="auto"/>
                <w:left w:val="none" w:sz="0" w:space="0" w:color="auto"/>
                <w:bottom w:val="none" w:sz="0" w:space="0" w:color="auto"/>
                <w:right w:val="none" w:sz="0" w:space="0" w:color="auto"/>
              </w:divBdr>
            </w:div>
            <w:div w:id="855575739">
              <w:marLeft w:val="0"/>
              <w:marRight w:val="0"/>
              <w:marTop w:val="0"/>
              <w:marBottom w:val="0"/>
              <w:divBdr>
                <w:top w:val="none" w:sz="0" w:space="0" w:color="auto"/>
                <w:left w:val="none" w:sz="0" w:space="0" w:color="auto"/>
                <w:bottom w:val="none" w:sz="0" w:space="0" w:color="auto"/>
                <w:right w:val="none" w:sz="0" w:space="0" w:color="auto"/>
              </w:divBdr>
            </w:div>
            <w:div w:id="1810390902">
              <w:marLeft w:val="0"/>
              <w:marRight w:val="0"/>
              <w:marTop w:val="0"/>
              <w:marBottom w:val="0"/>
              <w:divBdr>
                <w:top w:val="none" w:sz="0" w:space="0" w:color="auto"/>
                <w:left w:val="none" w:sz="0" w:space="0" w:color="auto"/>
                <w:bottom w:val="none" w:sz="0" w:space="0" w:color="auto"/>
                <w:right w:val="none" w:sz="0" w:space="0" w:color="auto"/>
              </w:divBdr>
            </w:div>
            <w:div w:id="1161038799">
              <w:marLeft w:val="0"/>
              <w:marRight w:val="0"/>
              <w:marTop w:val="0"/>
              <w:marBottom w:val="0"/>
              <w:divBdr>
                <w:top w:val="none" w:sz="0" w:space="0" w:color="auto"/>
                <w:left w:val="none" w:sz="0" w:space="0" w:color="auto"/>
                <w:bottom w:val="none" w:sz="0" w:space="0" w:color="auto"/>
                <w:right w:val="none" w:sz="0" w:space="0" w:color="auto"/>
              </w:divBdr>
            </w:div>
            <w:div w:id="372924970">
              <w:marLeft w:val="0"/>
              <w:marRight w:val="0"/>
              <w:marTop w:val="0"/>
              <w:marBottom w:val="0"/>
              <w:divBdr>
                <w:top w:val="none" w:sz="0" w:space="0" w:color="auto"/>
                <w:left w:val="none" w:sz="0" w:space="0" w:color="auto"/>
                <w:bottom w:val="none" w:sz="0" w:space="0" w:color="auto"/>
                <w:right w:val="none" w:sz="0" w:space="0" w:color="auto"/>
              </w:divBdr>
            </w:div>
            <w:div w:id="378630126">
              <w:marLeft w:val="0"/>
              <w:marRight w:val="0"/>
              <w:marTop w:val="0"/>
              <w:marBottom w:val="0"/>
              <w:divBdr>
                <w:top w:val="none" w:sz="0" w:space="0" w:color="auto"/>
                <w:left w:val="none" w:sz="0" w:space="0" w:color="auto"/>
                <w:bottom w:val="none" w:sz="0" w:space="0" w:color="auto"/>
                <w:right w:val="none" w:sz="0" w:space="0" w:color="auto"/>
              </w:divBdr>
            </w:div>
            <w:div w:id="651059494">
              <w:marLeft w:val="0"/>
              <w:marRight w:val="0"/>
              <w:marTop w:val="0"/>
              <w:marBottom w:val="0"/>
              <w:divBdr>
                <w:top w:val="none" w:sz="0" w:space="0" w:color="auto"/>
                <w:left w:val="none" w:sz="0" w:space="0" w:color="auto"/>
                <w:bottom w:val="none" w:sz="0" w:space="0" w:color="auto"/>
                <w:right w:val="none" w:sz="0" w:space="0" w:color="auto"/>
              </w:divBdr>
            </w:div>
            <w:div w:id="525559442">
              <w:marLeft w:val="0"/>
              <w:marRight w:val="0"/>
              <w:marTop w:val="0"/>
              <w:marBottom w:val="0"/>
              <w:divBdr>
                <w:top w:val="none" w:sz="0" w:space="0" w:color="auto"/>
                <w:left w:val="none" w:sz="0" w:space="0" w:color="auto"/>
                <w:bottom w:val="none" w:sz="0" w:space="0" w:color="auto"/>
                <w:right w:val="none" w:sz="0" w:space="0" w:color="auto"/>
              </w:divBdr>
            </w:div>
            <w:div w:id="215164968">
              <w:marLeft w:val="0"/>
              <w:marRight w:val="0"/>
              <w:marTop w:val="0"/>
              <w:marBottom w:val="0"/>
              <w:divBdr>
                <w:top w:val="none" w:sz="0" w:space="0" w:color="auto"/>
                <w:left w:val="none" w:sz="0" w:space="0" w:color="auto"/>
                <w:bottom w:val="none" w:sz="0" w:space="0" w:color="auto"/>
                <w:right w:val="none" w:sz="0" w:space="0" w:color="auto"/>
              </w:divBdr>
            </w:div>
            <w:div w:id="538277598">
              <w:marLeft w:val="0"/>
              <w:marRight w:val="0"/>
              <w:marTop w:val="0"/>
              <w:marBottom w:val="0"/>
              <w:divBdr>
                <w:top w:val="none" w:sz="0" w:space="0" w:color="auto"/>
                <w:left w:val="none" w:sz="0" w:space="0" w:color="auto"/>
                <w:bottom w:val="none" w:sz="0" w:space="0" w:color="auto"/>
                <w:right w:val="none" w:sz="0" w:space="0" w:color="auto"/>
              </w:divBdr>
            </w:div>
            <w:div w:id="1370882146">
              <w:marLeft w:val="0"/>
              <w:marRight w:val="0"/>
              <w:marTop w:val="0"/>
              <w:marBottom w:val="0"/>
              <w:divBdr>
                <w:top w:val="none" w:sz="0" w:space="0" w:color="auto"/>
                <w:left w:val="none" w:sz="0" w:space="0" w:color="auto"/>
                <w:bottom w:val="none" w:sz="0" w:space="0" w:color="auto"/>
                <w:right w:val="none" w:sz="0" w:space="0" w:color="auto"/>
              </w:divBdr>
            </w:div>
            <w:div w:id="1223251168">
              <w:marLeft w:val="0"/>
              <w:marRight w:val="0"/>
              <w:marTop w:val="0"/>
              <w:marBottom w:val="0"/>
              <w:divBdr>
                <w:top w:val="none" w:sz="0" w:space="0" w:color="auto"/>
                <w:left w:val="none" w:sz="0" w:space="0" w:color="auto"/>
                <w:bottom w:val="none" w:sz="0" w:space="0" w:color="auto"/>
                <w:right w:val="none" w:sz="0" w:space="0" w:color="auto"/>
              </w:divBdr>
            </w:div>
            <w:div w:id="985552113">
              <w:marLeft w:val="0"/>
              <w:marRight w:val="0"/>
              <w:marTop w:val="0"/>
              <w:marBottom w:val="0"/>
              <w:divBdr>
                <w:top w:val="none" w:sz="0" w:space="0" w:color="auto"/>
                <w:left w:val="none" w:sz="0" w:space="0" w:color="auto"/>
                <w:bottom w:val="none" w:sz="0" w:space="0" w:color="auto"/>
                <w:right w:val="none" w:sz="0" w:space="0" w:color="auto"/>
              </w:divBdr>
            </w:div>
            <w:div w:id="1354989383">
              <w:marLeft w:val="0"/>
              <w:marRight w:val="0"/>
              <w:marTop w:val="0"/>
              <w:marBottom w:val="0"/>
              <w:divBdr>
                <w:top w:val="none" w:sz="0" w:space="0" w:color="auto"/>
                <w:left w:val="none" w:sz="0" w:space="0" w:color="auto"/>
                <w:bottom w:val="none" w:sz="0" w:space="0" w:color="auto"/>
                <w:right w:val="none" w:sz="0" w:space="0" w:color="auto"/>
              </w:divBdr>
            </w:div>
            <w:div w:id="2055813585">
              <w:marLeft w:val="0"/>
              <w:marRight w:val="0"/>
              <w:marTop w:val="0"/>
              <w:marBottom w:val="0"/>
              <w:divBdr>
                <w:top w:val="none" w:sz="0" w:space="0" w:color="auto"/>
                <w:left w:val="none" w:sz="0" w:space="0" w:color="auto"/>
                <w:bottom w:val="none" w:sz="0" w:space="0" w:color="auto"/>
                <w:right w:val="none" w:sz="0" w:space="0" w:color="auto"/>
              </w:divBdr>
            </w:div>
            <w:div w:id="806358180">
              <w:marLeft w:val="0"/>
              <w:marRight w:val="0"/>
              <w:marTop w:val="0"/>
              <w:marBottom w:val="0"/>
              <w:divBdr>
                <w:top w:val="none" w:sz="0" w:space="0" w:color="auto"/>
                <w:left w:val="none" w:sz="0" w:space="0" w:color="auto"/>
                <w:bottom w:val="none" w:sz="0" w:space="0" w:color="auto"/>
                <w:right w:val="none" w:sz="0" w:space="0" w:color="auto"/>
              </w:divBdr>
            </w:div>
            <w:div w:id="129441450">
              <w:marLeft w:val="0"/>
              <w:marRight w:val="0"/>
              <w:marTop w:val="0"/>
              <w:marBottom w:val="0"/>
              <w:divBdr>
                <w:top w:val="none" w:sz="0" w:space="0" w:color="auto"/>
                <w:left w:val="none" w:sz="0" w:space="0" w:color="auto"/>
                <w:bottom w:val="none" w:sz="0" w:space="0" w:color="auto"/>
                <w:right w:val="none" w:sz="0" w:space="0" w:color="auto"/>
              </w:divBdr>
            </w:div>
            <w:div w:id="2002080831">
              <w:marLeft w:val="0"/>
              <w:marRight w:val="0"/>
              <w:marTop w:val="0"/>
              <w:marBottom w:val="0"/>
              <w:divBdr>
                <w:top w:val="none" w:sz="0" w:space="0" w:color="auto"/>
                <w:left w:val="none" w:sz="0" w:space="0" w:color="auto"/>
                <w:bottom w:val="none" w:sz="0" w:space="0" w:color="auto"/>
                <w:right w:val="none" w:sz="0" w:space="0" w:color="auto"/>
              </w:divBdr>
            </w:div>
            <w:div w:id="145166678">
              <w:marLeft w:val="0"/>
              <w:marRight w:val="0"/>
              <w:marTop w:val="0"/>
              <w:marBottom w:val="0"/>
              <w:divBdr>
                <w:top w:val="none" w:sz="0" w:space="0" w:color="auto"/>
                <w:left w:val="none" w:sz="0" w:space="0" w:color="auto"/>
                <w:bottom w:val="none" w:sz="0" w:space="0" w:color="auto"/>
                <w:right w:val="none" w:sz="0" w:space="0" w:color="auto"/>
              </w:divBdr>
            </w:div>
            <w:div w:id="566377673">
              <w:marLeft w:val="0"/>
              <w:marRight w:val="0"/>
              <w:marTop w:val="0"/>
              <w:marBottom w:val="0"/>
              <w:divBdr>
                <w:top w:val="none" w:sz="0" w:space="0" w:color="auto"/>
                <w:left w:val="none" w:sz="0" w:space="0" w:color="auto"/>
                <w:bottom w:val="none" w:sz="0" w:space="0" w:color="auto"/>
                <w:right w:val="none" w:sz="0" w:space="0" w:color="auto"/>
              </w:divBdr>
            </w:div>
            <w:div w:id="227962638">
              <w:marLeft w:val="0"/>
              <w:marRight w:val="0"/>
              <w:marTop w:val="0"/>
              <w:marBottom w:val="0"/>
              <w:divBdr>
                <w:top w:val="none" w:sz="0" w:space="0" w:color="auto"/>
                <w:left w:val="none" w:sz="0" w:space="0" w:color="auto"/>
                <w:bottom w:val="none" w:sz="0" w:space="0" w:color="auto"/>
                <w:right w:val="none" w:sz="0" w:space="0" w:color="auto"/>
              </w:divBdr>
            </w:div>
            <w:div w:id="335419908">
              <w:marLeft w:val="0"/>
              <w:marRight w:val="0"/>
              <w:marTop w:val="0"/>
              <w:marBottom w:val="0"/>
              <w:divBdr>
                <w:top w:val="none" w:sz="0" w:space="0" w:color="auto"/>
                <w:left w:val="none" w:sz="0" w:space="0" w:color="auto"/>
                <w:bottom w:val="none" w:sz="0" w:space="0" w:color="auto"/>
                <w:right w:val="none" w:sz="0" w:space="0" w:color="auto"/>
              </w:divBdr>
            </w:div>
            <w:div w:id="495729887">
              <w:marLeft w:val="0"/>
              <w:marRight w:val="0"/>
              <w:marTop w:val="0"/>
              <w:marBottom w:val="0"/>
              <w:divBdr>
                <w:top w:val="none" w:sz="0" w:space="0" w:color="auto"/>
                <w:left w:val="none" w:sz="0" w:space="0" w:color="auto"/>
                <w:bottom w:val="none" w:sz="0" w:space="0" w:color="auto"/>
                <w:right w:val="none" w:sz="0" w:space="0" w:color="auto"/>
              </w:divBdr>
            </w:div>
            <w:div w:id="1278373497">
              <w:marLeft w:val="0"/>
              <w:marRight w:val="0"/>
              <w:marTop w:val="0"/>
              <w:marBottom w:val="0"/>
              <w:divBdr>
                <w:top w:val="none" w:sz="0" w:space="0" w:color="auto"/>
                <w:left w:val="none" w:sz="0" w:space="0" w:color="auto"/>
                <w:bottom w:val="none" w:sz="0" w:space="0" w:color="auto"/>
                <w:right w:val="none" w:sz="0" w:space="0" w:color="auto"/>
              </w:divBdr>
            </w:div>
            <w:div w:id="924454960">
              <w:marLeft w:val="0"/>
              <w:marRight w:val="0"/>
              <w:marTop w:val="0"/>
              <w:marBottom w:val="0"/>
              <w:divBdr>
                <w:top w:val="none" w:sz="0" w:space="0" w:color="auto"/>
                <w:left w:val="none" w:sz="0" w:space="0" w:color="auto"/>
                <w:bottom w:val="none" w:sz="0" w:space="0" w:color="auto"/>
                <w:right w:val="none" w:sz="0" w:space="0" w:color="auto"/>
              </w:divBdr>
            </w:div>
            <w:div w:id="2119450469">
              <w:marLeft w:val="0"/>
              <w:marRight w:val="0"/>
              <w:marTop w:val="0"/>
              <w:marBottom w:val="0"/>
              <w:divBdr>
                <w:top w:val="none" w:sz="0" w:space="0" w:color="auto"/>
                <w:left w:val="none" w:sz="0" w:space="0" w:color="auto"/>
                <w:bottom w:val="none" w:sz="0" w:space="0" w:color="auto"/>
                <w:right w:val="none" w:sz="0" w:space="0" w:color="auto"/>
              </w:divBdr>
            </w:div>
            <w:div w:id="495339599">
              <w:marLeft w:val="0"/>
              <w:marRight w:val="0"/>
              <w:marTop w:val="0"/>
              <w:marBottom w:val="0"/>
              <w:divBdr>
                <w:top w:val="none" w:sz="0" w:space="0" w:color="auto"/>
                <w:left w:val="none" w:sz="0" w:space="0" w:color="auto"/>
                <w:bottom w:val="none" w:sz="0" w:space="0" w:color="auto"/>
                <w:right w:val="none" w:sz="0" w:space="0" w:color="auto"/>
              </w:divBdr>
            </w:div>
            <w:div w:id="356126846">
              <w:marLeft w:val="0"/>
              <w:marRight w:val="0"/>
              <w:marTop w:val="0"/>
              <w:marBottom w:val="0"/>
              <w:divBdr>
                <w:top w:val="none" w:sz="0" w:space="0" w:color="auto"/>
                <w:left w:val="none" w:sz="0" w:space="0" w:color="auto"/>
                <w:bottom w:val="none" w:sz="0" w:space="0" w:color="auto"/>
                <w:right w:val="none" w:sz="0" w:space="0" w:color="auto"/>
              </w:divBdr>
            </w:div>
            <w:div w:id="789519136">
              <w:marLeft w:val="0"/>
              <w:marRight w:val="0"/>
              <w:marTop w:val="0"/>
              <w:marBottom w:val="0"/>
              <w:divBdr>
                <w:top w:val="none" w:sz="0" w:space="0" w:color="auto"/>
                <w:left w:val="none" w:sz="0" w:space="0" w:color="auto"/>
                <w:bottom w:val="none" w:sz="0" w:space="0" w:color="auto"/>
                <w:right w:val="none" w:sz="0" w:space="0" w:color="auto"/>
              </w:divBdr>
            </w:div>
            <w:div w:id="832571969">
              <w:marLeft w:val="0"/>
              <w:marRight w:val="0"/>
              <w:marTop w:val="0"/>
              <w:marBottom w:val="0"/>
              <w:divBdr>
                <w:top w:val="none" w:sz="0" w:space="0" w:color="auto"/>
                <w:left w:val="none" w:sz="0" w:space="0" w:color="auto"/>
                <w:bottom w:val="none" w:sz="0" w:space="0" w:color="auto"/>
                <w:right w:val="none" w:sz="0" w:space="0" w:color="auto"/>
              </w:divBdr>
            </w:div>
            <w:div w:id="1843543138">
              <w:marLeft w:val="0"/>
              <w:marRight w:val="0"/>
              <w:marTop w:val="0"/>
              <w:marBottom w:val="0"/>
              <w:divBdr>
                <w:top w:val="none" w:sz="0" w:space="0" w:color="auto"/>
                <w:left w:val="none" w:sz="0" w:space="0" w:color="auto"/>
                <w:bottom w:val="none" w:sz="0" w:space="0" w:color="auto"/>
                <w:right w:val="none" w:sz="0" w:space="0" w:color="auto"/>
              </w:divBdr>
            </w:div>
            <w:div w:id="328289213">
              <w:marLeft w:val="0"/>
              <w:marRight w:val="0"/>
              <w:marTop w:val="0"/>
              <w:marBottom w:val="0"/>
              <w:divBdr>
                <w:top w:val="none" w:sz="0" w:space="0" w:color="auto"/>
                <w:left w:val="none" w:sz="0" w:space="0" w:color="auto"/>
                <w:bottom w:val="none" w:sz="0" w:space="0" w:color="auto"/>
                <w:right w:val="none" w:sz="0" w:space="0" w:color="auto"/>
              </w:divBdr>
            </w:div>
            <w:div w:id="733237628">
              <w:marLeft w:val="0"/>
              <w:marRight w:val="0"/>
              <w:marTop w:val="0"/>
              <w:marBottom w:val="0"/>
              <w:divBdr>
                <w:top w:val="none" w:sz="0" w:space="0" w:color="auto"/>
                <w:left w:val="none" w:sz="0" w:space="0" w:color="auto"/>
                <w:bottom w:val="none" w:sz="0" w:space="0" w:color="auto"/>
                <w:right w:val="none" w:sz="0" w:space="0" w:color="auto"/>
              </w:divBdr>
            </w:div>
            <w:div w:id="371007116">
              <w:marLeft w:val="0"/>
              <w:marRight w:val="0"/>
              <w:marTop w:val="0"/>
              <w:marBottom w:val="0"/>
              <w:divBdr>
                <w:top w:val="none" w:sz="0" w:space="0" w:color="auto"/>
                <w:left w:val="none" w:sz="0" w:space="0" w:color="auto"/>
                <w:bottom w:val="none" w:sz="0" w:space="0" w:color="auto"/>
                <w:right w:val="none" w:sz="0" w:space="0" w:color="auto"/>
              </w:divBdr>
            </w:div>
            <w:div w:id="1866213709">
              <w:marLeft w:val="0"/>
              <w:marRight w:val="0"/>
              <w:marTop w:val="0"/>
              <w:marBottom w:val="0"/>
              <w:divBdr>
                <w:top w:val="none" w:sz="0" w:space="0" w:color="auto"/>
                <w:left w:val="none" w:sz="0" w:space="0" w:color="auto"/>
                <w:bottom w:val="none" w:sz="0" w:space="0" w:color="auto"/>
                <w:right w:val="none" w:sz="0" w:space="0" w:color="auto"/>
              </w:divBdr>
            </w:div>
            <w:div w:id="1963461461">
              <w:marLeft w:val="0"/>
              <w:marRight w:val="0"/>
              <w:marTop w:val="0"/>
              <w:marBottom w:val="0"/>
              <w:divBdr>
                <w:top w:val="none" w:sz="0" w:space="0" w:color="auto"/>
                <w:left w:val="none" w:sz="0" w:space="0" w:color="auto"/>
                <w:bottom w:val="none" w:sz="0" w:space="0" w:color="auto"/>
                <w:right w:val="none" w:sz="0" w:space="0" w:color="auto"/>
              </w:divBdr>
            </w:div>
            <w:div w:id="1391073778">
              <w:marLeft w:val="0"/>
              <w:marRight w:val="0"/>
              <w:marTop w:val="0"/>
              <w:marBottom w:val="0"/>
              <w:divBdr>
                <w:top w:val="none" w:sz="0" w:space="0" w:color="auto"/>
                <w:left w:val="none" w:sz="0" w:space="0" w:color="auto"/>
                <w:bottom w:val="none" w:sz="0" w:space="0" w:color="auto"/>
                <w:right w:val="none" w:sz="0" w:space="0" w:color="auto"/>
              </w:divBdr>
            </w:div>
            <w:div w:id="1508835764">
              <w:marLeft w:val="0"/>
              <w:marRight w:val="0"/>
              <w:marTop w:val="0"/>
              <w:marBottom w:val="0"/>
              <w:divBdr>
                <w:top w:val="none" w:sz="0" w:space="0" w:color="auto"/>
                <w:left w:val="none" w:sz="0" w:space="0" w:color="auto"/>
                <w:bottom w:val="none" w:sz="0" w:space="0" w:color="auto"/>
                <w:right w:val="none" w:sz="0" w:space="0" w:color="auto"/>
              </w:divBdr>
            </w:div>
            <w:div w:id="1567913692">
              <w:marLeft w:val="0"/>
              <w:marRight w:val="0"/>
              <w:marTop w:val="0"/>
              <w:marBottom w:val="0"/>
              <w:divBdr>
                <w:top w:val="none" w:sz="0" w:space="0" w:color="auto"/>
                <w:left w:val="none" w:sz="0" w:space="0" w:color="auto"/>
                <w:bottom w:val="none" w:sz="0" w:space="0" w:color="auto"/>
                <w:right w:val="none" w:sz="0" w:space="0" w:color="auto"/>
              </w:divBdr>
            </w:div>
            <w:div w:id="289282626">
              <w:marLeft w:val="0"/>
              <w:marRight w:val="0"/>
              <w:marTop w:val="0"/>
              <w:marBottom w:val="0"/>
              <w:divBdr>
                <w:top w:val="none" w:sz="0" w:space="0" w:color="auto"/>
                <w:left w:val="none" w:sz="0" w:space="0" w:color="auto"/>
                <w:bottom w:val="none" w:sz="0" w:space="0" w:color="auto"/>
                <w:right w:val="none" w:sz="0" w:space="0" w:color="auto"/>
              </w:divBdr>
            </w:div>
            <w:div w:id="1699889227">
              <w:marLeft w:val="0"/>
              <w:marRight w:val="0"/>
              <w:marTop w:val="0"/>
              <w:marBottom w:val="0"/>
              <w:divBdr>
                <w:top w:val="none" w:sz="0" w:space="0" w:color="auto"/>
                <w:left w:val="none" w:sz="0" w:space="0" w:color="auto"/>
                <w:bottom w:val="none" w:sz="0" w:space="0" w:color="auto"/>
                <w:right w:val="none" w:sz="0" w:space="0" w:color="auto"/>
              </w:divBdr>
            </w:div>
            <w:div w:id="495001527">
              <w:marLeft w:val="0"/>
              <w:marRight w:val="0"/>
              <w:marTop w:val="0"/>
              <w:marBottom w:val="0"/>
              <w:divBdr>
                <w:top w:val="none" w:sz="0" w:space="0" w:color="auto"/>
                <w:left w:val="none" w:sz="0" w:space="0" w:color="auto"/>
                <w:bottom w:val="none" w:sz="0" w:space="0" w:color="auto"/>
                <w:right w:val="none" w:sz="0" w:space="0" w:color="auto"/>
              </w:divBdr>
            </w:div>
            <w:div w:id="922490551">
              <w:marLeft w:val="0"/>
              <w:marRight w:val="0"/>
              <w:marTop w:val="0"/>
              <w:marBottom w:val="0"/>
              <w:divBdr>
                <w:top w:val="none" w:sz="0" w:space="0" w:color="auto"/>
                <w:left w:val="none" w:sz="0" w:space="0" w:color="auto"/>
                <w:bottom w:val="none" w:sz="0" w:space="0" w:color="auto"/>
                <w:right w:val="none" w:sz="0" w:space="0" w:color="auto"/>
              </w:divBdr>
            </w:div>
            <w:div w:id="1882017579">
              <w:marLeft w:val="0"/>
              <w:marRight w:val="0"/>
              <w:marTop w:val="0"/>
              <w:marBottom w:val="0"/>
              <w:divBdr>
                <w:top w:val="none" w:sz="0" w:space="0" w:color="auto"/>
                <w:left w:val="none" w:sz="0" w:space="0" w:color="auto"/>
                <w:bottom w:val="none" w:sz="0" w:space="0" w:color="auto"/>
                <w:right w:val="none" w:sz="0" w:space="0" w:color="auto"/>
              </w:divBdr>
            </w:div>
            <w:div w:id="1303268576">
              <w:marLeft w:val="0"/>
              <w:marRight w:val="0"/>
              <w:marTop w:val="0"/>
              <w:marBottom w:val="0"/>
              <w:divBdr>
                <w:top w:val="none" w:sz="0" w:space="0" w:color="auto"/>
                <w:left w:val="none" w:sz="0" w:space="0" w:color="auto"/>
                <w:bottom w:val="none" w:sz="0" w:space="0" w:color="auto"/>
                <w:right w:val="none" w:sz="0" w:space="0" w:color="auto"/>
              </w:divBdr>
            </w:div>
            <w:div w:id="1215968919">
              <w:marLeft w:val="0"/>
              <w:marRight w:val="0"/>
              <w:marTop w:val="0"/>
              <w:marBottom w:val="0"/>
              <w:divBdr>
                <w:top w:val="none" w:sz="0" w:space="0" w:color="auto"/>
                <w:left w:val="none" w:sz="0" w:space="0" w:color="auto"/>
                <w:bottom w:val="none" w:sz="0" w:space="0" w:color="auto"/>
                <w:right w:val="none" w:sz="0" w:space="0" w:color="auto"/>
              </w:divBdr>
            </w:div>
            <w:div w:id="1174030379">
              <w:marLeft w:val="0"/>
              <w:marRight w:val="0"/>
              <w:marTop w:val="0"/>
              <w:marBottom w:val="0"/>
              <w:divBdr>
                <w:top w:val="none" w:sz="0" w:space="0" w:color="auto"/>
                <w:left w:val="none" w:sz="0" w:space="0" w:color="auto"/>
                <w:bottom w:val="none" w:sz="0" w:space="0" w:color="auto"/>
                <w:right w:val="none" w:sz="0" w:space="0" w:color="auto"/>
              </w:divBdr>
            </w:div>
            <w:div w:id="859851885">
              <w:marLeft w:val="0"/>
              <w:marRight w:val="0"/>
              <w:marTop w:val="0"/>
              <w:marBottom w:val="0"/>
              <w:divBdr>
                <w:top w:val="none" w:sz="0" w:space="0" w:color="auto"/>
                <w:left w:val="none" w:sz="0" w:space="0" w:color="auto"/>
                <w:bottom w:val="none" w:sz="0" w:space="0" w:color="auto"/>
                <w:right w:val="none" w:sz="0" w:space="0" w:color="auto"/>
              </w:divBdr>
            </w:div>
            <w:div w:id="60762403">
              <w:marLeft w:val="0"/>
              <w:marRight w:val="0"/>
              <w:marTop w:val="0"/>
              <w:marBottom w:val="0"/>
              <w:divBdr>
                <w:top w:val="none" w:sz="0" w:space="0" w:color="auto"/>
                <w:left w:val="none" w:sz="0" w:space="0" w:color="auto"/>
                <w:bottom w:val="none" w:sz="0" w:space="0" w:color="auto"/>
                <w:right w:val="none" w:sz="0" w:space="0" w:color="auto"/>
              </w:divBdr>
            </w:div>
            <w:div w:id="1245261801">
              <w:marLeft w:val="0"/>
              <w:marRight w:val="0"/>
              <w:marTop w:val="0"/>
              <w:marBottom w:val="0"/>
              <w:divBdr>
                <w:top w:val="none" w:sz="0" w:space="0" w:color="auto"/>
                <w:left w:val="none" w:sz="0" w:space="0" w:color="auto"/>
                <w:bottom w:val="none" w:sz="0" w:space="0" w:color="auto"/>
                <w:right w:val="none" w:sz="0" w:space="0" w:color="auto"/>
              </w:divBdr>
            </w:div>
            <w:div w:id="229076246">
              <w:marLeft w:val="0"/>
              <w:marRight w:val="0"/>
              <w:marTop w:val="0"/>
              <w:marBottom w:val="0"/>
              <w:divBdr>
                <w:top w:val="none" w:sz="0" w:space="0" w:color="auto"/>
                <w:left w:val="none" w:sz="0" w:space="0" w:color="auto"/>
                <w:bottom w:val="none" w:sz="0" w:space="0" w:color="auto"/>
                <w:right w:val="none" w:sz="0" w:space="0" w:color="auto"/>
              </w:divBdr>
            </w:div>
            <w:div w:id="113521656">
              <w:marLeft w:val="0"/>
              <w:marRight w:val="0"/>
              <w:marTop w:val="0"/>
              <w:marBottom w:val="0"/>
              <w:divBdr>
                <w:top w:val="none" w:sz="0" w:space="0" w:color="auto"/>
                <w:left w:val="none" w:sz="0" w:space="0" w:color="auto"/>
                <w:bottom w:val="none" w:sz="0" w:space="0" w:color="auto"/>
                <w:right w:val="none" w:sz="0" w:space="0" w:color="auto"/>
              </w:divBdr>
            </w:div>
            <w:div w:id="1533685681">
              <w:marLeft w:val="0"/>
              <w:marRight w:val="0"/>
              <w:marTop w:val="0"/>
              <w:marBottom w:val="0"/>
              <w:divBdr>
                <w:top w:val="none" w:sz="0" w:space="0" w:color="auto"/>
                <w:left w:val="none" w:sz="0" w:space="0" w:color="auto"/>
                <w:bottom w:val="none" w:sz="0" w:space="0" w:color="auto"/>
                <w:right w:val="none" w:sz="0" w:space="0" w:color="auto"/>
              </w:divBdr>
            </w:div>
            <w:div w:id="872811668">
              <w:marLeft w:val="0"/>
              <w:marRight w:val="0"/>
              <w:marTop w:val="0"/>
              <w:marBottom w:val="0"/>
              <w:divBdr>
                <w:top w:val="none" w:sz="0" w:space="0" w:color="auto"/>
                <w:left w:val="none" w:sz="0" w:space="0" w:color="auto"/>
                <w:bottom w:val="none" w:sz="0" w:space="0" w:color="auto"/>
                <w:right w:val="none" w:sz="0" w:space="0" w:color="auto"/>
              </w:divBdr>
            </w:div>
            <w:div w:id="264534791">
              <w:marLeft w:val="0"/>
              <w:marRight w:val="0"/>
              <w:marTop w:val="0"/>
              <w:marBottom w:val="0"/>
              <w:divBdr>
                <w:top w:val="none" w:sz="0" w:space="0" w:color="auto"/>
                <w:left w:val="none" w:sz="0" w:space="0" w:color="auto"/>
                <w:bottom w:val="none" w:sz="0" w:space="0" w:color="auto"/>
                <w:right w:val="none" w:sz="0" w:space="0" w:color="auto"/>
              </w:divBdr>
            </w:div>
            <w:div w:id="1939865731">
              <w:marLeft w:val="0"/>
              <w:marRight w:val="0"/>
              <w:marTop w:val="0"/>
              <w:marBottom w:val="0"/>
              <w:divBdr>
                <w:top w:val="none" w:sz="0" w:space="0" w:color="auto"/>
                <w:left w:val="none" w:sz="0" w:space="0" w:color="auto"/>
                <w:bottom w:val="none" w:sz="0" w:space="0" w:color="auto"/>
                <w:right w:val="none" w:sz="0" w:space="0" w:color="auto"/>
              </w:divBdr>
            </w:div>
            <w:div w:id="699748353">
              <w:marLeft w:val="0"/>
              <w:marRight w:val="0"/>
              <w:marTop w:val="0"/>
              <w:marBottom w:val="0"/>
              <w:divBdr>
                <w:top w:val="none" w:sz="0" w:space="0" w:color="auto"/>
                <w:left w:val="none" w:sz="0" w:space="0" w:color="auto"/>
                <w:bottom w:val="none" w:sz="0" w:space="0" w:color="auto"/>
                <w:right w:val="none" w:sz="0" w:space="0" w:color="auto"/>
              </w:divBdr>
            </w:div>
            <w:div w:id="1265263304">
              <w:marLeft w:val="0"/>
              <w:marRight w:val="0"/>
              <w:marTop w:val="0"/>
              <w:marBottom w:val="0"/>
              <w:divBdr>
                <w:top w:val="none" w:sz="0" w:space="0" w:color="auto"/>
                <w:left w:val="none" w:sz="0" w:space="0" w:color="auto"/>
                <w:bottom w:val="none" w:sz="0" w:space="0" w:color="auto"/>
                <w:right w:val="none" w:sz="0" w:space="0" w:color="auto"/>
              </w:divBdr>
            </w:div>
            <w:div w:id="1143040974">
              <w:marLeft w:val="0"/>
              <w:marRight w:val="0"/>
              <w:marTop w:val="0"/>
              <w:marBottom w:val="0"/>
              <w:divBdr>
                <w:top w:val="none" w:sz="0" w:space="0" w:color="auto"/>
                <w:left w:val="none" w:sz="0" w:space="0" w:color="auto"/>
                <w:bottom w:val="none" w:sz="0" w:space="0" w:color="auto"/>
                <w:right w:val="none" w:sz="0" w:space="0" w:color="auto"/>
              </w:divBdr>
            </w:div>
            <w:div w:id="1475566863">
              <w:marLeft w:val="0"/>
              <w:marRight w:val="0"/>
              <w:marTop w:val="0"/>
              <w:marBottom w:val="0"/>
              <w:divBdr>
                <w:top w:val="none" w:sz="0" w:space="0" w:color="auto"/>
                <w:left w:val="none" w:sz="0" w:space="0" w:color="auto"/>
                <w:bottom w:val="none" w:sz="0" w:space="0" w:color="auto"/>
                <w:right w:val="none" w:sz="0" w:space="0" w:color="auto"/>
              </w:divBdr>
            </w:div>
            <w:div w:id="833492271">
              <w:marLeft w:val="0"/>
              <w:marRight w:val="0"/>
              <w:marTop w:val="0"/>
              <w:marBottom w:val="0"/>
              <w:divBdr>
                <w:top w:val="none" w:sz="0" w:space="0" w:color="auto"/>
                <w:left w:val="none" w:sz="0" w:space="0" w:color="auto"/>
                <w:bottom w:val="none" w:sz="0" w:space="0" w:color="auto"/>
                <w:right w:val="none" w:sz="0" w:space="0" w:color="auto"/>
              </w:divBdr>
            </w:div>
            <w:div w:id="844831642">
              <w:marLeft w:val="0"/>
              <w:marRight w:val="0"/>
              <w:marTop w:val="0"/>
              <w:marBottom w:val="0"/>
              <w:divBdr>
                <w:top w:val="none" w:sz="0" w:space="0" w:color="auto"/>
                <w:left w:val="none" w:sz="0" w:space="0" w:color="auto"/>
                <w:bottom w:val="none" w:sz="0" w:space="0" w:color="auto"/>
                <w:right w:val="none" w:sz="0" w:space="0" w:color="auto"/>
              </w:divBdr>
            </w:div>
            <w:div w:id="1816682030">
              <w:marLeft w:val="0"/>
              <w:marRight w:val="0"/>
              <w:marTop w:val="0"/>
              <w:marBottom w:val="0"/>
              <w:divBdr>
                <w:top w:val="none" w:sz="0" w:space="0" w:color="auto"/>
                <w:left w:val="none" w:sz="0" w:space="0" w:color="auto"/>
                <w:bottom w:val="none" w:sz="0" w:space="0" w:color="auto"/>
                <w:right w:val="none" w:sz="0" w:space="0" w:color="auto"/>
              </w:divBdr>
            </w:div>
            <w:div w:id="719331621">
              <w:marLeft w:val="0"/>
              <w:marRight w:val="0"/>
              <w:marTop w:val="0"/>
              <w:marBottom w:val="0"/>
              <w:divBdr>
                <w:top w:val="none" w:sz="0" w:space="0" w:color="auto"/>
                <w:left w:val="none" w:sz="0" w:space="0" w:color="auto"/>
                <w:bottom w:val="none" w:sz="0" w:space="0" w:color="auto"/>
                <w:right w:val="none" w:sz="0" w:space="0" w:color="auto"/>
              </w:divBdr>
            </w:div>
            <w:div w:id="275716049">
              <w:marLeft w:val="0"/>
              <w:marRight w:val="0"/>
              <w:marTop w:val="0"/>
              <w:marBottom w:val="0"/>
              <w:divBdr>
                <w:top w:val="none" w:sz="0" w:space="0" w:color="auto"/>
                <w:left w:val="none" w:sz="0" w:space="0" w:color="auto"/>
                <w:bottom w:val="none" w:sz="0" w:space="0" w:color="auto"/>
                <w:right w:val="none" w:sz="0" w:space="0" w:color="auto"/>
              </w:divBdr>
            </w:div>
            <w:div w:id="901404511">
              <w:marLeft w:val="0"/>
              <w:marRight w:val="0"/>
              <w:marTop w:val="0"/>
              <w:marBottom w:val="0"/>
              <w:divBdr>
                <w:top w:val="none" w:sz="0" w:space="0" w:color="auto"/>
                <w:left w:val="none" w:sz="0" w:space="0" w:color="auto"/>
                <w:bottom w:val="none" w:sz="0" w:space="0" w:color="auto"/>
                <w:right w:val="none" w:sz="0" w:space="0" w:color="auto"/>
              </w:divBdr>
            </w:div>
            <w:div w:id="2060009898">
              <w:marLeft w:val="0"/>
              <w:marRight w:val="0"/>
              <w:marTop w:val="0"/>
              <w:marBottom w:val="0"/>
              <w:divBdr>
                <w:top w:val="none" w:sz="0" w:space="0" w:color="auto"/>
                <w:left w:val="none" w:sz="0" w:space="0" w:color="auto"/>
                <w:bottom w:val="none" w:sz="0" w:space="0" w:color="auto"/>
                <w:right w:val="none" w:sz="0" w:space="0" w:color="auto"/>
              </w:divBdr>
            </w:div>
            <w:div w:id="662855627">
              <w:marLeft w:val="0"/>
              <w:marRight w:val="0"/>
              <w:marTop w:val="0"/>
              <w:marBottom w:val="0"/>
              <w:divBdr>
                <w:top w:val="none" w:sz="0" w:space="0" w:color="auto"/>
                <w:left w:val="none" w:sz="0" w:space="0" w:color="auto"/>
                <w:bottom w:val="none" w:sz="0" w:space="0" w:color="auto"/>
                <w:right w:val="none" w:sz="0" w:space="0" w:color="auto"/>
              </w:divBdr>
            </w:div>
            <w:div w:id="286357531">
              <w:marLeft w:val="0"/>
              <w:marRight w:val="0"/>
              <w:marTop w:val="0"/>
              <w:marBottom w:val="0"/>
              <w:divBdr>
                <w:top w:val="none" w:sz="0" w:space="0" w:color="auto"/>
                <w:left w:val="none" w:sz="0" w:space="0" w:color="auto"/>
                <w:bottom w:val="none" w:sz="0" w:space="0" w:color="auto"/>
                <w:right w:val="none" w:sz="0" w:space="0" w:color="auto"/>
              </w:divBdr>
            </w:div>
            <w:div w:id="1164856193">
              <w:marLeft w:val="0"/>
              <w:marRight w:val="0"/>
              <w:marTop w:val="0"/>
              <w:marBottom w:val="0"/>
              <w:divBdr>
                <w:top w:val="none" w:sz="0" w:space="0" w:color="auto"/>
                <w:left w:val="none" w:sz="0" w:space="0" w:color="auto"/>
                <w:bottom w:val="none" w:sz="0" w:space="0" w:color="auto"/>
                <w:right w:val="none" w:sz="0" w:space="0" w:color="auto"/>
              </w:divBdr>
            </w:div>
            <w:div w:id="717705748">
              <w:marLeft w:val="0"/>
              <w:marRight w:val="0"/>
              <w:marTop w:val="0"/>
              <w:marBottom w:val="0"/>
              <w:divBdr>
                <w:top w:val="none" w:sz="0" w:space="0" w:color="auto"/>
                <w:left w:val="none" w:sz="0" w:space="0" w:color="auto"/>
                <w:bottom w:val="none" w:sz="0" w:space="0" w:color="auto"/>
                <w:right w:val="none" w:sz="0" w:space="0" w:color="auto"/>
              </w:divBdr>
            </w:div>
            <w:div w:id="1685668629">
              <w:marLeft w:val="0"/>
              <w:marRight w:val="0"/>
              <w:marTop w:val="0"/>
              <w:marBottom w:val="0"/>
              <w:divBdr>
                <w:top w:val="none" w:sz="0" w:space="0" w:color="auto"/>
                <w:left w:val="none" w:sz="0" w:space="0" w:color="auto"/>
                <w:bottom w:val="none" w:sz="0" w:space="0" w:color="auto"/>
                <w:right w:val="none" w:sz="0" w:space="0" w:color="auto"/>
              </w:divBdr>
            </w:div>
            <w:div w:id="522864071">
              <w:marLeft w:val="0"/>
              <w:marRight w:val="0"/>
              <w:marTop w:val="0"/>
              <w:marBottom w:val="0"/>
              <w:divBdr>
                <w:top w:val="none" w:sz="0" w:space="0" w:color="auto"/>
                <w:left w:val="none" w:sz="0" w:space="0" w:color="auto"/>
                <w:bottom w:val="none" w:sz="0" w:space="0" w:color="auto"/>
                <w:right w:val="none" w:sz="0" w:space="0" w:color="auto"/>
              </w:divBdr>
            </w:div>
            <w:div w:id="2087455696">
              <w:marLeft w:val="0"/>
              <w:marRight w:val="0"/>
              <w:marTop w:val="0"/>
              <w:marBottom w:val="0"/>
              <w:divBdr>
                <w:top w:val="none" w:sz="0" w:space="0" w:color="auto"/>
                <w:left w:val="none" w:sz="0" w:space="0" w:color="auto"/>
                <w:bottom w:val="none" w:sz="0" w:space="0" w:color="auto"/>
                <w:right w:val="none" w:sz="0" w:space="0" w:color="auto"/>
              </w:divBdr>
            </w:div>
            <w:div w:id="1019432404">
              <w:marLeft w:val="0"/>
              <w:marRight w:val="0"/>
              <w:marTop w:val="0"/>
              <w:marBottom w:val="0"/>
              <w:divBdr>
                <w:top w:val="none" w:sz="0" w:space="0" w:color="auto"/>
                <w:left w:val="none" w:sz="0" w:space="0" w:color="auto"/>
                <w:bottom w:val="none" w:sz="0" w:space="0" w:color="auto"/>
                <w:right w:val="none" w:sz="0" w:space="0" w:color="auto"/>
              </w:divBdr>
            </w:div>
            <w:div w:id="1269969468">
              <w:marLeft w:val="0"/>
              <w:marRight w:val="0"/>
              <w:marTop w:val="0"/>
              <w:marBottom w:val="0"/>
              <w:divBdr>
                <w:top w:val="none" w:sz="0" w:space="0" w:color="auto"/>
                <w:left w:val="none" w:sz="0" w:space="0" w:color="auto"/>
                <w:bottom w:val="none" w:sz="0" w:space="0" w:color="auto"/>
                <w:right w:val="none" w:sz="0" w:space="0" w:color="auto"/>
              </w:divBdr>
            </w:div>
            <w:div w:id="791285447">
              <w:marLeft w:val="0"/>
              <w:marRight w:val="0"/>
              <w:marTop w:val="0"/>
              <w:marBottom w:val="0"/>
              <w:divBdr>
                <w:top w:val="none" w:sz="0" w:space="0" w:color="auto"/>
                <w:left w:val="none" w:sz="0" w:space="0" w:color="auto"/>
                <w:bottom w:val="none" w:sz="0" w:space="0" w:color="auto"/>
                <w:right w:val="none" w:sz="0" w:space="0" w:color="auto"/>
              </w:divBdr>
            </w:div>
            <w:div w:id="1841431907">
              <w:marLeft w:val="0"/>
              <w:marRight w:val="0"/>
              <w:marTop w:val="0"/>
              <w:marBottom w:val="0"/>
              <w:divBdr>
                <w:top w:val="none" w:sz="0" w:space="0" w:color="auto"/>
                <w:left w:val="none" w:sz="0" w:space="0" w:color="auto"/>
                <w:bottom w:val="none" w:sz="0" w:space="0" w:color="auto"/>
                <w:right w:val="none" w:sz="0" w:space="0" w:color="auto"/>
              </w:divBdr>
            </w:div>
            <w:div w:id="1033459415">
              <w:marLeft w:val="0"/>
              <w:marRight w:val="0"/>
              <w:marTop w:val="0"/>
              <w:marBottom w:val="0"/>
              <w:divBdr>
                <w:top w:val="none" w:sz="0" w:space="0" w:color="auto"/>
                <w:left w:val="none" w:sz="0" w:space="0" w:color="auto"/>
                <w:bottom w:val="none" w:sz="0" w:space="0" w:color="auto"/>
                <w:right w:val="none" w:sz="0" w:space="0" w:color="auto"/>
              </w:divBdr>
            </w:div>
            <w:div w:id="313267292">
              <w:marLeft w:val="0"/>
              <w:marRight w:val="0"/>
              <w:marTop w:val="0"/>
              <w:marBottom w:val="0"/>
              <w:divBdr>
                <w:top w:val="none" w:sz="0" w:space="0" w:color="auto"/>
                <w:left w:val="none" w:sz="0" w:space="0" w:color="auto"/>
                <w:bottom w:val="none" w:sz="0" w:space="0" w:color="auto"/>
                <w:right w:val="none" w:sz="0" w:space="0" w:color="auto"/>
              </w:divBdr>
            </w:div>
            <w:div w:id="576017397">
              <w:marLeft w:val="0"/>
              <w:marRight w:val="0"/>
              <w:marTop w:val="0"/>
              <w:marBottom w:val="0"/>
              <w:divBdr>
                <w:top w:val="none" w:sz="0" w:space="0" w:color="auto"/>
                <w:left w:val="none" w:sz="0" w:space="0" w:color="auto"/>
                <w:bottom w:val="none" w:sz="0" w:space="0" w:color="auto"/>
                <w:right w:val="none" w:sz="0" w:space="0" w:color="auto"/>
              </w:divBdr>
            </w:div>
            <w:div w:id="1932162192">
              <w:marLeft w:val="0"/>
              <w:marRight w:val="0"/>
              <w:marTop w:val="0"/>
              <w:marBottom w:val="0"/>
              <w:divBdr>
                <w:top w:val="none" w:sz="0" w:space="0" w:color="auto"/>
                <w:left w:val="none" w:sz="0" w:space="0" w:color="auto"/>
                <w:bottom w:val="none" w:sz="0" w:space="0" w:color="auto"/>
                <w:right w:val="none" w:sz="0" w:space="0" w:color="auto"/>
              </w:divBdr>
            </w:div>
            <w:div w:id="1693333721">
              <w:marLeft w:val="0"/>
              <w:marRight w:val="0"/>
              <w:marTop w:val="0"/>
              <w:marBottom w:val="0"/>
              <w:divBdr>
                <w:top w:val="none" w:sz="0" w:space="0" w:color="auto"/>
                <w:left w:val="none" w:sz="0" w:space="0" w:color="auto"/>
                <w:bottom w:val="none" w:sz="0" w:space="0" w:color="auto"/>
                <w:right w:val="none" w:sz="0" w:space="0" w:color="auto"/>
              </w:divBdr>
            </w:div>
            <w:div w:id="122772491">
              <w:marLeft w:val="0"/>
              <w:marRight w:val="0"/>
              <w:marTop w:val="0"/>
              <w:marBottom w:val="0"/>
              <w:divBdr>
                <w:top w:val="none" w:sz="0" w:space="0" w:color="auto"/>
                <w:left w:val="none" w:sz="0" w:space="0" w:color="auto"/>
                <w:bottom w:val="none" w:sz="0" w:space="0" w:color="auto"/>
                <w:right w:val="none" w:sz="0" w:space="0" w:color="auto"/>
              </w:divBdr>
            </w:div>
            <w:div w:id="1074282971">
              <w:marLeft w:val="0"/>
              <w:marRight w:val="0"/>
              <w:marTop w:val="0"/>
              <w:marBottom w:val="0"/>
              <w:divBdr>
                <w:top w:val="none" w:sz="0" w:space="0" w:color="auto"/>
                <w:left w:val="none" w:sz="0" w:space="0" w:color="auto"/>
                <w:bottom w:val="none" w:sz="0" w:space="0" w:color="auto"/>
                <w:right w:val="none" w:sz="0" w:space="0" w:color="auto"/>
              </w:divBdr>
            </w:div>
            <w:div w:id="42602723">
              <w:marLeft w:val="0"/>
              <w:marRight w:val="0"/>
              <w:marTop w:val="0"/>
              <w:marBottom w:val="0"/>
              <w:divBdr>
                <w:top w:val="none" w:sz="0" w:space="0" w:color="auto"/>
                <w:left w:val="none" w:sz="0" w:space="0" w:color="auto"/>
                <w:bottom w:val="none" w:sz="0" w:space="0" w:color="auto"/>
                <w:right w:val="none" w:sz="0" w:space="0" w:color="auto"/>
              </w:divBdr>
            </w:div>
            <w:div w:id="1660380250">
              <w:marLeft w:val="0"/>
              <w:marRight w:val="0"/>
              <w:marTop w:val="0"/>
              <w:marBottom w:val="0"/>
              <w:divBdr>
                <w:top w:val="none" w:sz="0" w:space="0" w:color="auto"/>
                <w:left w:val="none" w:sz="0" w:space="0" w:color="auto"/>
                <w:bottom w:val="none" w:sz="0" w:space="0" w:color="auto"/>
                <w:right w:val="none" w:sz="0" w:space="0" w:color="auto"/>
              </w:divBdr>
            </w:div>
            <w:div w:id="136653227">
              <w:marLeft w:val="0"/>
              <w:marRight w:val="0"/>
              <w:marTop w:val="0"/>
              <w:marBottom w:val="0"/>
              <w:divBdr>
                <w:top w:val="none" w:sz="0" w:space="0" w:color="auto"/>
                <w:left w:val="none" w:sz="0" w:space="0" w:color="auto"/>
                <w:bottom w:val="none" w:sz="0" w:space="0" w:color="auto"/>
                <w:right w:val="none" w:sz="0" w:space="0" w:color="auto"/>
              </w:divBdr>
            </w:div>
            <w:div w:id="317267085">
              <w:marLeft w:val="0"/>
              <w:marRight w:val="0"/>
              <w:marTop w:val="0"/>
              <w:marBottom w:val="0"/>
              <w:divBdr>
                <w:top w:val="none" w:sz="0" w:space="0" w:color="auto"/>
                <w:left w:val="none" w:sz="0" w:space="0" w:color="auto"/>
                <w:bottom w:val="none" w:sz="0" w:space="0" w:color="auto"/>
                <w:right w:val="none" w:sz="0" w:space="0" w:color="auto"/>
              </w:divBdr>
            </w:div>
            <w:div w:id="1613321169">
              <w:marLeft w:val="0"/>
              <w:marRight w:val="0"/>
              <w:marTop w:val="0"/>
              <w:marBottom w:val="0"/>
              <w:divBdr>
                <w:top w:val="none" w:sz="0" w:space="0" w:color="auto"/>
                <w:left w:val="none" w:sz="0" w:space="0" w:color="auto"/>
                <w:bottom w:val="none" w:sz="0" w:space="0" w:color="auto"/>
                <w:right w:val="none" w:sz="0" w:space="0" w:color="auto"/>
              </w:divBdr>
            </w:div>
            <w:div w:id="284582054">
              <w:marLeft w:val="0"/>
              <w:marRight w:val="0"/>
              <w:marTop w:val="0"/>
              <w:marBottom w:val="0"/>
              <w:divBdr>
                <w:top w:val="none" w:sz="0" w:space="0" w:color="auto"/>
                <w:left w:val="none" w:sz="0" w:space="0" w:color="auto"/>
                <w:bottom w:val="none" w:sz="0" w:space="0" w:color="auto"/>
                <w:right w:val="none" w:sz="0" w:space="0" w:color="auto"/>
              </w:divBdr>
            </w:div>
            <w:div w:id="1848671647">
              <w:marLeft w:val="0"/>
              <w:marRight w:val="0"/>
              <w:marTop w:val="0"/>
              <w:marBottom w:val="0"/>
              <w:divBdr>
                <w:top w:val="none" w:sz="0" w:space="0" w:color="auto"/>
                <w:left w:val="none" w:sz="0" w:space="0" w:color="auto"/>
                <w:bottom w:val="none" w:sz="0" w:space="0" w:color="auto"/>
                <w:right w:val="none" w:sz="0" w:space="0" w:color="auto"/>
              </w:divBdr>
            </w:div>
            <w:div w:id="1588418210">
              <w:marLeft w:val="0"/>
              <w:marRight w:val="0"/>
              <w:marTop w:val="0"/>
              <w:marBottom w:val="0"/>
              <w:divBdr>
                <w:top w:val="none" w:sz="0" w:space="0" w:color="auto"/>
                <w:left w:val="none" w:sz="0" w:space="0" w:color="auto"/>
                <w:bottom w:val="none" w:sz="0" w:space="0" w:color="auto"/>
                <w:right w:val="none" w:sz="0" w:space="0" w:color="auto"/>
              </w:divBdr>
            </w:div>
            <w:div w:id="668218466">
              <w:marLeft w:val="0"/>
              <w:marRight w:val="0"/>
              <w:marTop w:val="0"/>
              <w:marBottom w:val="0"/>
              <w:divBdr>
                <w:top w:val="none" w:sz="0" w:space="0" w:color="auto"/>
                <w:left w:val="none" w:sz="0" w:space="0" w:color="auto"/>
                <w:bottom w:val="none" w:sz="0" w:space="0" w:color="auto"/>
                <w:right w:val="none" w:sz="0" w:space="0" w:color="auto"/>
              </w:divBdr>
            </w:div>
            <w:div w:id="676159165">
              <w:marLeft w:val="0"/>
              <w:marRight w:val="0"/>
              <w:marTop w:val="0"/>
              <w:marBottom w:val="0"/>
              <w:divBdr>
                <w:top w:val="none" w:sz="0" w:space="0" w:color="auto"/>
                <w:left w:val="none" w:sz="0" w:space="0" w:color="auto"/>
                <w:bottom w:val="none" w:sz="0" w:space="0" w:color="auto"/>
                <w:right w:val="none" w:sz="0" w:space="0" w:color="auto"/>
              </w:divBdr>
            </w:div>
            <w:div w:id="793713887">
              <w:marLeft w:val="0"/>
              <w:marRight w:val="0"/>
              <w:marTop w:val="0"/>
              <w:marBottom w:val="0"/>
              <w:divBdr>
                <w:top w:val="none" w:sz="0" w:space="0" w:color="auto"/>
                <w:left w:val="none" w:sz="0" w:space="0" w:color="auto"/>
                <w:bottom w:val="none" w:sz="0" w:space="0" w:color="auto"/>
                <w:right w:val="none" w:sz="0" w:space="0" w:color="auto"/>
              </w:divBdr>
            </w:div>
            <w:div w:id="837119232">
              <w:marLeft w:val="0"/>
              <w:marRight w:val="0"/>
              <w:marTop w:val="0"/>
              <w:marBottom w:val="0"/>
              <w:divBdr>
                <w:top w:val="none" w:sz="0" w:space="0" w:color="auto"/>
                <w:left w:val="none" w:sz="0" w:space="0" w:color="auto"/>
                <w:bottom w:val="none" w:sz="0" w:space="0" w:color="auto"/>
                <w:right w:val="none" w:sz="0" w:space="0" w:color="auto"/>
              </w:divBdr>
            </w:div>
            <w:div w:id="794103031">
              <w:marLeft w:val="0"/>
              <w:marRight w:val="0"/>
              <w:marTop w:val="0"/>
              <w:marBottom w:val="0"/>
              <w:divBdr>
                <w:top w:val="none" w:sz="0" w:space="0" w:color="auto"/>
                <w:left w:val="none" w:sz="0" w:space="0" w:color="auto"/>
                <w:bottom w:val="none" w:sz="0" w:space="0" w:color="auto"/>
                <w:right w:val="none" w:sz="0" w:space="0" w:color="auto"/>
              </w:divBdr>
            </w:div>
            <w:div w:id="1551189117">
              <w:marLeft w:val="0"/>
              <w:marRight w:val="0"/>
              <w:marTop w:val="0"/>
              <w:marBottom w:val="0"/>
              <w:divBdr>
                <w:top w:val="none" w:sz="0" w:space="0" w:color="auto"/>
                <w:left w:val="none" w:sz="0" w:space="0" w:color="auto"/>
                <w:bottom w:val="none" w:sz="0" w:space="0" w:color="auto"/>
                <w:right w:val="none" w:sz="0" w:space="0" w:color="auto"/>
              </w:divBdr>
            </w:div>
            <w:div w:id="19748295">
              <w:marLeft w:val="0"/>
              <w:marRight w:val="0"/>
              <w:marTop w:val="0"/>
              <w:marBottom w:val="0"/>
              <w:divBdr>
                <w:top w:val="none" w:sz="0" w:space="0" w:color="auto"/>
                <w:left w:val="none" w:sz="0" w:space="0" w:color="auto"/>
                <w:bottom w:val="none" w:sz="0" w:space="0" w:color="auto"/>
                <w:right w:val="none" w:sz="0" w:space="0" w:color="auto"/>
              </w:divBdr>
            </w:div>
            <w:div w:id="1486160705">
              <w:marLeft w:val="0"/>
              <w:marRight w:val="0"/>
              <w:marTop w:val="0"/>
              <w:marBottom w:val="0"/>
              <w:divBdr>
                <w:top w:val="none" w:sz="0" w:space="0" w:color="auto"/>
                <w:left w:val="none" w:sz="0" w:space="0" w:color="auto"/>
                <w:bottom w:val="none" w:sz="0" w:space="0" w:color="auto"/>
                <w:right w:val="none" w:sz="0" w:space="0" w:color="auto"/>
              </w:divBdr>
            </w:div>
            <w:div w:id="1671179840">
              <w:marLeft w:val="0"/>
              <w:marRight w:val="0"/>
              <w:marTop w:val="0"/>
              <w:marBottom w:val="0"/>
              <w:divBdr>
                <w:top w:val="none" w:sz="0" w:space="0" w:color="auto"/>
                <w:left w:val="none" w:sz="0" w:space="0" w:color="auto"/>
                <w:bottom w:val="none" w:sz="0" w:space="0" w:color="auto"/>
                <w:right w:val="none" w:sz="0" w:space="0" w:color="auto"/>
              </w:divBdr>
            </w:div>
            <w:div w:id="1496452472">
              <w:marLeft w:val="0"/>
              <w:marRight w:val="0"/>
              <w:marTop w:val="0"/>
              <w:marBottom w:val="0"/>
              <w:divBdr>
                <w:top w:val="none" w:sz="0" w:space="0" w:color="auto"/>
                <w:left w:val="none" w:sz="0" w:space="0" w:color="auto"/>
                <w:bottom w:val="none" w:sz="0" w:space="0" w:color="auto"/>
                <w:right w:val="none" w:sz="0" w:space="0" w:color="auto"/>
              </w:divBdr>
            </w:div>
            <w:div w:id="857159985">
              <w:marLeft w:val="0"/>
              <w:marRight w:val="0"/>
              <w:marTop w:val="0"/>
              <w:marBottom w:val="0"/>
              <w:divBdr>
                <w:top w:val="none" w:sz="0" w:space="0" w:color="auto"/>
                <w:left w:val="none" w:sz="0" w:space="0" w:color="auto"/>
                <w:bottom w:val="none" w:sz="0" w:space="0" w:color="auto"/>
                <w:right w:val="none" w:sz="0" w:space="0" w:color="auto"/>
              </w:divBdr>
            </w:div>
            <w:div w:id="899364070">
              <w:marLeft w:val="0"/>
              <w:marRight w:val="0"/>
              <w:marTop w:val="0"/>
              <w:marBottom w:val="0"/>
              <w:divBdr>
                <w:top w:val="none" w:sz="0" w:space="0" w:color="auto"/>
                <w:left w:val="none" w:sz="0" w:space="0" w:color="auto"/>
                <w:bottom w:val="none" w:sz="0" w:space="0" w:color="auto"/>
                <w:right w:val="none" w:sz="0" w:space="0" w:color="auto"/>
              </w:divBdr>
            </w:div>
            <w:div w:id="2076277555">
              <w:marLeft w:val="0"/>
              <w:marRight w:val="0"/>
              <w:marTop w:val="0"/>
              <w:marBottom w:val="0"/>
              <w:divBdr>
                <w:top w:val="none" w:sz="0" w:space="0" w:color="auto"/>
                <w:left w:val="none" w:sz="0" w:space="0" w:color="auto"/>
                <w:bottom w:val="none" w:sz="0" w:space="0" w:color="auto"/>
                <w:right w:val="none" w:sz="0" w:space="0" w:color="auto"/>
              </w:divBdr>
            </w:div>
            <w:div w:id="42407880">
              <w:marLeft w:val="0"/>
              <w:marRight w:val="0"/>
              <w:marTop w:val="0"/>
              <w:marBottom w:val="0"/>
              <w:divBdr>
                <w:top w:val="none" w:sz="0" w:space="0" w:color="auto"/>
                <w:left w:val="none" w:sz="0" w:space="0" w:color="auto"/>
                <w:bottom w:val="none" w:sz="0" w:space="0" w:color="auto"/>
                <w:right w:val="none" w:sz="0" w:space="0" w:color="auto"/>
              </w:divBdr>
            </w:div>
            <w:div w:id="1927573447">
              <w:marLeft w:val="0"/>
              <w:marRight w:val="0"/>
              <w:marTop w:val="0"/>
              <w:marBottom w:val="0"/>
              <w:divBdr>
                <w:top w:val="none" w:sz="0" w:space="0" w:color="auto"/>
                <w:left w:val="none" w:sz="0" w:space="0" w:color="auto"/>
                <w:bottom w:val="none" w:sz="0" w:space="0" w:color="auto"/>
                <w:right w:val="none" w:sz="0" w:space="0" w:color="auto"/>
              </w:divBdr>
            </w:div>
            <w:div w:id="1022785181">
              <w:marLeft w:val="0"/>
              <w:marRight w:val="0"/>
              <w:marTop w:val="0"/>
              <w:marBottom w:val="0"/>
              <w:divBdr>
                <w:top w:val="none" w:sz="0" w:space="0" w:color="auto"/>
                <w:left w:val="none" w:sz="0" w:space="0" w:color="auto"/>
                <w:bottom w:val="none" w:sz="0" w:space="0" w:color="auto"/>
                <w:right w:val="none" w:sz="0" w:space="0" w:color="auto"/>
              </w:divBdr>
            </w:div>
            <w:div w:id="366178695">
              <w:marLeft w:val="0"/>
              <w:marRight w:val="0"/>
              <w:marTop w:val="0"/>
              <w:marBottom w:val="0"/>
              <w:divBdr>
                <w:top w:val="none" w:sz="0" w:space="0" w:color="auto"/>
                <w:left w:val="none" w:sz="0" w:space="0" w:color="auto"/>
                <w:bottom w:val="none" w:sz="0" w:space="0" w:color="auto"/>
                <w:right w:val="none" w:sz="0" w:space="0" w:color="auto"/>
              </w:divBdr>
            </w:div>
            <w:div w:id="1693142610">
              <w:marLeft w:val="0"/>
              <w:marRight w:val="0"/>
              <w:marTop w:val="0"/>
              <w:marBottom w:val="0"/>
              <w:divBdr>
                <w:top w:val="none" w:sz="0" w:space="0" w:color="auto"/>
                <w:left w:val="none" w:sz="0" w:space="0" w:color="auto"/>
                <w:bottom w:val="none" w:sz="0" w:space="0" w:color="auto"/>
                <w:right w:val="none" w:sz="0" w:space="0" w:color="auto"/>
              </w:divBdr>
            </w:div>
            <w:div w:id="925109477">
              <w:marLeft w:val="0"/>
              <w:marRight w:val="0"/>
              <w:marTop w:val="0"/>
              <w:marBottom w:val="0"/>
              <w:divBdr>
                <w:top w:val="none" w:sz="0" w:space="0" w:color="auto"/>
                <w:left w:val="none" w:sz="0" w:space="0" w:color="auto"/>
                <w:bottom w:val="none" w:sz="0" w:space="0" w:color="auto"/>
                <w:right w:val="none" w:sz="0" w:space="0" w:color="auto"/>
              </w:divBdr>
            </w:div>
            <w:div w:id="1183780473">
              <w:marLeft w:val="0"/>
              <w:marRight w:val="0"/>
              <w:marTop w:val="0"/>
              <w:marBottom w:val="0"/>
              <w:divBdr>
                <w:top w:val="none" w:sz="0" w:space="0" w:color="auto"/>
                <w:left w:val="none" w:sz="0" w:space="0" w:color="auto"/>
                <w:bottom w:val="none" w:sz="0" w:space="0" w:color="auto"/>
                <w:right w:val="none" w:sz="0" w:space="0" w:color="auto"/>
              </w:divBdr>
            </w:div>
            <w:div w:id="1286961398">
              <w:marLeft w:val="0"/>
              <w:marRight w:val="0"/>
              <w:marTop w:val="0"/>
              <w:marBottom w:val="0"/>
              <w:divBdr>
                <w:top w:val="none" w:sz="0" w:space="0" w:color="auto"/>
                <w:left w:val="none" w:sz="0" w:space="0" w:color="auto"/>
                <w:bottom w:val="none" w:sz="0" w:space="0" w:color="auto"/>
                <w:right w:val="none" w:sz="0" w:space="0" w:color="auto"/>
              </w:divBdr>
            </w:div>
            <w:div w:id="424495063">
              <w:marLeft w:val="0"/>
              <w:marRight w:val="0"/>
              <w:marTop w:val="0"/>
              <w:marBottom w:val="0"/>
              <w:divBdr>
                <w:top w:val="none" w:sz="0" w:space="0" w:color="auto"/>
                <w:left w:val="none" w:sz="0" w:space="0" w:color="auto"/>
                <w:bottom w:val="none" w:sz="0" w:space="0" w:color="auto"/>
                <w:right w:val="none" w:sz="0" w:space="0" w:color="auto"/>
              </w:divBdr>
            </w:div>
            <w:div w:id="475610609">
              <w:marLeft w:val="0"/>
              <w:marRight w:val="0"/>
              <w:marTop w:val="0"/>
              <w:marBottom w:val="0"/>
              <w:divBdr>
                <w:top w:val="none" w:sz="0" w:space="0" w:color="auto"/>
                <w:left w:val="none" w:sz="0" w:space="0" w:color="auto"/>
                <w:bottom w:val="none" w:sz="0" w:space="0" w:color="auto"/>
                <w:right w:val="none" w:sz="0" w:space="0" w:color="auto"/>
              </w:divBdr>
            </w:div>
            <w:div w:id="1578785345">
              <w:marLeft w:val="0"/>
              <w:marRight w:val="0"/>
              <w:marTop w:val="0"/>
              <w:marBottom w:val="0"/>
              <w:divBdr>
                <w:top w:val="none" w:sz="0" w:space="0" w:color="auto"/>
                <w:left w:val="none" w:sz="0" w:space="0" w:color="auto"/>
                <w:bottom w:val="none" w:sz="0" w:space="0" w:color="auto"/>
                <w:right w:val="none" w:sz="0" w:space="0" w:color="auto"/>
              </w:divBdr>
            </w:div>
            <w:div w:id="276104051">
              <w:marLeft w:val="0"/>
              <w:marRight w:val="0"/>
              <w:marTop w:val="0"/>
              <w:marBottom w:val="0"/>
              <w:divBdr>
                <w:top w:val="none" w:sz="0" w:space="0" w:color="auto"/>
                <w:left w:val="none" w:sz="0" w:space="0" w:color="auto"/>
                <w:bottom w:val="none" w:sz="0" w:space="0" w:color="auto"/>
                <w:right w:val="none" w:sz="0" w:space="0" w:color="auto"/>
              </w:divBdr>
            </w:div>
            <w:div w:id="1438285076">
              <w:marLeft w:val="0"/>
              <w:marRight w:val="0"/>
              <w:marTop w:val="0"/>
              <w:marBottom w:val="0"/>
              <w:divBdr>
                <w:top w:val="none" w:sz="0" w:space="0" w:color="auto"/>
                <w:left w:val="none" w:sz="0" w:space="0" w:color="auto"/>
                <w:bottom w:val="none" w:sz="0" w:space="0" w:color="auto"/>
                <w:right w:val="none" w:sz="0" w:space="0" w:color="auto"/>
              </w:divBdr>
            </w:div>
            <w:div w:id="296110013">
              <w:marLeft w:val="0"/>
              <w:marRight w:val="0"/>
              <w:marTop w:val="0"/>
              <w:marBottom w:val="0"/>
              <w:divBdr>
                <w:top w:val="none" w:sz="0" w:space="0" w:color="auto"/>
                <w:left w:val="none" w:sz="0" w:space="0" w:color="auto"/>
                <w:bottom w:val="none" w:sz="0" w:space="0" w:color="auto"/>
                <w:right w:val="none" w:sz="0" w:space="0" w:color="auto"/>
              </w:divBdr>
            </w:div>
            <w:div w:id="1047726894">
              <w:marLeft w:val="0"/>
              <w:marRight w:val="0"/>
              <w:marTop w:val="0"/>
              <w:marBottom w:val="0"/>
              <w:divBdr>
                <w:top w:val="none" w:sz="0" w:space="0" w:color="auto"/>
                <w:left w:val="none" w:sz="0" w:space="0" w:color="auto"/>
                <w:bottom w:val="none" w:sz="0" w:space="0" w:color="auto"/>
                <w:right w:val="none" w:sz="0" w:space="0" w:color="auto"/>
              </w:divBdr>
            </w:div>
            <w:div w:id="1589541144">
              <w:marLeft w:val="0"/>
              <w:marRight w:val="0"/>
              <w:marTop w:val="0"/>
              <w:marBottom w:val="0"/>
              <w:divBdr>
                <w:top w:val="none" w:sz="0" w:space="0" w:color="auto"/>
                <w:left w:val="none" w:sz="0" w:space="0" w:color="auto"/>
                <w:bottom w:val="none" w:sz="0" w:space="0" w:color="auto"/>
                <w:right w:val="none" w:sz="0" w:space="0" w:color="auto"/>
              </w:divBdr>
            </w:div>
            <w:div w:id="1093357897">
              <w:marLeft w:val="0"/>
              <w:marRight w:val="0"/>
              <w:marTop w:val="0"/>
              <w:marBottom w:val="0"/>
              <w:divBdr>
                <w:top w:val="none" w:sz="0" w:space="0" w:color="auto"/>
                <w:left w:val="none" w:sz="0" w:space="0" w:color="auto"/>
                <w:bottom w:val="none" w:sz="0" w:space="0" w:color="auto"/>
                <w:right w:val="none" w:sz="0" w:space="0" w:color="auto"/>
              </w:divBdr>
            </w:div>
            <w:div w:id="1951693659">
              <w:marLeft w:val="0"/>
              <w:marRight w:val="0"/>
              <w:marTop w:val="0"/>
              <w:marBottom w:val="0"/>
              <w:divBdr>
                <w:top w:val="none" w:sz="0" w:space="0" w:color="auto"/>
                <w:left w:val="none" w:sz="0" w:space="0" w:color="auto"/>
                <w:bottom w:val="none" w:sz="0" w:space="0" w:color="auto"/>
                <w:right w:val="none" w:sz="0" w:space="0" w:color="auto"/>
              </w:divBdr>
            </w:div>
            <w:div w:id="2132017521">
              <w:marLeft w:val="0"/>
              <w:marRight w:val="0"/>
              <w:marTop w:val="0"/>
              <w:marBottom w:val="0"/>
              <w:divBdr>
                <w:top w:val="none" w:sz="0" w:space="0" w:color="auto"/>
                <w:left w:val="none" w:sz="0" w:space="0" w:color="auto"/>
                <w:bottom w:val="none" w:sz="0" w:space="0" w:color="auto"/>
                <w:right w:val="none" w:sz="0" w:space="0" w:color="auto"/>
              </w:divBdr>
            </w:div>
            <w:div w:id="1549337423">
              <w:marLeft w:val="0"/>
              <w:marRight w:val="0"/>
              <w:marTop w:val="0"/>
              <w:marBottom w:val="0"/>
              <w:divBdr>
                <w:top w:val="none" w:sz="0" w:space="0" w:color="auto"/>
                <w:left w:val="none" w:sz="0" w:space="0" w:color="auto"/>
                <w:bottom w:val="none" w:sz="0" w:space="0" w:color="auto"/>
                <w:right w:val="none" w:sz="0" w:space="0" w:color="auto"/>
              </w:divBdr>
            </w:div>
            <w:div w:id="185769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20407">
      <w:bodyDiv w:val="1"/>
      <w:marLeft w:val="0"/>
      <w:marRight w:val="0"/>
      <w:marTop w:val="0"/>
      <w:marBottom w:val="0"/>
      <w:divBdr>
        <w:top w:val="none" w:sz="0" w:space="0" w:color="auto"/>
        <w:left w:val="none" w:sz="0" w:space="0" w:color="auto"/>
        <w:bottom w:val="none" w:sz="0" w:space="0" w:color="auto"/>
        <w:right w:val="none" w:sz="0" w:space="0" w:color="auto"/>
      </w:divBdr>
    </w:div>
    <w:div w:id="696345346">
      <w:bodyDiv w:val="1"/>
      <w:marLeft w:val="0"/>
      <w:marRight w:val="0"/>
      <w:marTop w:val="0"/>
      <w:marBottom w:val="0"/>
      <w:divBdr>
        <w:top w:val="none" w:sz="0" w:space="0" w:color="auto"/>
        <w:left w:val="none" w:sz="0" w:space="0" w:color="auto"/>
        <w:bottom w:val="none" w:sz="0" w:space="0" w:color="auto"/>
        <w:right w:val="none" w:sz="0" w:space="0" w:color="auto"/>
      </w:divBdr>
    </w:div>
    <w:div w:id="977228686">
      <w:bodyDiv w:val="1"/>
      <w:marLeft w:val="0"/>
      <w:marRight w:val="0"/>
      <w:marTop w:val="0"/>
      <w:marBottom w:val="0"/>
      <w:divBdr>
        <w:top w:val="none" w:sz="0" w:space="0" w:color="auto"/>
        <w:left w:val="none" w:sz="0" w:space="0" w:color="auto"/>
        <w:bottom w:val="none" w:sz="0" w:space="0" w:color="auto"/>
        <w:right w:val="none" w:sz="0" w:space="0" w:color="auto"/>
      </w:divBdr>
    </w:div>
    <w:div w:id="1055275287">
      <w:bodyDiv w:val="1"/>
      <w:marLeft w:val="0"/>
      <w:marRight w:val="0"/>
      <w:marTop w:val="0"/>
      <w:marBottom w:val="0"/>
      <w:divBdr>
        <w:top w:val="none" w:sz="0" w:space="0" w:color="auto"/>
        <w:left w:val="none" w:sz="0" w:space="0" w:color="auto"/>
        <w:bottom w:val="none" w:sz="0" w:space="0" w:color="auto"/>
        <w:right w:val="none" w:sz="0" w:space="0" w:color="auto"/>
      </w:divBdr>
    </w:div>
    <w:div w:id="1150364289">
      <w:bodyDiv w:val="1"/>
      <w:marLeft w:val="0"/>
      <w:marRight w:val="0"/>
      <w:marTop w:val="0"/>
      <w:marBottom w:val="0"/>
      <w:divBdr>
        <w:top w:val="none" w:sz="0" w:space="0" w:color="auto"/>
        <w:left w:val="none" w:sz="0" w:space="0" w:color="auto"/>
        <w:bottom w:val="none" w:sz="0" w:space="0" w:color="auto"/>
        <w:right w:val="none" w:sz="0" w:space="0" w:color="auto"/>
      </w:divBdr>
    </w:div>
    <w:div w:id="1503080834">
      <w:bodyDiv w:val="1"/>
      <w:marLeft w:val="0"/>
      <w:marRight w:val="0"/>
      <w:marTop w:val="0"/>
      <w:marBottom w:val="0"/>
      <w:divBdr>
        <w:top w:val="none" w:sz="0" w:space="0" w:color="auto"/>
        <w:left w:val="none" w:sz="0" w:space="0" w:color="auto"/>
        <w:bottom w:val="none" w:sz="0" w:space="0" w:color="auto"/>
        <w:right w:val="none" w:sz="0" w:space="0" w:color="auto"/>
      </w:divBdr>
    </w:div>
    <w:div w:id="1630354406">
      <w:bodyDiv w:val="1"/>
      <w:marLeft w:val="0"/>
      <w:marRight w:val="0"/>
      <w:marTop w:val="0"/>
      <w:marBottom w:val="0"/>
      <w:divBdr>
        <w:top w:val="none" w:sz="0" w:space="0" w:color="auto"/>
        <w:left w:val="none" w:sz="0" w:space="0" w:color="auto"/>
        <w:bottom w:val="none" w:sz="0" w:space="0" w:color="auto"/>
        <w:right w:val="none" w:sz="0" w:space="0" w:color="auto"/>
      </w:divBdr>
    </w:div>
    <w:div w:id="2019693076">
      <w:bodyDiv w:val="1"/>
      <w:marLeft w:val="0"/>
      <w:marRight w:val="0"/>
      <w:marTop w:val="0"/>
      <w:marBottom w:val="0"/>
      <w:divBdr>
        <w:top w:val="none" w:sz="0" w:space="0" w:color="auto"/>
        <w:left w:val="none" w:sz="0" w:space="0" w:color="auto"/>
        <w:bottom w:val="none" w:sz="0" w:space="0" w:color="auto"/>
        <w:right w:val="none" w:sz="0" w:space="0" w:color="auto"/>
      </w:divBdr>
    </w:div>
    <w:div w:id="21248857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daum.net"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hyperlink" Target="https://stackoverflow.com/questions/504947/when-should-i-use-get-or-post-method-whats-the-difference-between-them" TargetMode="External"/><Relationship Id="rId7" Type="http://schemas.openxmlformats.org/officeDocument/2006/relationships/footnotes" Target="footnotes.xml"/><Relationship Id="rId12" Type="http://schemas.openxmlformats.org/officeDocument/2006/relationships/hyperlink" Target="http://www.daum.net" TargetMode="External"/><Relationship Id="rId17" Type="http://schemas.openxmlformats.org/officeDocument/2006/relationships/hyperlink" Target="http://www.daum.net" TargetMode="External"/><Relationship Id="rId25" Type="http://schemas.openxmlformats.org/officeDocument/2006/relationships/image" Target="media/image7.png"/><Relationship Id="rId2" Type="http://schemas.openxmlformats.org/officeDocument/2006/relationships/customXml" Target="../customXml/item1.xml"/><Relationship Id="rId16" Type="http://schemas.openxmlformats.org/officeDocument/2006/relationships/hyperlink" Target="http://www.daum.net" TargetMode="External"/><Relationship Id="rId20" Type="http://schemas.openxmlformats.org/officeDocument/2006/relationships/hyperlink" Target="https://www.w3schools.com/tags/ref_httpmethods.asp" TargetMode="Externa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hyperlink" Target="http://www.daum.net" TargetMode="External"/><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hyperlink" Target="http://www.daum.net" TargetMode="External"/><Relationship Id="rId19" Type="http://schemas.openxmlformats.org/officeDocument/2006/relationships/hyperlink" Target="https://requests.readthedocs.io/en/master/user/quickstart/" TargetMode="External"/><Relationship Id="rId4" Type="http://schemas.openxmlformats.org/officeDocument/2006/relationships/styles" Target="styles.xml"/><Relationship Id="rId9" Type="http://schemas.openxmlformats.org/officeDocument/2006/relationships/hyperlink" Target="http://www.daum.net" TargetMode="External"/><Relationship Id="rId14" Type="http://schemas.openxmlformats.org/officeDocument/2006/relationships/image" Target="media/image1.png"/><Relationship Id="rId22" Type="http://schemas.openxmlformats.org/officeDocument/2006/relationships/image" Target="media/image4.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requests.readthedocs.io/en/maste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H:\Dropbox\&#54620;&#48731;%20&#50629;&#47924;%20&#47928;&#49436;\&#51652;&#54665;%20&#50896;&#44256;\36.%20Acceleratd%20C++\template.dotx"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C78E55D-D0DB-434D-9BB5-14EEEE752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2002</TotalTime>
  <Pages>18</Pages>
  <Words>3381</Words>
  <Characters>19276</Characters>
  <Application>Microsoft Office Word</Application>
  <DocSecurity>0</DocSecurity>
  <Lines>160</Lines>
  <Paragraphs>45</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22612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dc:creator>
  <cp:keywords/>
  <dc:description/>
  <cp:lastModifiedBy>Sang</cp:lastModifiedBy>
  <cp:revision>24</cp:revision>
  <dcterms:created xsi:type="dcterms:W3CDTF">2020-07-10T06:44:00Z</dcterms:created>
  <dcterms:modified xsi:type="dcterms:W3CDTF">2024-06-27T07:47:00Z</dcterms:modified>
</cp:coreProperties>
</file>